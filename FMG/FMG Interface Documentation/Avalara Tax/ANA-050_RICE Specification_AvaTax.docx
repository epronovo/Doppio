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F403A" w14:textId="2CF74D08" w:rsidR="002B6A29" w:rsidRPr="00967106" w:rsidRDefault="002B6A29" w:rsidP="002B6A29">
      <w:pPr>
        <w:pStyle w:val="TitleBar"/>
        <w:rPr>
          <w:rFonts w:cs="Arial"/>
        </w:rPr>
      </w:pPr>
      <w:r w:rsidRPr="00967106">
        <w:rPr>
          <w:rFonts w:cs="Arial"/>
        </w:rPr>
        <w:tab/>
      </w:r>
      <w:r w:rsidRPr="00967106">
        <w:rPr>
          <w:rFonts w:cs="Arial"/>
        </w:rPr>
        <w:tab/>
      </w:r>
      <w:r w:rsidRPr="00967106">
        <w:rPr>
          <w:rFonts w:cs="Arial"/>
          <w:color w:val="000000"/>
          <w:sz w:val="20"/>
        </w:rPr>
        <w:tab/>
      </w:r>
    </w:p>
    <w:p w14:paraId="460FE309" w14:textId="0D58D144" w:rsidR="002B6A29" w:rsidRPr="00967106" w:rsidRDefault="00000000" w:rsidP="002B6A29">
      <w:pPr>
        <w:pStyle w:val="Title-Major"/>
        <w:rPr>
          <w:rFonts w:cs="Arial"/>
        </w:rPr>
      </w:pPr>
      <w:sdt>
        <w:sdtPr>
          <w:rPr>
            <w:rFonts w:cs="Arial"/>
            <w:sz w:val="40"/>
            <w:szCs w:val="16"/>
          </w:rPr>
          <w:alias w:val="Title"/>
          <w:tag w:val=""/>
          <w:id w:val="273225625"/>
          <w:placeholder>
            <w:docPart w:val="7835DBA195FF4CFEA79D5AA9F71F57C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B53A50" w:rsidRPr="00967106">
            <w:rPr>
              <w:rFonts w:cs="Arial"/>
              <w:sz w:val="40"/>
              <w:szCs w:val="16"/>
            </w:rPr>
            <w:t xml:space="preserve">ANA-050 </w:t>
          </w:r>
          <w:r w:rsidR="002B6A29" w:rsidRPr="00967106">
            <w:rPr>
              <w:rFonts w:cs="Arial"/>
              <w:sz w:val="40"/>
              <w:szCs w:val="16"/>
            </w:rPr>
            <w:t>RICE Specification</w:t>
          </w:r>
        </w:sdtContent>
      </w:sdt>
      <w:r w:rsidR="002B6A29" w:rsidRPr="00967106">
        <w:rPr>
          <w:rFonts w:cs="Arial"/>
        </w:rPr>
        <w:tab/>
      </w:r>
    </w:p>
    <w:p w14:paraId="753A50DA" w14:textId="69515966" w:rsidR="00AD19EB" w:rsidRPr="00967106" w:rsidRDefault="003575A9" w:rsidP="002B6A29">
      <w:pPr>
        <w:pStyle w:val="BodyText"/>
        <w:spacing w:line="276" w:lineRule="auto"/>
        <w:rPr>
          <w:rStyle w:val="HighlightedVariable"/>
          <w:rFonts w:cs="Arial"/>
          <w:sz w:val="40"/>
          <w:szCs w:val="40"/>
        </w:rPr>
      </w:pPr>
      <w:r>
        <w:rPr>
          <w:rStyle w:val="HighlightedVariable"/>
          <w:rFonts w:cs="Arial"/>
          <w:sz w:val="40"/>
          <w:szCs w:val="40"/>
        </w:rPr>
        <w:t>M3 Implementation</w:t>
      </w:r>
    </w:p>
    <w:p w14:paraId="6A85B4AC" w14:textId="30A8095A" w:rsidR="002B6A29" w:rsidRPr="00967106" w:rsidRDefault="008C183E" w:rsidP="002B6A29">
      <w:pPr>
        <w:pStyle w:val="BodyText"/>
        <w:spacing w:line="276" w:lineRule="auto"/>
        <w:rPr>
          <w:rStyle w:val="HighlightedVariable"/>
          <w:rFonts w:cs="Arial"/>
          <w:sz w:val="40"/>
          <w:szCs w:val="40"/>
        </w:rPr>
      </w:pPr>
      <w:r>
        <w:rPr>
          <w:rFonts w:cs="Arial"/>
          <w:color w:val="000000"/>
          <w:sz w:val="40"/>
          <w:szCs w:val="40"/>
        </w:rPr>
        <w:t>Functional Specification</w:t>
      </w:r>
      <w:r w:rsidR="002B6A29" w:rsidRPr="00967106">
        <w:rPr>
          <w:rFonts w:cs="Arial"/>
          <w:color w:val="000000"/>
          <w:sz w:val="16"/>
          <w:szCs w:val="16"/>
        </w:rPr>
        <w:br/>
      </w:r>
      <w:sdt>
        <w:sdtPr>
          <w:rPr>
            <w:rStyle w:val="HighlightedVariable"/>
            <w:rFonts w:cs="Arial"/>
            <w:sz w:val="40"/>
            <w:szCs w:val="40"/>
          </w:rPr>
          <w:alias w:val="Subject"/>
          <w:tag w:val=""/>
          <w:id w:val="-1809321759"/>
          <w:placeholder>
            <w:docPart w:val="EE26B3228B2F4702B616A7088E40D82D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3575A9">
            <w:rPr>
              <w:rStyle w:val="HighlightedVariable"/>
              <w:rFonts w:cs="Arial"/>
              <w:sz w:val="40"/>
              <w:szCs w:val="40"/>
            </w:rPr>
            <w:t xml:space="preserve">M3 </w:t>
          </w:r>
          <w:r w:rsidR="005A36C0">
            <w:rPr>
              <w:rStyle w:val="HighlightedVariable"/>
              <w:rFonts w:cs="Arial"/>
              <w:sz w:val="40"/>
              <w:szCs w:val="40"/>
            </w:rPr>
            <w:t>AvaTax</w:t>
          </w:r>
          <w:r w:rsidR="003575A9">
            <w:rPr>
              <w:rStyle w:val="HighlightedVariable"/>
              <w:rFonts w:cs="Arial"/>
              <w:sz w:val="40"/>
              <w:szCs w:val="40"/>
            </w:rPr>
            <w:t xml:space="preserve"> Integration</w:t>
          </w:r>
        </w:sdtContent>
      </w:sdt>
    </w:p>
    <w:p w14:paraId="2671139C" w14:textId="77777777" w:rsidR="002B6A29" w:rsidRPr="00967106" w:rsidRDefault="002B6A29" w:rsidP="002B6A29">
      <w:pPr>
        <w:pStyle w:val="BodyText"/>
        <w:spacing w:line="276" w:lineRule="auto"/>
        <w:rPr>
          <w:rFonts w:cs="Arial"/>
          <w:color w:val="000000"/>
        </w:rPr>
      </w:pPr>
    </w:p>
    <w:tbl>
      <w:tblPr>
        <w:tblStyle w:val="InforTable"/>
        <w:tblW w:w="0" w:type="auto"/>
        <w:tblInd w:w="1440" w:type="dxa"/>
        <w:tblLook w:val="04A0" w:firstRow="1" w:lastRow="0" w:firstColumn="1" w:lastColumn="0" w:noHBand="0" w:noVBand="1"/>
      </w:tblPr>
      <w:tblGrid>
        <w:gridCol w:w="4338"/>
        <w:gridCol w:w="4410"/>
      </w:tblGrid>
      <w:tr w:rsidR="002B6A29" w:rsidRPr="00967106" w14:paraId="76FC1295" w14:textId="77777777" w:rsidTr="00C070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  <w:hideMark/>
          </w:tcPr>
          <w:p w14:paraId="5B0A1B71" w14:textId="77777777" w:rsidR="002B6A29" w:rsidRPr="00967106" w:rsidRDefault="002B6A29" w:rsidP="00C07089">
            <w:pPr>
              <w:pStyle w:val="BodyText"/>
              <w:spacing w:before="60" w:after="60"/>
              <w:ind w:left="0"/>
              <w:rPr>
                <w:rFonts w:cs="Arial"/>
                <w:sz w:val="16"/>
                <w:szCs w:val="16"/>
              </w:rPr>
            </w:pPr>
            <w:r w:rsidRPr="00967106">
              <w:rPr>
                <w:rFonts w:cs="Arial"/>
                <w:sz w:val="16"/>
                <w:szCs w:val="16"/>
              </w:rPr>
              <w:t>Document Properties</w:t>
            </w:r>
          </w:p>
        </w:tc>
        <w:tc>
          <w:tcPr>
            <w:tcW w:w="4410" w:type="dxa"/>
          </w:tcPr>
          <w:p w14:paraId="2DCB9ABD" w14:textId="77777777" w:rsidR="002B6A29" w:rsidRPr="00967106" w:rsidRDefault="002B6A29" w:rsidP="00C07089">
            <w:pPr>
              <w:pStyle w:val="BodyText"/>
              <w:spacing w:before="60" w:after="60"/>
              <w:ind w:left="0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2B6A29" w:rsidRPr="00967106" w14:paraId="380AE3BB" w14:textId="77777777" w:rsidTr="00C070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  <w:hideMark/>
          </w:tcPr>
          <w:p w14:paraId="3F61DABC" w14:textId="77777777" w:rsidR="002B6A29" w:rsidRPr="00967106" w:rsidRDefault="002B6A29" w:rsidP="00C07089">
            <w:pPr>
              <w:pStyle w:val="BodyText"/>
              <w:spacing w:beforeLines="20" w:before="48" w:afterLines="20" w:after="48"/>
              <w:ind w:left="0" w:right="567"/>
              <w:rPr>
                <w:rFonts w:cs="Arial"/>
                <w:sz w:val="16"/>
                <w:szCs w:val="16"/>
              </w:rPr>
            </w:pPr>
            <w:r w:rsidRPr="00967106">
              <w:rPr>
                <w:rFonts w:cs="Arial"/>
                <w:sz w:val="16"/>
                <w:szCs w:val="16"/>
              </w:rPr>
              <w:t>Author</w:t>
            </w:r>
          </w:p>
        </w:tc>
        <w:sdt>
          <w:sdtPr>
            <w:rPr>
              <w:rFonts w:cs="Arial"/>
              <w:color w:val="13A3F7"/>
              <w:sz w:val="16"/>
              <w:szCs w:val="16"/>
            </w:rPr>
            <w:alias w:val="Author"/>
            <w:id w:val="1223020413"/>
            <w:placeholder>
              <w:docPart w:val="AF3A3CBA758D4E5E9369C304FCBC944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tc>
              <w:tcPr>
                <w:tcW w:w="4410" w:type="dxa"/>
                <w:hideMark/>
              </w:tcPr>
              <w:p w14:paraId="28113AD6" w14:textId="36323645" w:rsidR="002B6A29" w:rsidRPr="00967106" w:rsidRDefault="00531BF9" w:rsidP="00C07089">
                <w:pPr>
                  <w:pStyle w:val="BodyText"/>
                  <w:tabs>
                    <w:tab w:val="left" w:pos="4320"/>
                  </w:tabs>
                  <w:spacing w:beforeLines="20" w:before="48" w:afterLines="20" w:after="48"/>
                  <w:ind w:left="0" w:right="567"/>
                  <w:rPr>
                    <w:rFonts w:cs="Arial"/>
                    <w:color w:val="13A3F7"/>
                    <w:sz w:val="16"/>
                    <w:szCs w:val="16"/>
                  </w:rPr>
                </w:pPr>
                <w:r>
                  <w:t>Wade Langer</w:t>
                </w:r>
              </w:p>
            </w:tc>
          </w:sdtContent>
        </w:sdt>
      </w:tr>
      <w:tr w:rsidR="002B6A29" w:rsidRPr="00967106" w14:paraId="1077818F" w14:textId="77777777" w:rsidTr="00C070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  <w:hideMark/>
          </w:tcPr>
          <w:p w14:paraId="14CF5B6C" w14:textId="77777777" w:rsidR="002B6A29" w:rsidRPr="00967106" w:rsidRDefault="002B6A29" w:rsidP="00C07089">
            <w:pPr>
              <w:pStyle w:val="BodyText"/>
              <w:spacing w:beforeLines="20" w:before="48" w:afterLines="20" w:after="48"/>
              <w:ind w:left="0" w:right="567"/>
              <w:rPr>
                <w:rFonts w:cs="Arial"/>
                <w:sz w:val="16"/>
                <w:szCs w:val="16"/>
              </w:rPr>
            </w:pPr>
            <w:r w:rsidRPr="00967106">
              <w:rPr>
                <w:rFonts w:cs="Arial"/>
                <w:sz w:val="16"/>
                <w:szCs w:val="16"/>
              </w:rPr>
              <w:t>Creation Date</w:t>
            </w:r>
          </w:p>
        </w:tc>
        <w:tc>
          <w:tcPr>
            <w:tcW w:w="4410" w:type="dxa"/>
            <w:hideMark/>
          </w:tcPr>
          <w:p w14:paraId="71F2F395" w14:textId="13CB2931" w:rsidR="002B6A29" w:rsidRPr="00967106" w:rsidRDefault="005A36C0" w:rsidP="00C07089">
            <w:pPr>
              <w:pStyle w:val="BodyText"/>
              <w:spacing w:beforeLines="20" w:before="48" w:afterLines="20" w:after="48"/>
              <w:ind w:left="0" w:right="567"/>
              <w:rPr>
                <w:rStyle w:val="HighlightedVariable"/>
                <w:rFonts w:cs="Arial"/>
                <w:sz w:val="16"/>
                <w:szCs w:val="16"/>
              </w:rPr>
            </w:pPr>
            <w:r>
              <w:rPr>
                <w:rStyle w:val="HighlightedVariable"/>
                <w:rFonts w:cs="Arial"/>
                <w:sz w:val="16"/>
                <w:szCs w:val="16"/>
              </w:rPr>
              <w:t>04/21/2</w:t>
            </w:r>
            <w:r w:rsidR="008D302B">
              <w:rPr>
                <w:rStyle w:val="HighlightedVariable"/>
                <w:rFonts w:cs="Arial"/>
                <w:sz w:val="16"/>
                <w:szCs w:val="16"/>
              </w:rPr>
              <w:t>025</w:t>
            </w:r>
          </w:p>
        </w:tc>
      </w:tr>
      <w:tr w:rsidR="002B6A29" w:rsidRPr="00967106" w14:paraId="1CA75067" w14:textId="77777777" w:rsidTr="00C070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  <w:hideMark/>
          </w:tcPr>
          <w:p w14:paraId="53B20A1D" w14:textId="77777777" w:rsidR="002B6A29" w:rsidRPr="00967106" w:rsidRDefault="002B6A29" w:rsidP="00C07089">
            <w:pPr>
              <w:pStyle w:val="BodyText"/>
              <w:spacing w:beforeLines="20" w:before="48" w:afterLines="20" w:after="48"/>
              <w:ind w:left="0" w:right="567"/>
              <w:rPr>
                <w:rFonts w:cs="Arial"/>
                <w:sz w:val="16"/>
                <w:szCs w:val="16"/>
              </w:rPr>
            </w:pPr>
            <w:r w:rsidRPr="00967106">
              <w:rPr>
                <w:rFonts w:cs="Arial"/>
                <w:sz w:val="16"/>
                <w:szCs w:val="16"/>
              </w:rPr>
              <w:t>Last Updated</w:t>
            </w:r>
          </w:p>
        </w:tc>
        <w:tc>
          <w:tcPr>
            <w:tcW w:w="4410" w:type="dxa"/>
            <w:hideMark/>
          </w:tcPr>
          <w:p w14:paraId="703AD918" w14:textId="734C60F7" w:rsidR="002B6A29" w:rsidRPr="00967106" w:rsidRDefault="00CE7911" w:rsidP="00C07089">
            <w:pPr>
              <w:pStyle w:val="BodyText"/>
              <w:spacing w:beforeLines="20" w:before="48" w:afterLines="20" w:after="48"/>
              <w:ind w:left="0" w:right="567"/>
              <w:rPr>
                <w:rStyle w:val="HighlightedVariable"/>
                <w:rFonts w:cs="Arial"/>
                <w:sz w:val="16"/>
                <w:szCs w:val="16"/>
              </w:rPr>
            </w:pPr>
            <w:r>
              <w:rPr>
                <w:rStyle w:val="HighlightedVariable"/>
                <w:rFonts w:cs="Arial"/>
                <w:sz w:val="16"/>
                <w:szCs w:val="16"/>
              </w:rPr>
              <w:fldChar w:fldCharType="begin"/>
            </w:r>
            <w:r w:rsidR="00D4505A">
              <w:rPr>
                <w:rStyle w:val="HighlightedVariable"/>
                <w:rFonts w:cs="Arial"/>
                <w:sz w:val="16"/>
                <w:szCs w:val="16"/>
              </w:rPr>
              <w:instrText xml:space="preserve"> SAVEDATE  \@ "M/d/yyyy"</w:instrText>
            </w:r>
            <w:r>
              <w:rPr>
                <w:rStyle w:val="HighlightedVariable"/>
                <w:rFonts w:cs="Arial"/>
                <w:sz w:val="16"/>
                <w:szCs w:val="16"/>
              </w:rPr>
              <w:fldChar w:fldCharType="separate"/>
            </w:r>
            <w:r w:rsidR="006D7A2B">
              <w:rPr>
                <w:rStyle w:val="HighlightedVariable"/>
                <w:rFonts w:cs="Arial"/>
                <w:noProof/>
                <w:sz w:val="16"/>
                <w:szCs w:val="16"/>
              </w:rPr>
              <w:t>4/28/2025</w:t>
            </w:r>
            <w:r>
              <w:rPr>
                <w:rStyle w:val="HighlightedVariable"/>
                <w:rFonts w:cs="Arial"/>
                <w:sz w:val="16"/>
                <w:szCs w:val="16"/>
              </w:rPr>
              <w:fldChar w:fldCharType="end"/>
            </w:r>
          </w:p>
        </w:tc>
      </w:tr>
      <w:tr w:rsidR="002B6A29" w:rsidRPr="00967106" w14:paraId="37A9BB36" w14:textId="77777777" w:rsidTr="00C070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  <w:hideMark/>
          </w:tcPr>
          <w:p w14:paraId="59C43B6F" w14:textId="77777777" w:rsidR="002B6A29" w:rsidRPr="00967106" w:rsidRDefault="002B6A29" w:rsidP="00C07089">
            <w:pPr>
              <w:pStyle w:val="BodyText"/>
              <w:spacing w:beforeLines="20" w:before="48" w:afterLines="20" w:after="48"/>
              <w:ind w:left="0" w:right="567"/>
              <w:rPr>
                <w:rFonts w:cs="Arial"/>
                <w:sz w:val="16"/>
                <w:szCs w:val="16"/>
              </w:rPr>
            </w:pPr>
            <w:r w:rsidRPr="00967106">
              <w:rPr>
                <w:rFonts w:cs="Arial"/>
                <w:sz w:val="16"/>
                <w:szCs w:val="16"/>
              </w:rPr>
              <w:t>Document Reference</w:t>
            </w:r>
          </w:p>
        </w:tc>
        <w:tc>
          <w:tcPr>
            <w:tcW w:w="4410" w:type="dxa"/>
            <w:hideMark/>
          </w:tcPr>
          <w:p w14:paraId="5828FE1E" w14:textId="77777777" w:rsidR="002B6A29" w:rsidRPr="00967106" w:rsidRDefault="002B6A29" w:rsidP="00C07089">
            <w:pPr>
              <w:pStyle w:val="BodyText"/>
              <w:spacing w:beforeLines="20" w:before="48" w:afterLines="20" w:after="48"/>
              <w:ind w:left="0" w:right="567"/>
              <w:rPr>
                <w:rFonts w:cs="Arial"/>
                <w:sz w:val="16"/>
                <w:szCs w:val="16"/>
              </w:rPr>
            </w:pPr>
            <w:r w:rsidRPr="00967106">
              <w:rPr>
                <w:rFonts w:cs="Arial"/>
                <w:color w:val="00B0F0"/>
                <w:sz w:val="16"/>
                <w:szCs w:val="16"/>
              </w:rPr>
              <w:fldChar w:fldCharType="begin"/>
            </w:r>
            <w:r w:rsidRPr="00967106">
              <w:rPr>
                <w:rFonts w:cs="Arial"/>
                <w:color w:val="00B0F0"/>
                <w:sz w:val="16"/>
                <w:szCs w:val="16"/>
              </w:rPr>
              <w:instrText xml:space="preserve"> DOCPROPERTY  "Document Reference"  \* MERGEFORMAT </w:instrText>
            </w:r>
            <w:r w:rsidRPr="00967106">
              <w:rPr>
                <w:rFonts w:cs="Arial"/>
                <w:color w:val="00B0F0"/>
                <w:sz w:val="16"/>
                <w:szCs w:val="16"/>
              </w:rPr>
              <w:fldChar w:fldCharType="separate"/>
            </w:r>
            <w:r w:rsidRPr="00967106">
              <w:rPr>
                <w:rFonts w:cs="Arial"/>
                <w:color w:val="00B0F0"/>
                <w:sz w:val="16"/>
                <w:szCs w:val="16"/>
              </w:rPr>
              <w:t>&lt;Document Reference Number&gt;</w:t>
            </w:r>
            <w:r w:rsidRPr="00967106">
              <w:rPr>
                <w:rFonts w:cs="Arial"/>
                <w:color w:val="00B0F0"/>
                <w:sz w:val="16"/>
                <w:szCs w:val="16"/>
              </w:rPr>
              <w:fldChar w:fldCharType="end"/>
            </w:r>
          </w:p>
        </w:tc>
      </w:tr>
      <w:tr w:rsidR="002B6A29" w:rsidRPr="00967106" w14:paraId="078F0A59" w14:textId="77777777" w:rsidTr="00C070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  <w:hideMark/>
          </w:tcPr>
          <w:p w14:paraId="057FD931" w14:textId="77777777" w:rsidR="002B6A29" w:rsidRPr="00967106" w:rsidRDefault="002B6A29" w:rsidP="00C07089">
            <w:pPr>
              <w:pStyle w:val="BodyText"/>
              <w:spacing w:beforeLines="20" w:before="48" w:afterLines="20" w:after="48"/>
              <w:ind w:left="0" w:right="567"/>
              <w:rPr>
                <w:rFonts w:cs="Arial"/>
                <w:sz w:val="16"/>
                <w:szCs w:val="16"/>
              </w:rPr>
            </w:pPr>
            <w:r w:rsidRPr="00967106">
              <w:rPr>
                <w:rFonts w:cs="Arial"/>
                <w:sz w:val="16"/>
                <w:szCs w:val="16"/>
              </w:rPr>
              <w:t>Version</w:t>
            </w:r>
          </w:p>
        </w:tc>
        <w:tc>
          <w:tcPr>
            <w:tcW w:w="4410" w:type="dxa"/>
            <w:hideMark/>
          </w:tcPr>
          <w:p w14:paraId="14BBE6B9" w14:textId="591E33F5" w:rsidR="002B6A29" w:rsidRPr="00967106" w:rsidRDefault="002B6A29" w:rsidP="00C07089">
            <w:pPr>
              <w:pStyle w:val="BodyText"/>
              <w:spacing w:beforeLines="20" w:before="48" w:afterLines="20" w:after="48"/>
              <w:ind w:left="0" w:right="567"/>
              <w:rPr>
                <w:rStyle w:val="HighlightedVariable"/>
                <w:rFonts w:cs="Arial"/>
                <w:sz w:val="16"/>
                <w:szCs w:val="16"/>
              </w:rPr>
            </w:pPr>
            <w:r w:rsidRPr="00967106">
              <w:rPr>
                <w:rStyle w:val="HighlightedVariable"/>
                <w:rFonts w:cs="Arial"/>
                <w:sz w:val="16"/>
                <w:szCs w:val="16"/>
              </w:rPr>
              <w:fldChar w:fldCharType="begin"/>
            </w:r>
            <w:r w:rsidRPr="00967106">
              <w:rPr>
                <w:rStyle w:val="HighlightedVariable"/>
                <w:rFonts w:cs="Arial"/>
                <w:sz w:val="16"/>
                <w:szCs w:val="16"/>
              </w:rPr>
              <w:instrText xml:space="preserve"> DOCPROPERTY  Version  \* MERGEFORMAT </w:instrText>
            </w:r>
            <w:r w:rsidRPr="00967106">
              <w:rPr>
                <w:rStyle w:val="HighlightedVariable"/>
                <w:rFonts w:cs="Arial"/>
                <w:sz w:val="16"/>
                <w:szCs w:val="16"/>
              </w:rPr>
              <w:fldChar w:fldCharType="separate"/>
            </w:r>
            <w:r w:rsidR="008D302B">
              <w:rPr>
                <w:rStyle w:val="HighlightedVariable"/>
                <w:rFonts w:cs="Arial"/>
                <w:sz w:val="16"/>
                <w:szCs w:val="16"/>
              </w:rPr>
              <w:t>1</w:t>
            </w:r>
            <w:r w:rsidRPr="00967106">
              <w:rPr>
                <w:rStyle w:val="HighlightedVariable"/>
                <w:rFonts w:cs="Arial"/>
                <w:sz w:val="16"/>
                <w:szCs w:val="16"/>
              </w:rPr>
              <w:fldChar w:fldCharType="end"/>
            </w:r>
            <w:r w:rsidR="008D302B" w:rsidRPr="00967106">
              <w:rPr>
                <w:rStyle w:val="HighlightedVariable"/>
                <w:rFonts w:cs="Arial"/>
                <w:sz w:val="16"/>
                <w:szCs w:val="16"/>
              </w:rPr>
              <w:t xml:space="preserve"> </w:t>
            </w:r>
          </w:p>
        </w:tc>
      </w:tr>
    </w:tbl>
    <w:p w14:paraId="158CA238" w14:textId="77777777" w:rsidR="002B6A29" w:rsidRPr="00967106" w:rsidRDefault="002B6A29" w:rsidP="002B6A29">
      <w:pPr>
        <w:pStyle w:val="BodyText"/>
        <w:rPr>
          <w:rFonts w:cs="Arial"/>
        </w:rPr>
      </w:pPr>
    </w:p>
    <w:tbl>
      <w:tblPr>
        <w:tblStyle w:val="InforTable"/>
        <w:tblW w:w="0" w:type="auto"/>
        <w:tblInd w:w="1440" w:type="dxa"/>
        <w:tblLook w:val="04A0" w:firstRow="1" w:lastRow="0" w:firstColumn="1" w:lastColumn="0" w:noHBand="0" w:noVBand="1"/>
      </w:tblPr>
      <w:tblGrid>
        <w:gridCol w:w="4351"/>
        <w:gridCol w:w="4373"/>
      </w:tblGrid>
      <w:tr w:rsidR="002B6A29" w:rsidRPr="00967106" w14:paraId="519B34B0" w14:textId="77777777" w:rsidTr="003A5B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tcW w:w="4351" w:type="dxa"/>
            <w:hideMark/>
          </w:tcPr>
          <w:p w14:paraId="4F38066D" w14:textId="77777777" w:rsidR="002B6A29" w:rsidRPr="00967106" w:rsidRDefault="002B6A29" w:rsidP="00C07089">
            <w:pPr>
              <w:pStyle w:val="BodyText"/>
              <w:spacing w:before="60" w:after="60"/>
              <w:ind w:left="0"/>
              <w:rPr>
                <w:rFonts w:cs="Arial"/>
                <w:sz w:val="16"/>
                <w:szCs w:val="16"/>
              </w:rPr>
            </w:pPr>
            <w:r w:rsidRPr="00967106">
              <w:rPr>
                <w:rFonts w:cs="Arial"/>
                <w:sz w:val="16"/>
                <w:szCs w:val="16"/>
              </w:rPr>
              <w:t>Approvals</w:t>
            </w:r>
          </w:p>
        </w:tc>
        <w:tc>
          <w:tcPr>
            <w:tcW w:w="4373" w:type="dxa"/>
            <w:hideMark/>
          </w:tcPr>
          <w:p w14:paraId="335B5366" w14:textId="77777777" w:rsidR="002B6A29" w:rsidRPr="00967106" w:rsidRDefault="002B6A29" w:rsidP="00C07089">
            <w:pPr>
              <w:pStyle w:val="BodyText"/>
              <w:spacing w:before="60" w:after="60"/>
              <w:ind w:left="0"/>
              <w:jc w:val="center"/>
              <w:rPr>
                <w:rFonts w:cs="Arial"/>
                <w:sz w:val="16"/>
                <w:szCs w:val="16"/>
              </w:rPr>
            </w:pPr>
            <w:r w:rsidRPr="00967106">
              <w:rPr>
                <w:rFonts w:cs="Arial"/>
                <w:sz w:val="16"/>
                <w:szCs w:val="16"/>
              </w:rPr>
              <w:t>Position</w:t>
            </w:r>
          </w:p>
        </w:tc>
      </w:tr>
      <w:tr w:rsidR="002B6A29" w:rsidRPr="00967106" w14:paraId="3E52EBB1" w14:textId="77777777" w:rsidTr="003A5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4351" w:type="dxa"/>
            <w:hideMark/>
          </w:tcPr>
          <w:p w14:paraId="4A412C76" w14:textId="77777777" w:rsidR="002B6A29" w:rsidRPr="00967106" w:rsidRDefault="002B6A29" w:rsidP="00C07089">
            <w:pPr>
              <w:pStyle w:val="BodyText"/>
              <w:spacing w:before="60" w:after="60"/>
              <w:ind w:left="0" w:right="567"/>
              <w:rPr>
                <w:rFonts w:cs="Arial"/>
                <w:sz w:val="16"/>
                <w:szCs w:val="16"/>
              </w:rPr>
            </w:pPr>
            <w:r w:rsidRPr="00967106">
              <w:rPr>
                <w:rStyle w:val="HighlightedVariable"/>
                <w:rFonts w:cs="Arial"/>
                <w:sz w:val="16"/>
                <w:szCs w:val="16"/>
              </w:rPr>
              <w:fldChar w:fldCharType="begin"/>
            </w:r>
            <w:r w:rsidRPr="00967106">
              <w:rPr>
                <w:rStyle w:val="HighlightedVariable"/>
                <w:rFonts w:cs="Arial"/>
                <w:sz w:val="16"/>
                <w:szCs w:val="16"/>
              </w:rPr>
              <w:instrText xml:space="preserve"> DOCPROPERTY  Approver1  \* MERGEFORMAT </w:instrText>
            </w:r>
            <w:r w:rsidRPr="00967106">
              <w:rPr>
                <w:rStyle w:val="HighlightedVariable"/>
                <w:rFonts w:cs="Arial"/>
                <w:sz w:val="16"/>
                <w:szCs w:val="16"/>
              </w:rPr>
              <w:fldChar w:fldCharType="separate"/>
            </w:r>
            <w:r w:rsidRPr="00967106">
              <w:rPr>
                <w:rStyle w:val="HighlightedVariable"/>
                <w:rFonts w:cs="Arial"/>
                <w:sz w:val="16"/>
                <w:szCs w:val="16"/>
              </w:rPr>
              <w:t>&lt;Approver1&gt;</w:t>
            </w:r>
            <w:r w:rsidRPr="00967106">
              <w:rPr>
                <w:rStyle w:val="HighlightedVariable"/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4373" w:type="dxa"/>
          </w:tcPr>
          <w:p w14:paraId="4153939E" w14:textId="77777777" w:rsidR="002B6A29" w:rsidRPr="00967106" w:rsidRDefault="002B6A29" w:rsidP="00C07089">
            <w:pPr>
              <w:pStyle w:val="BodyText"/>
              <w:spacing w:before="60" w:after="60"/>
              <w:ind w:left="0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2B6A29" w:rsidRPr="00967106" w14:paraId="200FE3E6" w14:textId="77777777" w:rsidTr="003A5B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8"/>
        </w:trPr>
        <w:tc>
          <w:tcPr>
            <w:tcW w:w="4351" w:type="dxa"/>
            <w:hideMark/>
          </w:tcPr>
          <w:p w14:paraId="0E28B03C" w14:textId="77777777" w:rsidR="002B6A29" w:rsidRPr="00967106" w:rsidRDefault="002B6A29" w:rsidP="00C07089">
            <w:pPr>
              <w:pStyle w:val="BodyText"/>
              <w:spacing w:before="60" w:after="60"/>
              <w:ind w:left="0" w:right="567"/>
              <w:rPr>
                <w:rFonts w:cs="Arial"/>
                <w:sz w:val="16"/>
                <w:szCs w:val="16"/>
              </w:rPr>
            </w:pPr>
            <w:r w:rsidRPr="00967106">
              <w:rPr>
                <w:rStyle w:val="HighlightedVariable"/>
                <w:rFonts w:cs="Arial"/>
                <w:sz w:val="16"/>
                <w:szCs w:val="16"/>
              </w:rPr>
              <w:fldChar w:fldCharType="begin"/>
            </w:r>
            <w:r w:rsidRPr="00967106">
              <w:rPr>
                <w:rStyle w:val="HighlightedVariable"/>
                <w:rFonts w:cs="Arial"/>
                <w:sz w:val="16"/>
                <w:szCs w:val="16"/>
              </w:rPr>
              <w:instrText xml:space="preserve"> DOCPROPERTY  Approver2  \* MERGEFORMAT </w:instrText>
            </w:r>
            <w:r w:rsidRPr="00967106">
              <w:rPr>
                <w:rStyle w:val="HighlightedVariable"/>
                <w:rFonts w:cs="Arial"/>
                <w:sz w:val="16"/>
                <w:szCs w:val="16"/>
              </w:rPr>
              <w:fldChar w:fldCharType="separate"/>
            </w:r>
            <w:r w:rsidRPr="00967106">
              <w:rPr>
                <w:rStyle w:val="HighlightedVariable"/>
                <w:rFonts w:cs="Arial"/>
                <w:sz w:val="16"/>
                <w:szCs w:val="16"/>
              </w:rPr>
              <w:t>&lt;Approver2&gt;</w:t>
            </w:r>
            <w:r w:rsidRPr="00967106">
              <w:rPr>
                <w:rStyle w:val="HighlightedVariable"/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4373" w:type="dxa"/>
          </w:tcPr>
          <w:p w14:paraId="49FD937C" w14:textId="77777777" w:rsidR="002B6A29" w:rsidRPr="00967106" w:rsidRDefault="002B6A29" w:rsidP="00C07089">
            <w:pPr>
              <w:pStyle w:val="BodyText"/>
              <w:spacing w:before="60" w:after="60"/>
              <w:ind w:left="0"/>
              <w:jc w:val="center"/>
              <w:rPr>
                <w:rFonts w:cs="Arial"/>
                <w:sz w:val="16"/>
                <w:szCs w:val="16"/>
              </w:rPr>
            </w:pPr>
          </w:p>
        </w:tc>
      </w:tr>
    </w:tbl>
    <w:p w14:paraId="1CA6BEF5" w14:textId="77777777" w:rsidR="002B6A29" w:rsidRPr="00967106" w:rsidRDefault="002B6A29" w:rsidP="002B6A29">
      <w:pPr>
        <w:spacing w:after="160" w:line="259" w:lineRule="auto"/>
        <w:rPr>
          <w:rFonts w:cs="Arial"/>
          <w:sz w:val="36"/>
        </w:rPr>
      </w:pPr>
    </w:p>
    <w:p w14:paraId="43F86CA9" w14:textId="77777777" w:rsidR="002B6A29" w:rsidRPr="00967106" w:rsidRDefault="002B6A29" w:rsidP="002B6A29">
      <w:pPr>
        <w:pStyle w:val="TOC1"/>
        <w:tabs>
          <w:tab w:val="left" w:pos="2549"/>
        </w:tabs>
        <w:rPr>
          <w:rFonts w:cs="Arial"/>
        </w:rPr>
      </w:pPr>
    </w:p>
    <w:p w14:paraId="2C6D56F4" w14:textId="77777777" w:rsidR="002B6A29" w:rsidRPr="00967106" w:rsidRDefault="002B6A29" w:rsidP="002B6A29">
      <w:pPr>
        <w:spacing w:after="160" w:line="259" w:lineRule="auto"/>
        <w:rPr>
          <w:rFonts w:cs="Arial"/>
          <w:b/>
        </w:rPr>
      </w:pPr>
      <w:r w:rsidRPr="00967106">
        <w:rPr>
          <w:rFonts w:cs="Arial"/>
        </w:rPr>
        <w:br w:type="page"/>
      </w:r>
    </w:p>
    <w:p w14:paraId="79AD9405" w14:textId="77777777" w:rsidR="002B6A29" w:rsidRPr="00967106" w:rsidRDefault="002B6A29" w:rsidP="002B6A29">
      <w:pPr>
        <w:pStyle w:val="Heading1"/>
        <w:rPr>
          <w:rFonts w:cs="Arial"/>
        </w:rPr>
      </w:pPr>
      <w:bookmarkStart w:id="0" w:name="_Toc44170409"/>
      <w:bookmarkStart w:id="1" w:name="_Toc47975350"/>
      <w:bookmarkStart w:id="2" w:name="_Toc48315998"/>
      <w:bookmarkStart w:id="3" w:name="_Toc49344888"/>
      <w:bookmarkStart w:id="4" w:name="_Toc56680509"/>
      <w:bookmarkStart w:id="5" w:name="_Toc57226741"/>
      <w:bookmarkStart w:id="6" w:name="_Toc58428219"/>
      <w:bookmarkStart w:id="7" w:name="_Toc60860678"/>
      <w:bookmarkStart w:id="8" w:name="_Toc61899167"/>
      <w:bookmarkStart w:id="9" w:name="_Toc84865527"/>
      <w:bookmarkStart w:id="10" w:name="_Toc84957189"/>
      <w:bookmarkStart w:id="11" w:name="_Toc85533561"/>
      <w:bookmarkStart w:id="12" w:name="_Toc100564874"/>
      <w:bookmarkStart w:id="13" w:name="_Toc129632023"/>
      <w:bookmarkStart w:id="14" w:name="_Toc131013158"/>
      <w:bookmarkStart w:id="15" w:name="_Toc131101446"/>
      <w:bookmarkStart w:id="16" w:name="_Toc131262819"/>
      <w:bookmarkStart w:id="17" w:name="_Toc131506729"/>
      <w:bookmarkStart w:id="18" w:name="_Toc132404688"/>
      <w:bookmarkStart w:id="19" w:name="_Toc132569550"/>
      <w:bookmarkStart w:id="20" w:name="_Toc132916034"/>
      <w:bookmarkStart w:id="21" w:name="_Toc180743665"/>
      <w:r w:rsidRPr="00967106">
        <w:rPr>
          <w:rFonts w:cs="Arial"/>
        </w:rPr>
        <w:lastRenderedPageBreak/>
        <w:t>Document control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14:paraId="13148BAA" w14:textId="77777777" w:rsidR="002B6A29" w:rsidRPr="00967106" w:rsidRDefault="002B6A29" w:rsidP="002B6A29">
      <w:pPr>
        <w:pStyle w:val="Heading2"/>
        <w:rPr>
          <w:rFonts w:cs="Arial"/>
        </w:rPr>
      </w:pPr>
      <w:bookmarkStart w:id="22" w:name="_Toc44170410"/>
      <w:bookmarkStart w:id="23" w:name="_Toc47975351"/>
      <w:bookmarkStart w:id="24" w:name="_Toc48315999"/>
      <w:bookmarkStart w:id="25" w:name="_Toc49344889"/>
      <w:bookmarkStart w:id="26" w:name="_Toc56680510"/>
      <w:bookmarkStart w:id="27" w:name="_Toc57226742"/>
      <w:bookmarkStart w:id="28" w:name="_Toc58428220"/>
      <w:bookmarkStart w:id="29" w:name="_Toc60860679"/>
      <w:bookmarkStart w:id="30" w:name="_Toc61899168"/>
      <w:bookmarkStart w:id="31" w:name="_Toc84865528"/>
      <w:bookmarkStart w:id="32" w:name="_Toc84957190"/>
      <w:bookmarkStart w:id="33" w:name="_Toc85533562"/>
      <w:bookmarkStart w:id="34" w:name="_Toc100564875"/>
      <w:bookmarkStart w:id="35" w:name="_Toc129632024"/>
      <w:bookmarkStart w:id="36" w:name="_Toc131013159"/>
      <w:bookmarkStart w:id="37" w:name="_Toc131101447"/>
      <w:bookmarkStart w:id="38" w:name="_Toc131262820"/>
      <w:bookmarkStart w:id="39" w:name="_Toc131506730"/>
      <w:bookmarkStart w:id="40" w:name="_Toc132404689"/>
      <w:bookmarkStart w:id="41" w:name="_Toc132569551"/>
      <w:bookmarkStart w:id="42" w:name="_Toc132916035"/>
      <w:bookmarkStart w:id="43" w:name="_Toc180743666"/>
      <w:r w:rsidRPr="00967106">
        <w:rPr>
          <w:rFonts w:cs="Arial"/>
        </w:rPr>
        <w:t>Change record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</w:p>
    <w:tbl>
      <w:tblPr>
        <w:tblStyle w:val="InforTable"/>
        <w:tblW w:w="0" w:type="auto"/>
        <w:tblInd w:w="1440" w:type="dxa"/>
        <w:tblLook w:val="04A0" w:firstRow="1" w:lastRow="0" w:firstColumn="1" w:lastColumn="0" w:noHBand="0" w:noVBand="1"/>
      </w:tblPr>
      <w:tblGrid>
        <w:gridCol w:w="1584"/>
        <w:gridCol w:w="1843"/>
        <w:gridCol w:w="2126"/>
        <w:gridCol w:w="2977"/>
      </w:tblGrid>
      <w:tr w:rsidR="002B6A29" w:rsidRPr="00967106" w14:paraId="78163954" w14:textId="77777777" w:rsidTr="009659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3" w:type="dxa"/>
            <w:hideMark/>
          </w:tcPr>
          <w:p w14:paraId="163EB860" w14:textId="77777777" w:rsidR="002B6A29" w:rsidRPr="00967106" w:rsidRDefault="002B6A29" w:rsidP="00C07089">
            <w:pPr>
              <w:pStyle w:val="BodyText"/>
              <w:spacing w:before="60" w:after="60"/>
              <w:ind w:left="0" w:right="562"/>
              <w:rPr>
                <w:rFonts w:cs="Arial"/>
                <w:b w:val="0"/>
                <w:bCs/>
                <w:color w:val="FFFFFF"/>
                <w:sz w:val="16"/>
                <w:szCs w:val="16"/>
              </w:rPr>
            </w:pPr>
            <w:r w:rsidRPr="00967106">
              <w:rPr>
                <w:rFonts w:cs="Arial"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843" w:type="dxa"/>
            <w:hideMark/>
          </w:tcPr>
          <w:p w14:paraId="7F33F684" w14:textId="77777777" w:rsidR="002B6A29" w:rsidRPr="00967106" w:rsidRDefault="002B6A29" w:rsidP="00C07089">
            <w:pPr>
              <w:pStyle w:val="BodyText"/>
              <w:spacing w:before="60" w:after="60"/>
              <w:ind w:left="0" w:right="562"/>
              <w:rPr>
                <w:rFonts w:cs="Arial"/>
                <w:b w:val="0"/>
                <w:bCs/>
                <w:color w:val="FFFFFF"/>
                <w:sz w:val="16"/>
                <w:szCs w:val="16"/>
              </w:rPr>
            </w:pPr>
            <w:r w:rsidRPr="00967106">
              <w:rPr>
                <w:rFonts w:cs="Arial"/>
                <w:bCs/>
                <w:color w:val="FFFFFF"/>
                <w:sz w:val="16"/>
                <w:szCs w:val="16"/>
              </w:rPr>
              <w:t>Author</w:t>
            </w:r>
          </w:p>
        </w:tc>
        <w:tc>
          <w:tcPr>
            <w:tcW w:w="2126" w:type="dxa"/>
            <w:hideMark/>
          </w:tcPr>
          <w:p w14:paraId="07851646" w14:textId="77777777" w:rsidR="002B6A29" w:rsidRPr="00967106" w:rsidRDefault="002B6A29" w:rsidP="00C07089">
            <w:pPr>
              <w:pStyle w:val="BodyText"/>
              <w:spacing w:before="60" w:after="60"/>
              <w:ind w:left="0" w:right="562"/>
              <w:rPr>
                <w:rFonts w:cs="Arial"/>
                <w:b w:val="0"/>
                <w:bCs/>
                <w:color w:val="FFFFFF"/>
                <w:sz w:val="16"/>
                <w:szCs w:val="16"/>
              </w:rPr>
            </w:pPr>
            <w:r w:rsidRPr="00967106">
              <w:rPr>
                <w:rFonts w:cs="Arial"/>
                <w:bCs/>
                <w:color w:val="FFFFFF"/>
                <w:sz w:val="16"/>
                <w:szCs w:val="16"/>
              </w:rPr>
              <w:t>Version</w:t>
            </w:r>
          </w:p>
        </w:tc>
        <w:tc>
          <w:tcPr>
            <w:tcW w:w="2977" w:type="dxa"/>
            <w:hideMark/>
          </w:tcPr>
          <w:p w14:paraId="17B439B3" w14:textId="77777777" w:rsidR="002B6A29" w:rsidRPr="00967106" w:rsidRDefault="002B6A29" w:rsidP="00C07089">
            <w:pPr>
              <w:pStyle w:val="BodyText"/>
              <w:spacing w:before="60" w:after="60"/>
              <w:ind w:left="0" w:right="562"/>
              <w:rPr>
                <w:rFonts w:cs="Arial"/>
                <w:bCs/>
                <w:color w:val="FFFFFF"/>
                <w:sz w:val="16"/>
                <w:szCs w:val="16"/>
              </w:rPr>
            </w:pPr>
            <w:r w:rsidRPr="00967106">
              <w:rPr>
                <w:rFonts w:cs="Arial"/>
                <w:bCs/>
                <w:color w:val="FFFFFF"/>
                <w:sz w:val="16"/>
                <w:szCs w:val="16"/>
              </w:rPr>
              <w:t>Change Reference</w:t>
            </w:r>
          </w:p>
        </w:tc>
      </w:tr>
      <w:tr w:rsidR="002B6A29" w:rsidRPr="00967106" w14:paraId="60088358" w14:textId="77777777" w:rsidTr="00965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3" w:type="dxa"/>
          </w:tcPr>
          <w:p w14:paraId="07A2394A" w14:textId="5F21A412" w:rsidR="002B6A29" w:rsidRPr="00967106" w:rsidRDefault="008D302B" w:rsidP="00C07089">
            <w:pPr>
              <w:pStyle w:val="BodyText"/>
              <w:spacing w:before="60" w:after="60"/>
              <w:ind w:left="0" w:right="567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04/21</w:t>
            </w:r>
            <w:r w:rsidR="006D2835">
              <w:rPr>
                <w:rFonts w:cs="Arial"/>
                <w:sz w:val="16"/>
                <w:szCs w:val="16"/>
              </w:rPr>
              <w:t>/202</w:t>
            </w:r>
            <w:r>
              <w:rPr>
                <w:rFonts w:cs="Arial"/>
                <w:sz w:val="16"/>
                <w:szCs w:val="16"/>
              </w:rPr>
              <w:t>5</w:t>
            </w:r>
          </w:p>
        </w:tc>
        <w:tc>
          <w:tcPr>
            <w:tcW w:w="1843" w:type="dxa"/>
          </w:tcPr>
          <w:p w14:paraId="757C8367" w14:textId="5596C4D5" w:rsidR="002B6A29" w:rsidRPr="00967106" w:rsidRDefault="006D2835" w:rsidP="00C07089">
            <w:pPr>
              <w:pStyle w:val="BodyText"/>
              <w:spacing w:before="60" w:after="60"/>
              <w:ind w:left="0" w:right="567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Wade Langer</w:t>
            </w:r>
          </w:p>
        </w:tc>
        <w:tc>
          <w:tcPr>
            <w:tcW w:w="2126" w:type="dxa"/>
          </w:tcPr>
          <w:p w14:paraId="44C9F71C" w14:textId="0970E320" w:rsidR="002B6A29" w:rsidRPr="00967106" w:rsidRDefault="006D2835" w:rsidP="00C07089">
            <w:pPr>
              <w:pStyle w:val="BodyText"/>
              <w:spacing w:before="60" w:after="6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V</w:t>
            </w:r>
            <w:r w:rsidR="008D302B"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2977" w:type="dxa"/>
          </w:tcPr>
          <w:p w14:paraId="1319CE35" w14:textId="77777777" w:rsidR="002B6A29" w:rsidRPr="00967106" w:rsidRDefault="002B6A29" w:rsidP="00C07089">
            <w:pPr>
              <w:pStyle w:val="BodyText"/>
              <w:spacing w:before="60" w:after="6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2B6A29" w:rsidRPr="00967106" w14:paraId="6B60F65D" w14:textId="77777777" w:rsidTr="009659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03" w:type="dxa"/>
          </w:tcPr>
          <w:p w14:paraId="41A3BABC" w14:textId="77777777" w:rsidR="002B6A29" w:rsidRPr="00967106" w:rsidRDefault="002B6A29" w:rsidP="00C07089">
            <w:pPr>
              <w:pStyle w:val="BodyText"/>
              <w:spacing w:before="60" w:after="60"/>
              <w:ind w:left="0" w:right="567"/>
              <w:rPr>
                <w:rStyle w:val="HighlightedVariable"/>
                <w:rFonts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413F8A20" w14:textId="77777777" w:rsidR="002B6A29" w:rsidRPr="00967106" w:rsidRDefault="002B6A29" w:rsidP="00C07089">
            <w:pPr>
              <w:pStyle w:val="BodyText"/>
              <w:spacing w:before="60" w:after="60"/>
              <w:ind w:left="0" w:right="567"/>
              <w:rPr>
                <w:rStyle w:val="HighlightedVariable"/>
                <w:rFonts w:cs="Arial"/>
                <w:sz w:val="16"/>
                <w:szCs w:val="16"/>
              </w:rPr>
            </w:pPr>
          </w:p>
        </w:tc>
        <w:tc>
          <w:tcPr>
            <w:tcW w:w="2126" w:type="dxa"/>
          </w:tcPr>
          <w:p w14:paraId="3DA2C092" w14:textId="77777777" w:rsidR="002B6A29" w:rsidRPr="00967106" w:rsidRDefault="002B6A29" w:rsidP="00C07089">
            <w:pPr>
              <w:pStyle w:val="BodyText"/>
              <w:spacing w:before="60" w:after="60"/>
              <w:ind w:left="0" w:right="567"/>
              <w:rPr>
                <w:rFonts w:cs="Arial"/>
                <w:sz w:val="16"/>
                <w:szCs w:val="16"/>
              </w:rPr>
            </w:pPr>
          </w:p>
        </w:tc>
        <w:tc>
          <w:tcPr>
            <w:tcW w:w="2977" w:type="dxa"/>
          </w:tcPr>
          <w:p w14:paraId="27C27DCD" w14:textId="77777777" w:rsidR="002B6A29" w:rsidRPr="00967106" w:rsidRDefault="002B6A29" w:rsidP="00C07089">
            <w:pPr>
              <w:pStyle w:val="BodyText"/>
              <w:spacing w:before="60" w:after="6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2B6A29" w:rsidRPr="00967106" w14:paraId="78289689" w14:textId="77777777" w:rsidTr="00965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3" w:type="dxa"/>
          </w:tcPr>
          <w:p w14:paraId="01D84646" w14:textId="77777777" w:rsidR="002B6A29" w:rsidRPr="00967106" w:rsidRDefault="002B6A29" w:rsidP="00C07089">
            <w:pPr>
              <w:pStyle w:val="BodyText"/>
              <w:spacing w:before="60" w:after="60"/>
              <w:ind w:left="0" w:right="567"/>
              <w:rPr>
                <w:rStyle w:val="HighlightedVariable"/>
                <w:rFonts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610CA1E7" w14:textId="77777777" w:rsidR="002B6A29" w:rsidRPr="00967106" w:rsidRDefault="002B6A29" w:rsidP="00C07089">
            <w:pPr>
              <w:pStyle w:val="BodyText"/>
              <w:spacing w:before="60" w:after="60"/>
              <w:ind w:left="0" w:right="567"/>
              <w:rPr>
                <w:rStyle w:val="HighlightedVariable"/>
                <w:rFonts w:cs="Arial"/>
                <w:sz w:val="16"/>
                <w:szCs w:val="16"/>
              </w:rPr>
            </w:pPr>
          </w:p>
        </w:tc>
        <w:tc>
          <w:tcPr>
            <w:tcW w:w="2126" w:type="dxa"/>
          </w:tcPr>
          <w:p w14:paraId="3CABF6C8" w14:textId="77777777" w:rsidR="002B6A29" w:rsidRPr="00967106" w:rsidRDefault="002B6A29" w:rsidP="00C07089">
            <w:pPr>
              <w:pStyle w:val="BodyText"/>
              <w:spacing w:before="60" w:after="6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2977" w:type="dxa"/>
          </w:tcPr>
          <w:p w14:paraId="2C273BA9" w14:textId="77777777" w:rsidR="002B6A29" w:rsidRPr="00967106" w:rsidRDefault="002B6A29" w:rsidP="00C07089">
            <w:pPr>
              <w:pStyle w:val="BodyText"/>
              <w:spacing w:before="60" w:after="60"/>
              <w:ind w:left="0"/>
              <w:rPr>
                <w:rFonts w:cs="Arial"/>
                <w:sz w:val="16"/>
                <w:szCs w:val="16"/>
              </w:rPr>
            </w:pPr>
          </w:p>
        </w:tc>
      </w:tr>
    </w:tbl>
    <w:p w14:paraId="4824054C" w14:textId="77777777" w:rsidR="002B6A29" w:rsidRPr="00967106" w:rsidRDefault="002B6A29" w:rsidP="002B6A29">
      <w:pPr>
        <w:pStyle w:val="BodyText"/>
        <w:rPr>
          <w:rFonts w:cs="Arial"/>
        </w:rPr>
      </w:pPr>
    </w:p>
    <w:p w14:paraId="28EC1472" w14:textId="77777777" w:rsidR="002B6A29" w:rsidRPr="00967106" w:rsidRDefault="002B6A29" w:rsidP="002B6A29">
      <w:pPr>
        <w:pStyle w:val="Heading2"/>
        <w:rPr>
          <w:rFonts w:cs="Arial"/>
        </w:rPr>
      </w:pPr>
      <w:bookmarkStart w:id="44" w:name="_Toc44170411"/>
      <w:bookmarkStart w:id="45" w:name="_Toc47975352"/>
      <w:bookmarkStart w:id="46" w:name="_Toc48316000"/>
      <w:bookmarkStart w:id="47" w:name="_Toc49344890"/>
      <w:bookmarkStart w:id="48" w:name="_Toc56680511"/>
      <w:bookmarkStart w:id="49" w:name="_Toc57226743"/>
      <w:bookmarkStart w:id="50" w:name="_Toc58428221"/>
      <w:bookmarkStart w:id="51" w:name="_Toc60860680"/>
      <w:bookmarkStart w:id="52" w:name="_Toc61899169"/>
      <w:bookmarkStart w:id="53" w:name="_Toc84865529"/>
      <w:bookmarkStart w:id="54" w:name="_Toc84957191"/>
      <w:bookmarkStart w:id="55" w:name="_Toc85533563"/>
      <w:bookmarkStart w:id="56" w:name="_Toc100564876"/>
      <w:bookmarkStart w:id="57" w:name="_Toc129632025"/>
      <w:bookmarkStart w:id="58" w:name="_Toc131013160"/>
      <w:bookmarkStart w:id="59" w:name="_Toc131101448"/>
      <w:bookmarkStart w:id="60" w:name="_Toc131262821"/>
      <w:bookmarkStart w:id="61" w:name="_Toc131506731"/>
      <w:bookmarkStart w:id="62" w:name="_Toc132404690"/>
      <w:bookmarkStart w:id="63" w:name="_Toc132569552"/>
      <w:bookmarkStart w:id="64" w:name="_Toc132916036"/>
      <w:bookmarkStart w:id="65" w:name="_Toc180743667"/>
      <w:r w:rsidRPr="00967106">
        <w:rPr>
          <w:rFonts w:cs="Arial"/>
        </w:rPr>
        <w:t>Reviewers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</w:p>
    <w:p w14:paraId="7B5973D6" w14:textId="471628E8" w:rsidR="00E129F5" w:rsidRPr="00967106" w:rsidRDefault="00E129F5" w:rsidP="00E129F5">
      <w:pPr>
        <w:pStyle w:val="BodyText"/>
        <w:rPr>
          <w:rFonts w:cs="Arial"/>
          <w:b/>
          <w:bCs/>
          <w:u w:val="single"/>
        </w:rPr>
      </w:pPr>
      <w:r w:rsidRPr="00967106">
        <w:rPr>
          <w:rFonts w:cs="Arial"/>
          <w:b/>
          <w:bCs/>
          <w:u w:val="single"/>
        </w:rPr>
        <w:t xml:space="preserve">Functional </w:t>
      </w:r>
      <w:r w:rsidR="004E6496" w:rsidRPr="00967106">
        <w:rPr>
          <w:rFonts w:cs="Arial"/>
          <w:b/>
          <w:bCs/>
          <w:u w:val="single"/>
        </w:rPr>
        <w:t>Review</w:t>
      </w:r>
    </w:p>
    <w:tbl>
      <w:tblPr>
        <w:tblStyle w:val="InforTable"/>
        <w:tblW w:w="8470" w:type="dxa"/>
        <w:tblInd w:w="1440" w:type="dxa"/>
        <w:tblLook w:val="04A0" w:firstRow="1" w:lastRow="0" w:firstColumn="1" w:lastColumn="0" w:noHBand="0" w:noVBand="1"/>
      </w:tblPr>
      <w:tblGrid>
        <w:gridCol w:w="3354"/>
        <w:gridCol w:w="5116"/>
      </w:tblGrid>
      <w:tr w:rsidR="002B6A29" w:rsidRPr="00967106" w14:paraId="62B56C11" w14:textId="77777777" w:rsidTr="009659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/>
        </w:trPr>
        <w:tc>
          <w:tcPr>
            <w:tcW w:w="3354" w:type="dxa"/>
            <w:hideMark/>
          </w:tcPr>
          <w:p w14:paraId="03D9191B" w14:textId="77777777" w:rsidR="002B6A29" w:rsidRPr="00967106" w:rsidRDefault="002B6A29" w:rsidP="00C07089">
            <w:pPr>
              <w:spacing w:before="60" w:after="60"/>
              <w:ind w:right="562"/>
              <w:rPr>
                <w:rFonts w:cs="Arial"/>
                <w:bCs/>
                <w:color w:val="FFFFFF"/>
                <w:sz w:val="16"/>
                <w:szCs w:val="16"/>
              </w:rPr>
            </w:pPr>
            <w:r w:rsidRPr="00967106">
              <w:rPr>
                <w:rFonts w:cs="Arial"/>
                <w:bCs/>
                <w:color w:val="FFFFFF"/>
                <w:sz w:val="16"/>
                <w:szCs w:val="16"/>
              </w:rPr>
              <w:t xml:space="preserve">Name </w:t>
            </w:r>
          </w:p>
        </w:tc>
        <w:tc>
          <w:tcPr>
            <w:tcW w:w="5116" w:type="dxa"/>
            <w:hideMark/>
          </w:tcPr>
          <w:p w14:paraId="3AA4E36C" w14:textId="77777777" w:rsidR="002B6A29" w:rsidRPr="00967106" w:rsidRDefault="002B6A29" w:rsidP="00C07089">
            <w:pPr>
              <w:spacing w:before="60" w:after="60"/>
              <w:ind w:right="562"/>
              <w:rPr>
                <w:rFonts w:cs="Arial"/>
                <w:bCs/>
                <w:color w:val="FFFFFF"/>
                <w:sz w:val="16"/>
                <w:szCs w:val="16"/>
              </w:rPr>
            </w:pPr>
            <w:r w:rsidRPr="00967106">
              <w:rPr>
                <w:rFonts w:cs="Arial"/>
                <w:bCs/>
                <w:color w:val="FFFFFF"/>
                <w:sz w:val="16"/>
                <w:szCs w:val="16"/>
              </w:rPr>
              <w:t>Position</w:t>
            </w:r>
          </w:p>
        </w:tc>
      </w:tr>
      <w:tr w:rsidR="002B6A29" w:rsidRPr="00967106" w14:paraId="12D8EDD6" w14:textId="77777777" w:rsidTr="00965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</w:trPr>
        <w:tc>
          <w:tcPr>
            <w:tcW w:w="3354" w:type="dxa"/>
          </w:tcPr>
          <w:p w14:paraId="64FFAD1A" w14:textId="7AD21104" w:rsidR="002B6A29" w:rsidRPr="00967106" w:rsidRDefault="002B6A29" w:rsidP="00C07089">
            <w:pPr>
              <w:spacing w:before="60" w:after="60"/>
              <w:ind w:right="567"/>
              <w:rPr>
                <w:rFonts w:cs="Arial"/>
                <w:sz w:val="16"/>
                <w:szCs w:val="16"/>
              </w:rPr>
            </w:pPr>
          </w:p>
        </w:tc>
        <w:tc>
          <w:tcPr>
            <w:tcW w:w="5116" w:type="dxa"/>
          </w:tcPr>
          <w:p w14:paraId="3FA0B1FC" w14:textId="0F5CF894" w:rsidR="002B6A29" w:rsidRPr="00967106" w:rsidRDefault="0023622E" w:rsidP="00C07089">
            <w:pPr>
              <w:spacing w:before="60" w:after="60"/>
              <w:ind w:right="567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Solution Architect</w:t>
            </w:r>
          </w:p>
        </w:tc>
      </w:tr>
      <w:tr w:rsidR="002B6A29" w:rsidRPr="00967106" w14:paraId="16D690DD" w14:textId="77777777" w:rsidTr="009659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8"/>
        </w:trPr>
        <w:tc>
          <w:tcPr>
            <w:tcW w:w="3354" w:type="dxa"/>
          </w:tcPr>
          <w:p w14:paraId="2728E3B1" w14:textId="77777777" w:rsidR="002B6A29" w:rsidRPr="00967106" w:rsidRDefault="002B6A29" w:rsidP="00C07089">
            <w:pPr>
              <w:spacing w:before="60" w:after="60"/>
              <w:ind w:right="567"/>
              <w:rPr>
                <w:rFonts w:cs="Arial"/>
                <w:sz w:val="16"/>
                <w:szCs w:val="16"/>
              </w:rPr>
            </w:pPr>
          </w:p>
        </w:tc>
        <w:tc>
          <w:tcPr>
            <w:tcW w:w="5116" w:type="dxa"/>
          </w:tcPr>
          <w:p w14:paraId="66B3B293" w14:textId="77777777" w:rsidR="002B6A29" w:rsidRPr="00967106" w:rsidRDefault="002B6A29" w:rsidP="00C07089">
            <w:pPr>
              <w:spacing w:before="60" w:after="60"/>
              <w:ind w:right="567"/>
              <w:rPr>
                <w:rFonts w:cs="Arial"/>
                <w:sz w:val="16"/>
                <w:szCs w:val="16"/>
              </w:rPr>
            </w:pPr>
          </w:p>
        </w:tc>
      </w:tr>
      <w:tr w:rsidR="002B6A29" w:rsidRPr="00967106" w14:paraId="089BE306" w14:textId="77777777" w:rsidTr="00965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tcW w:w="3354" w:type="dxa"/>
          </w:tcPr>
          <w:p w14:paraId="4080317F" w14:textId="77777777" w:rsidR="002B6A29" w:rsidRPr="00967106" w:rsidRDefault="002B6A29" w:rsidP="00C07089">
            <w:pPr>
              <w:spacing w:before="60" w:after="60"/>
              <w:ind w:right="567"/>
              <w:rPr>
                <w:rFonts w:cs="Arial"/>
                <w:sz w:val="16"/>
                <w:szCs w:val="16"/>
              </w:rPr>
            </w:pPr>
          </w:p>
        </w:tc>
        <w:tc>
          <w:tcPr>
            <w:tcW w:w="5116" w:type="dxa"/>
          </w:tcPr>
          <w:p w14:paraId="10F7AC5B" w14:textId="77777777" w:rsidR="002B6A29" w:rsidRPr="00967106" w:rsidRDefault="002B6A29" w:rsidP="00C07089">
            <w:pPr>
              <w:spacing w:before="60" w:after="60"/>
              <w:ind w:right="567"/>
              <w:rPr>
                <w:rFonts w:cs="Arial"/>
                <w:sz w:val="16"/>
                <w:szCs w:val="16"/>
              </w:rPr>
            </w:pPr>
          </w:p>
        </w:tc>
      </w:tr>
      <w:tr w:rsidR="002B6A29" w:rsidRPr="00967106" w14:paraId="06334CE3" w14:textId="77777777" w:rsidTr="009659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9"/>
        </w:trPr>
        <w:tc>
          <w:tcPr>
            <w:tcW w:w="3354" w:type="dxa"/>
          </w:tcPr>
          <w:p w14:paraId="5F6106FD" w14:textId="77777777" w:rsidR="002B6A29" w:rsidRPr="00967106" w:rsidRDefault="002B6A29" w:rsidP="00C07089">
            <w:pPr>
              <w:spacing w:before="60" w:after="60"/>
              <w:ind w:right="567"/>
              <w:rPr>
                <w:rFonts w:cs="Arial"/>
                <w:sz w:val="16"/>
                <w:szCs w:val="16"/>
              </w:rPr>
            </w:pPr>
          </w:p>
        </w:tc>
        <w:tc>
          <w:tcPr>
            <w:tcW w:w="5116" w:type="dxa"/>
          </w:tcPr>
          <w:p w14:paraId="2855FF63" w14:textId="77777777" w:rsidR="002B6A29" w:rsidRPr="00967106" w:rsidRDefault="002B6A29" w:rsidP="00C07089">
            <w:pPr>
              <w:spacing w:before="60" w:after="60"/>
              <w:ind w:right="567"/>
              <w:rPr>
                <w:rFonts w:cs="Arial"/>
                <w:sz w:val="16"/>
                <w:szCs w:val="16"/>
              </w:rPr>
            </w:pPr>
          </w:p>
        </w:tc>
      </w:tr>
    </w:tbl>
    <w:p w14:paraId="791964B9" w14:textId="77777777" w:rsidR="002B6A29" w:rsidRPr="00967106" w:rsidRDefault="002B6A29" w:rsidP="002B6A29">
      <w:pPr>
        <w:pStyle w:val="TOC1"/>
        <w:tabs>
          <w:tab w:val="left" w:pos="2549"/>
        </w:tabs>
        <w:rPr>
          <w:rFonts w:cs="Arial"/>
        </w:rPr>
      </w:pPr>
    </w:p>
    <w:p w14:paraId="2358BE41" w14:textId="27D5EF82" w:rsidR="00CB661D" w:rsidRPr="00967106" w:rsidRDefault="00CB661D" w:rsidP="00CB661D">
      <w:pPr>
        <w:pStyle w:val="BodyText"/>
        <w:rPr>
          <w:rFonts w:cs="Arial"/>
          <w:b/>
          <w:bCs/>
          <w:u w:val="single"/>
        </w:rPr>
      </w:pPr>
      <w:r w:rsidRPr="00967106">
        <w:rPr>
          <w:rFonts w:cs="Arial"/>
          <w:b/>
          <w:bCs/>
          <w:u w:val="single"/>
        </w:rPr>
        <w:t xml:space="preserve">Technical </w:t>
      </w:r>
      <w:r w:rsidR="004E6496" w:rsidRPr="00967106">
        <w:rPr>
          <w:rFonts w:cs="Arial"/>
          <w:b/>
          <w:bCs/>
          <w:u w:val="single"/>
        </w:rPr>
        <w:t>Review</w:t>
      </w:r>
    </w:p>
    <w:tbl>
      <w:tblPr>
        <w:tblStyle w:val="InforTable"/>
        <w:tblW w:w="8470" w:type="dxa"/>
        <w:tblInd w:w="1440" w:type="dxa"/>
        <w:tblLook w:val="04A0" w:firstRow="1" w:lastRow="0" w:firstColumn="1" w:lastColumn="0" w:noHBand="0" w:noVBand="1"/>
      </w:tblPr>
      <w:tblGrid>
        <w:gridCol w:w="3354"/>
        <w:gridCol w:w="5116"/>
      </w:tblGrid>
      <w:tr w:rsidR="00CB661D" w:rsidRPr="00967106" w14:paraId="6D062BD6" w14:textId="77777777" w:rsidTr="009659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/>
        </w:trPr>
        <w:tc>
          <w:tcPr>
            <w:tcW w:w="3354" w:type="dxa"/>
            <w:hideMark/>
          </w:tcPr>
          <w:p w14:paraId="1E8777D7" w14:textId="77777777" w:rsidR="00CB661D" w:rsidRPr="00967106" w:rsidRDefault="00CB661D" w:rsidP="00C07089">
            <w:pPr>
              <w:spacing w:before="60" w:after="60"/>
              <w:ind w:right="562"/>
              <w:rPr>
                <w:rFonts w:cs="Arial"/>
                <w:bCs/>
                <w:color w:val="FFFFFF"/>
                <w:sz w:val="16"/>
                <w:szCs w:val="16"/>
              </w:rPr>
            </w:pPr>
            <w:r w:rsidRPr="00967106">
              <w:rPr>
                <w:rFonts w:cs="Arial"/>
                <w:bCs/>
                <w:color w:val="FFFFFF"/>
                <w:sz w:val="16"/>
                <w:szCs w:val="16"/>
              </w:rPr>
              <w:t xml:space="preserve">Name </w:t>
            </w:r>
          </w:p>
        </w:tc>
        <w:tc>
          <w:tcPr>
            <w:tcW w:w="5116" w:type="dxa"/>
            <w:hideMark/>
          </w:tcPr>
          <w:p w14:paraId="4E0D3DBC" w14:textId="77777777" w:rsidR="00CB661D" w:rsidRPr="00967106" w:rsidRDefault="00CB661D" w:rsidP="00C07089">
            <w:pPr>
              <w:spacing w:before="60" w:after="60"/>
              <w:ind w:right="562"/>
              <w:rPr>
                <w:rFonts w:cs="Arial"/>
                <w:bCs/>
                <w:color w:val="FFFFFF"/>
                <w:sz w:val="16"/>
                <w:szCs w:val="16"/>
              </w:rPr>
            </w:pPr>
            <w:r w:rsidRPr="00967106">
              <w:rPr>
                <w:rFonts w:cs="Arial"/>
                <w:bCs/>
                <w:color w:val="FFFFFF"/>
                <w:sz w:val="16"/>
                <w:szCs w:val="16"/>
              </w:rPr>
              <w:t>Position</w:t>
            </w:r>
          </w:p>
        </w:tc>
      </w:tr>
      <w:tr w:rsidR="00CB661D" w:rsidRPr="00967106" w14:paraId="38E0761B" w14:textId="77777777" w:rsidTr="00965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</w:trPr>
        <w:tc>
          <w:tcPr>
            <w:tcW w:w="3354" w:type="dxa"/>
          </w:tcPr>
          <w:p w14:paraId="20CCA914" w14:textId="40E1C034" w:rsidR="00CB661D" w:rsidRPr="00967106" w:rsidRDefault="00CB661D" w:rsidP="00C07089">
            <w:pPr>
              <w:spacing w:before="60" w:after="60"/>
              <w:ind w:right="567"/>
              <w:rPr>
                <w:rFonts w:cs="Arial"/>
                <w:sz w:val="16"/>
                <w:szCs w:val="16"/>
              </w:rPr>
            </w:pPr>
          </w:p>
        </w:tc>
        <w:tc>
          <w:tcPr>
            <w:tcW w:w="5116" w:type="dxa"/>
          </w:tcPr>
          <w:p w14:paraId="667F3350" w14:textId="1D2D3A03" w:rsidR="00CB661D" w:rsidRPr="00967106" w:rsidRDefault="0023622E" w:rsidP="00C07089">
            <w:pPr>
              <w:spacing w:before="60" w:after="60"/>
              <w:ind w:right="567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Senior Solution Architect</w:t>
            </w:r>
          </w:p>
        </w:tc>
      </w:tr>
      <w:tr w:rsidR="00CB661D" w:rsidRPr="00967106" w14:paraId="1E99BA9C" w14:textId="77777777" w:rsidTr="009659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8"/>
        </w:trPr>
        <w:tc>
          <w:tcPr>
            <w:tcW w:w="3354" w:type="dxa"/>
          </w:tcPr>
          <w:p w14:paraId="161FAED2" w14:textId="77777777" w:rsidR="00CB661D" w:rsidRPr="00967106" w:rsidRDefault="00CB661D" w:rsidP="00C07089">
            <w:pPr>
              <w:spacing w:before="60" w:after="60"/>
              <w:ind w:right="567"/>
              <w:rPr>
                <w:rFonts w:cs="Arial"/>
                <w:sz w:val="16"/>
                <w:szCs w:val="16"/>
              </w:rPr>
            </w:pPr>
          </w:p>
        </w:tc>
        <w:tc>
          <w:tcPr>
            <w:tcW w:w="5116" w:type="dxa"/>
          </w:tcPr>
          <w:p w14:paraId="58826CEE" w14:textId="77777777" w:rsidR="00CB661D" w:rsidRPr="00967106" w:rsidRDefault="00CB661D" w:rsidP="00C07089">
            <w:pPr>
              <w:spacing w:before="60" w:after="60"/>
              <w:ind w:right="567"/>
              <w:rPr>
                <w:rFonts w:cs="Arial"/>
                <w:sz w:val="16"/>
                <w:szCs w:val="16"/>
              </w:rPr>
            </w:pPr>
          </w:p>
        </w:tc>
      </w:tr>
      <w:tr w:rsidR="00CB661D" w:rsidRPr="00967106" w14:paraId="2E3955B2" w14:textId="77777777" w:rsidTr="00965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tcW w:w="3354" w:type="dxa"/>
          </w:tcPr>
          <w:p w14:paraId="0A98A57A" w14:textId="77777777" w:rsidR="00CB661D" w:rsidRPr="00967106" w:rsidRDefault="00CB661D" w:rsidP="00C07089">
            <w:pPr>
              <w:spacing w:before="60" w:after="60"/>
              <w:ind w:right="567"/>
              <w:rPr>
                <w:rFonts w:cs="Arial"/>
                <w:sz w:val="16"/>
                <w:szCs w:val="16"/>
              </w:rPr>
            </w:pPr>
          </w:p>
        </w:tc>
        <w:tc>
          <w:tcPr>
            <w:tcW w:w="5116" w:type="dxa"/>
          </w:tcPr>
          <w:p w14:paraId="1D10F2A5" w14:textId="77777777" w:rsidR="00CB661D" w:rsidRPr="00967106" w:rsidRDefault="00CB661D" w:rsidP="00C07089">
            <w:pPr>
              <w:spacing w:before="60" w:after="60"/>
              <w:ind w:right="567"/>
              <w:rPr>
                <w:rFonts w:cs="Arial"/>
                <w:sz w:val="16"/>
                <w:szCs w:val="16"/>
              </w:rPr>
            </w:pPr>
          </w:p>
        </w:tc>
      </w:tr>
      <w:tr w:rsidR="00CB661D" w:rsidRPr="00967106" w14:paraId="4EED5407" w14:textId="77777777" w:rsidTr="009659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9"/>
        </w:trPr>
        <w:tc>
          <w:tcPr>
            <w:tcW w:w="3354" w:type="dxa"/>
          </w:tcPr>
          <w:p w14:paraId="68995884" w14:textId="77777777" w:rsidR="00CB661D" w:rsidRPr="00967106" w:rsidRDefault="00CB661D" w:rsidP="00C07089">
            <w:pPr>
              <w:spacing w:before="60" w:after="60"/>
              <w:ind w:right="567"/>
              <w:rPr>
                <w:rFonts w:cs="Arial"/>
                <w:sz w:val="16"/>
                <w:szCs w:val="16"/>
              </w:rPr>
            </w:pPr>
          </w:p>
        </w:tc>
        <w:tc>
          <w:tcPr>
            <w:tcW w:w="5116" w:type="dxa"/>
          </w:tcPr>
          <w:p w14:paraId="5DE5AB66" w14:textId="77777777" w:rsidR="00CB661D" w:rsidRPr="00967106" w:rsidRDefault="00CB661D" w:rsidP="00C07089">
            <w:pPr>
              <w:spacing w:before="60" w:after="60"/>
              <w:ind w:right="567"/>
              <w:rPr>
                <w:rFonts w:cs="Arial"/>
                <w:sz w:val="16"/>
                <w:szCs w:val="16"/>
              </w:rPr>
            </w:pPr>
          </w:p>
        </w:tc>
      </w:tr>
    </w:tbl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220"/>
        <w:gridCol w:w="5220"/>
      </w:tblGrid>
      <w:tr w:rsidR="007C3D82" w14:paraId="17DD4C02" w14:textId="77777777">
        <w:tc>
          <w:tcPr>
            <w:tcW w:w="5220" w:type="dxa"/>
          </w:tcPr>
          <w:p w14:paraId="2283162B" w14:textId="77777777" w:rsidR="007C3D82" w:rsidRDefault="007C3D82" w:rsidP="002B6A29">
            <w:pPr>
              <w:pStyle w:val="TOC1"/>
              <w:tabs>
                <w:tab w:val="left" w:pos="2549"/>
              </w:tabs>
              <w:ind w:left="0"/>
              <w:rPr>
                <w:rFonts w:cs="Arial"/>
              </w:rPr>
            </w:pPr>
          </w:p>
        </w:tc>
        <w:tc>
          <w:tcPr>
            <w:tcW w:w="5220" w:type="dxa"/>
          </w:tcPr>
          <w:p w14:paraId="19F645B7" w14:textId="77777777" w:rsidR="007C3D82" w:rsidRDefault="007C3D82" w:rsidP="002B6A29">
            <w:pPr>
              <w:pStyle w:val="TOC1"/>
              <w:tabs>
                <w:tab w:val="left" w:pos="2549"/>
              </w:tabs>
              <w:ind w:left="0"/>
              <w:rPr>
                <w:rFonts w:cs="Arial"/>
              </w:rPr>
            </w:pPr>
          </w:p>
        </w:tc>
      </w:tr>
    </w:tbl>
    <w:p w14:paraId="5E39F941" w14:textId="77777777" w:rsidR="002B6A29" w:rsidRPr="00967106" w:rsidRDefault="002B6A29" w:rsidP="002B6A29">
      <w:pPr>
        <w:pStyle w:val="TOC1"/>
        <w:tabs>
          <w:tab w:val="left" w:pos="2549"/>
        </w:tabs>
        <w:rPr>
          <w:rFonts w:cs="Arial"/>
        </w:rPr>
      </w:pPr>
    </w:p>
    <w:p w14:paraId="711C09C1" w14:textId="77777777" w:rsidR="002B6A29" w:rsidRPr="00967106" w:rsidRDefault="002B6A29" w:rsidP="002B6A29">
      <w:pPr>
        <w:pStyle w:val="TOCHeading1"/>
        <w:rPr>
          <w:rFonts w:cs="Arial"/>
          <w:b/>
          <w:color w:val="000000"/>
        </w:rPr>
      </w:pPr>
      <w:r w:rsidRPr="00967106">
        <w:rPr>
          <w:rFonts w:cs="Arial"/>
        </w:rPr>
        <w:lastRenderedPageBreak/>
        <w:t>Table of Contents</w:t>
      </w:r>
    </w:p>
    <w:p w14:paraId="27BB9F2B" w14:textId="02B81D57" w:rsidR="00545116" w:rsidRDefault="002B6A29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r w:rsidRPr="00967106">
        <w:rPr>
          <w:rFonts w:cs="Arial"/>
          <w:b w:val="0"/>
        </w:rPr>
        <w:fldChar w:fldCharType="begin"/>
      </w:r>
      <w:r w:rsidRPr="00967106">
        <w:rPr>
          <w:rFonts w:cs="Arial"/>
          <w:b w:val="0"/>
        </w:rPr>
        <w:instrText xml:space="preserve"> TOC \o "1-3" \h \z \u </w:instrText>
      </w:r>
      <w:r w:rsidRPr="00967106">
        <w:rPr>
          <w:rFonts w:cs="Arial"/>
          <w:b w:val="0"/>
        </w:rPr>
        <w:fldChar w:fldCharType="separate"/>
      </w:r>
      <w:hyperlink w:anchor="_Toc180743665" w:history="1">
        <w:r w:rsidR="00545116" w:rsidRPr="0049378B">
          <w:rPr>
            <w:rStyle w:val="Hyperlink"/>
            <w:rFonts w:cs="Arial"/>
            <w:noProof/>
          </w:rPr>
          <w:t>1</w:t>
        </w:r>
        <w:r w:rsidR="00545116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="00545116" w:rsidRPr="0049378B">
          <w:rPr>
            <w:rStyle w:val="Hyperlink"/>
            <w:rFonts w:cs="Arial"/>
            <w:noProof/>
          </w:rPr>
          <w:t>Document control</w:t>
        </w:r>
        <w:r w:rsidR="00545116">
          <w:rPr>
            <w:noProof/>
            <w:webHidden/>
          </w:rPr>
          <w:tab/>
        </w:r>
        <w:r w:rsidR="00545116">
          <w:rPr>
            <w:noProof/>
            <w:webHidden/>
          </w:rPr>
          <w:fldChar w:fldCharType="begin"/>
        </w:r>
        <w:r w:rsidR="00545116">
          <w:rPr>
            <w:noProof/>
            <w:webHidden/>
          </w:rPr>
          <w:instrText xml:space="preserve"> PAGEREF _Toc180743665 \h </w:instrText>
        </w:r>
        <w:r w:rsidR="00545116">
          <w:rPr>
            <w:noProof/>
            <w:webHidden/>
          </w:rPr>
        </w:r>
        <w:r w:rsidR="00545116">
          <w:rPr>
            <w:noProof/>
            <w:webHidden/>
          </w:rPr>
          <w:fldChar w:fldCharType="separate"/>
        </w:r>
        <w:r w:rsidR="00324FE5">
          <w:rPr>
            <w:noProof/>
            <w:webHidden/>
          </w:rPr>
          <w:t>2</w:t>
        </w:r>
        <w:r w:rsidR="00545116">
          <w:rPr>
            <w:noProof/>
            <w:webHidden/>
          </w:rPr>
          <w:fldChar w:fldCharType="end"/>
        </w:r>
      </w:hyperlink>
    </w:p>
    <w:p w14:paraId="63D5F582" w14:textId="7AFBE7F1" w:rsidR="00545116" w:rsidRDefault="00000000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180743666" w:history="1">
        <w:r w:rsidR="00545116" w:rsidRPr="0049378B">
          <w:rPr>
            <w:rStyle w:val="Hyperlink"/>
            <w:rFonts w:cs="Arial"/>
            <w:noProof/>
          </w:rPr>
          <w:t>1.1</w:t>
        </w:r>
        <w:r w:rsidR="00545116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="00545116" w:rsidRPr="0049378B">
          <w:rPr>
            <w:rStyle w:val="Hyperlink"/>
            <w:rFonts w:cs="Arial"/>
            <w:noProof/>
          </w:rPr>
          <w:t>Change record</w:t>
        </w:r>
        <w:r w:rsidR="00545116">
          <w:rPr>
            <w:noProof/>
            <w:webHidden/>
          </w:rPr>
          <w:tab/>
        </w:r>
        <w:r w:rsidR="00545116">
          <w:rPr>
            <w:noProof/>
            <w:webHidden/>
          </w:rPr>
          <w:fldChar w:fldCharType="begin"/>
        </w:r>
        <w:r w:rsidR="00545116">
          <w:rPr>
            <w:noProof/>
            <w:webHidden/>
          </w:rPr>
          <w:instrText xml:space="preserve"> PAGEREF _Toc180743666 \h </w:instrText>
        </w:r>
        <w:r w:rsidR="00545116">
          <w:rPr>
            <w:noProof/>
            <w:webHidden/>
          </w:rPr>
        </w:r>
        <w:r w:rsidR="00545116">
          <w:rPr>
            <w:noProof/>
            <w:webHidden/>
          </w:rPr>
          <w:fldChar w:fldCharType="separate"/>
        </w:r>
        <w:r w:rsidR="00324FE5">
          <w:rPr>
            <w:noProof/>
            <w:webHidden/>
          </w:rPr>
          <w:t>2</w:t>
        </w:r>
        <w:r w:rsidR="00545116">
          <w:rPr>
            <w:noProof/>
            <w:webHidden/>
          </w:rPr>
          <w:fldChar w:fldCharType="end"/>
        </w:r>
      </w:hyperlink>
    </w:p>
    <w:p w14:paraId="2238619B" w14:textId="29CD9869" w:rsidR="00545116" w:rsidRDefault="00000000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180743667" w:history="1">
        <w:r w:rsidR="00545116" w:rsidRPr="0049378B">
          <w:rPr>
            <w:rStyle w:val="Hyperlink"/>
            <w:rFonts w:cs="Arial"/>
            <w:noProof/>
          </w:rPr>
          <w:t>1.2</w:t>
        </w:r>
        <w:r w:rsidR="00545116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="00545116" w:rsidRPr="0049378B">
          <w:rPr>
            <w:rStyle w:val="Hyperlink"/>
            <w:rFonts w:cs="Arial"/>
            <w:noProof/>
          </w:rPr>
          <w:t>Reviewers</w:t>
        </w:r>
        <w:r w:rsidR="00545116">
          <w:rPr>
            <w:noProof/>
            <w:webHidden/>
          </w:rPr>
          <w:tab/>
        </w:r>
        <w:r w:rsidR="00545116">
          <w:rPr>
            <w:noProof/>
            <w:webHidden/>
          </w:rPr>
          <w:fldChar w:fldCharType="begin"/>
        </w:r>
        <w:r w:rsidR="00545116">
          <w:rPr>
            <w:noProof/>
            <w:webHidden/>
          </w:rPr>
          <w:instrText xml:space="preserve"> PAGEREF _Toc180743667 \h </w:instrText>
        </w:r>
        <w:r w:rsidR="00545116">
          <w:rPr>
            <w:noProof/>
            <w:webHidden/>
          </w:rPr>
        </w:r>
        <w:r w:rsidR="00545116">
          <w:rPr>
            <w:noProof/>
            <w:webHidden/>
          </w:rPr>
          <w:fldChar w:fldCharType="separate"/>
        </w:r>
        <w:r w:rsidR="00324FE5">
          <w:rPr>
            <w:noProof/>
            <w:webHidden/>
          </w:rPr>
          <w:t>2</w:t>
        </w:r>
        <w:r w:rsidR="00545116">
          <w:rPr>
            <w:noProof/>
            <w:webHidden/>
          </w:rPr>
          <w:fldChar w:fldCharType="end"/>
        </w:r>
      </w:hyperlink>
    </w:p>
    <w:p w14:paraId="680547EE" w14:textId="36542E59" w:rsidR="00545116" w:rsidRDefault="00000000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180743668" w:history="1">
        <w:r w:rsidR="00545116" w:rsidRPr="0049378B">
          <w:rPr>
            <w:rStyle w:val="Hyperlink"/>
            <w:noProof/>
          </w:rPr>
          <w:t>2</w:t>
        </w:r>
        <w:r w:rsidR="00545116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="00545116" w:rsidRPr="0049378B">
          <w:rPr>
            <w:rStyle w:val="Hyperlink"/>
            <w:noProof/>
          </w:rPr>
          <w:t>Introduction</w:t>
        </w:r>
        <w:r w:rsidR="00545116">
          <w:rPr>
            <w:noProof/>
            <w:webHidden/>
          </w:rPr>
          <w:tab/>
        </w:r>
        <w:r w:rsidR="00545116">
          <w:rPr>
            <w:noProof/>
            <w:webHidden/>
          </w:rPr>
          <w:fldChar w:fldCharType="begin"/>
        </w:r>
        <w:r w:rsidR="00545116">
          <w:rPr>
            <w:noProof/>
            <w:webHidden/>
          </w:rPr>
          <w:instrText xml:space="preserve"> PAGEREF _Toc180743668 \h </w:instrText>
        </w:r>
        <w:r w:rsidR="00545116">
          <w:rPr>
            <w:noProof/>
            <w:webHidden/>
          </w:rPr>
        </w:r>
        <w:r w:rsidR="00545116">
          <w:rPr>
            <w:noProof/>
            <w:webHidden/>
          </w:rPr>
          <w:fldChar w:fldCharType="separate"/>
        </w:r>
        <w:r w:rsidR="00324FE5">
          <w:rPr>
            <w:noProof/>
            <w:webHidden/>
          </w:rPr>
          <w:t>4</w:t>
        </w:r>
        <w:r w:rsidR="00545116">
          <w:rPr>
            <w:noProof/>
            <w:webHidden/>
          </w:rPr>
          <w:fldChar w:fldCharType="end"/>
        </w:r>
      </w:hyperlink>
    </w:p>
    <w:p w14:paraId="2DA56063" w14:textId="7751D151" w:rsidR="00545116" w:rsidRDefault="00000000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180743669" w:history="1">
        <w:r w:rsidR="00545116" w:rsidRPr="0049378B">
          <w:rPr>
            <w:rStyle w:val="Hyperlink"/>
            <w:noProof/>
          </w:rPr>
          <w:t>2.1</w:t>
        </w:r>
        <w:r w:rsidR="00545116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="00545116" w:rsidRPr="0049378B">
          <w:rPr>
            <w:rStyle w:val="Hyperlink"/>
            <w:noProof/>
          </w:rPr>
          <w:t>Purpose</w:t>
        </w:r>
        <w:r w:rsidR="00545116">
          <w:rPr>
            <w:noProof/>
            <w:webHidden/>
          </w:rPr>
          <w:tab/>
        </w:r>
        <w:r w:rsidR="00545116">
          <w:rPr>
            <w:noProof/>
            <w:webHidden/>
          </w:rPr>
          <w:fldChar w:fldCharType="begin"/>
        </w:r>
        <w:r w:rsidR="00545116">
          <w:rPr>
            <w:noProof/>
            <w:webHidden/>
          </w:rPr>
          <w:instrText xml:space="preserve"> PAGEREF _Toc180743669 \h </w:instrText>
        </w:r>
        <w:r w:rsidR="00545116">
          <w:rPr>
            <w:noProof/>
            <w:webHidden/>
          </w:rPr>
        </w:r>
        <w:r w:rsidR="00545116">
          <w:rPr>
            <w:noProof/>
            <w:webHidden/>
          </w:rPr>
          <w:fldChar w:fldCharType="separate"/>
        </w:r>
        <w:r w:rsidR="00324FE5">
          <w:rPr>
            <w:noProof/>
            <w:webHidden/>
          </w:rPr>
          <w:t>4</w:t>
        </w:r>
        <w:r w:rsidR="00545116">
          <w:rPr>
            <w:noProof/>
            <w:webHidden/>
          </w:rPr>
          <w:fldChar w:fldCharType="end"/>
        </w:r>
      </w:hyperlink>
    </w:p>
    <w:p w14:paraId="3C6F7129" w14:textId="326D748C" w:rsidR="00545116" w:rsidRDefault="00000000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180743670" w:history="1">
        <w:r w:rsidR="00545116" w:rsidRPr="0049378B">
          <w:rPr>
            <w:rStyle w:val="Hyperlink"/>
            <w:noProof/>
          </w:rPr>
          <w:t>2.2</w:t>
        </w:r>
        <w:r w:rsidR="00545116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="00545116" w:rsidRPr="0049378B">
          <w:rPr>
            <w:rStyle w:val="Hyperlink"/>
            <w:noProof/>
          </w:rPr>
          <w:t>Scope</w:t>
        </w:r>
        <w:r w:rsidR="00545116">
          <w:rPr>
            <w:noProof/>
            <w:webHidden/>
          </w:rPr>
          <w:tab/>
        </w:r>
        <w:r w:rsidR="00545116">
          <w:rPr>
            <w:noProof/>
            <w:webHidden/>
          </w:rPr>
          <w:fldChar w:fldCharType="begin"/>
        </w:r>
        <w:r w:rsidR="00545116">
          <w:rPr>
            <w:noProof/>
            <w:webHidden/>
          </w:rPr>
          <w:instrText xml:space="preserve"> PAGEREF _Toc180743670 \h </w:instrText>
        </w:r>
        <w:r w:rsidR="00545116">
          <w:rPr>
            <w:noProof/>
            <w:webHidden/>
          </w:rPr>
        </w:r>
        <w:r w:rsidR="00545116">
          <w:rPr>
            <w:noProof/>
            <w:webHidden/>
          </w:rPr>
          <w:fldChar w:fldCharType="separate"/>
        </w:r>
        <w:r w:rsidR="00324FE5">
          <w:rPr>
            <w:noProof/>
            <w:webHidden/>
          </w:rPr>
          <w:t>4</w:t>
        </w:r>
        <w:r w:rsidR="00545116">
          <w:rPr>
            <w:noProof/>
            <w:webHidden/>
          </w:rPr>
          <w:fldChar w:fldCharType="end"/>
        </w:r>
      </w:hyperlink>
    </w:p>
    <w:p w14:paraId="1A54F868" w14:textId="6B9AFDEF" w:rsidR="00545116" w:rsidRDefault="00000000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180743671" w:history="1">
        <w:r w:rsidR="00545116" w:rsidRPr="0049378B">
          <w:rPr>
            <w:rStyle w:val="Hyperlink"/>
            <w:noProof/>
          </w:rPr>
          <w:t>2.3</w:t>
        </w:r>
        <w:r w:rsidR="00545116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="00545116" w:rsidRPr="0049378B">
          <w:rPr>
            <w:rStyle w:val="Hyperlink"/>
            <w:noProof/>
          </w:rPr>
          <w:t>Note on Data Conversion Components</w:t>
        </w:r>
        <w:r w:rsidR="00545116">
          <w:rPr>
            <w:noProof/>
            <w:webHidden/>
          </w:rPr>
          <w:tab/>
        </w:r>
        <w:r w:rsidR="00545116">
          <w:rPr>
            <w:noProof/>
            <w:webHidden/>
          </w:rPr>
          <w:fldChar w:fldCharType="begin"/>
        </w:r>
        <w:r w:rsidR="00545116">
          <w:rPr>
            <w:noProof/>
            <w:webHidden/>
          </w:rPr>
          <w:instrText xml:space="preserve"> PAGEREF _Toc180743671 \h </w:instrText>
        </w:r>
        <w:r w:rsidR="00545116">
          <w:rPr>
            <w:noProof/>
            <w:webHidden/>
          </w:rPr>
        </w:r>
        <w:r w:rsidR="00545116">
          <w:rPr>
            <w:noProof/>
            <w:webHidden/>
          </w:rPr>
          <w:fldChar w:fldCharType="separate"/>
        </w:r>
        <w:r w:rsidR="00324FE5">
          <w:rPr>
            <w:noProof/>
            <w:webHidden/>
          </w:rPr>
          <w:t>4</w:t>
        </w:r>
        <w:r w:rsidR="00545116">
          <w:rPr>
            <w:noProof/>
            <w:webHidden/>
          </w:rPr>
          <w:fldChar w:fldCharType="end"/>
        </w:r>
      </w:hyperlink>
    </w:p>
    <w:p w14:paraId="48CA5E56" w14:textId="64F66AFC" w:rsidR="00545116" w:rsidRDefault="00000000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180743672" w:history="1">
        <w:r w:rsidR="00545116" w:rsidRPr="0049378B">
          <w:rPr>
            <w:rStyle w:val="Hyperlink"/>
            <w:noProof/>
          </w:rPr>
          <w:t>2.4</w:t>
        </w:r>
        <w:r w:rsidR="00545116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="00545116" w:rsidRPr="0049378B">
          <w:rPr>
            <w:rStyle w:val="Hyperlink"/>
            <w:noProof/>
          </w:rPr>
          <w:t>Exclusions</w:t>
        </w:r>
        <w:r w:rsidR="00545116">
          <w:rPr>
            <w:noProof/>
            <w:webHidden/>
          </w:rPr>
          <w:tab/>
        </w:r>
        <w:r w:rsidR="00545116">
          <w:rPr>
            <w:noProof/>
            <w:webHidden/>
          </w:rPr>
          <w:fldChar w:fldCharType="begin"/>
        </w:r>
        <w:r w:rsidR="00545116">
          <w:rPr>
            <w:noProof/>
            <w:webHidden/>
          </w:rPr>
          <w:instrText xml:space="preserve"> PAGEREF _Toc180743672 \h </w:instrText>
        </w:r>
        <w:r w:rsidR="00545116">
          <w:rPr>
            <w:noProof/>
            <w:webHidden/>
          </w:rPr>
        </w:r>
        <w:r w:rsidR="00545116">
          <w:rPr>
            <w:noProof/>
            <w:webHidden/>
          </w:rPr>
          <w:fldChar w:fldCharType="separate"/>
        </w:r>
        <w:r w:rsidR="00324FE5">
          <w:rPr>
            <w:noProof/>
            <w:webHidden/>
          </w:rPr>
          <w:t>4</w:t>
        </w:r>
        <w:r w:rsidR="00545116">
          <w:rPr>
            <w:noProof/>
            <w:webHidden/>
          </w:rPr>
          <w:fldChar w:fldCharType="end"/>
        </w:r>
      </w:hyperlink>
    </w:p>
    <w:p w14:paraId="1691D7B2" w14:textId="48D27BC4" w:rsidR="00545116" w:rsidRDefault="00000000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180743673" w:history="1">
        <w:r w:rsidR="00545116" w:rsidRPr="0049378B">
          <w:rPr>
            <w:rStyle w:val="Hyperlink"/>
            <w:noProof/>
          </w:rPr>
          <w:t>2.5</w:t>
        </w:r>
        <w:r w:rsidR="00545116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="00545116" w:rsidRPr="0049378B">
          <w:rPr>
            <w:rStyle w:val="Hyperlink"/>
            <w:noProof/>
          </w:rPr>
          <w:t>User Characteristics</w:t>
        </w:r>
        <w:r w:rsidR="00545116">
          <w:rPr>
            <w:noProof/>
            <w:webHidden/>
          </w:rPr>
          <w:tab/>
        </w:r>
        <w:r w:rsidR="00545116">
          <w:rPr>
            <w:noProof/>
            <w:webHidden/>
          </w:rPr>
          <w:fldChar w:fldCharType="begin"/>
        </w:r>
        <w:r w:rsidR="00545116">
          <w:rPr>
            <w:noProof/>
            <w:webHidden/>
          </w:rPr>
          <w:instrText xml:space="preserve"> PAGEREF _Toc180743673 \h </w:instrText>
        </w:r>
        <w:r w:rsidR="00545116">
          <w:rPr>
            <w:noProof/>
            <w:webHidden/>
          </w:rPr>
        </w:r>
        <w:r w:rsidR="00545116">
          <w:rPr>
            <w:noProof/>
            <w:webHidden/>
          </w:rPr>
          <w:fldChar w:fldCharType="separate"/>
        </w:r>
        <w:r w:rsidR="00324FE5">
          <w:rPr>
            <w:noProof/>
            <w:webHidden/>
          </w:rPr>
          <w:t>4</w:t>
        </w:r>
        <w:r w:rsidR="00545116">
          <w:rPr>
            <w:noProof/>
            <w:webHidden/>
          </w:rPr>
          <w:fldChar w:fldCharType="end"/>
        </w:r>
      </w:hyperlink>
    </w:p>
    <w:p w14:paraId="740C81F5" w14:textId="12D337DB" w:rsidR="00545116" w:rsidRDefault="00000000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180743674" w:history="1">
        <w:r w:rsidR="00545116" w:rsidRPr="0049378B">
          <w:rPr>
            <w:rStyle w:val="Hyperlink"/>
            <w:noProof/>
          </w:rPr>
          <w:t>3</w:t>
        </w:r>
        <w:r w:rsidR="00545116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="00545116" w:rsidRPr="0049378B">
          <w:rPr>
            <w:rStyle w:val="Hyperlink"/>
            <w:noProof/>
          </w:rPr>
          <w:t>Requirements</w:t>
        </w:r>
        <w:r w:rsidR="00545116">
          <w:rPr>
            <w:noProof/>
            <w:webHidden/>
          </w:rPr>
          <w:tab/>
        </w:r>
        <w:r w:rsidR="00545116">
          <w:rPr>
            <w:noProof/>
            <w:webHidden/>
          </w:rPr>
          <w:fldChar w:fldCharType="begin"/>
        </w:r>
        <w:r w:rsidR="00545116">
          <w:rPr>
            <w:noProof/>
            <w:webHidden/>
          </w:rPr>
          <w:instrText xml:space="preserve"> PAGEREF _Toc180743674 \h </w:instrText>
        </w:r>
        <w:r w:rsidR="00545116">
          <w:rPr>
            <w:noProof/>
            <w:webHidden/>
          </w:rPr>
        </w:r>
        <w:r w:rsidR="00545116">
          <w:rPr>
            <w:noProof/>
            <w:webHidden/>
          </w:rPr>
          <w:fldChar w:fldCharType="separate"/>
        </w:r>
        <w:r w:rsidR="00324FE5">
          <w:rPr>
            <w:noProof/>
            <w:webHidden/>
          </w:rPr>
          <w:t>5</w:t>
        </w:r>
        <w:r w:rsidR="00545116">
          <w:rPr>
            <w:noProof/>
            <w:webHidden/>
          </w:rPr>
          <w:fldChar w:fldCharType="end"/>
        </w:r>
      </w:hyperlink>
    </w:p>
    <w:p w14:paraId="1EE279FC" w14:textId="7D36C5E5" w:rsidR="00545116" w:rsidRDefault="00000000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180743675" w:history="1">
        <w:r w:rsidR="00545116" w:rsidRPr="0049378B">
          <w:rPr>
            <w:rStyle w:val="Hyperlink"/>
            <w:noProof/>
          </w:rPr>
          <w:t>3.1</w:t>
        </w:r>
        <w:r w:rsidR="00545116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="00545116" w:rsidRPr="0049378B">
          <w:rPr>
            <w:rStyle w:val="Hyperlink"/>
            <w:noProof/>
          </w:rPr>
          <w:t>Product Functions</w:t>
        </w:r>
        <w:r w:rsidR="00545116">
          <w:rPr>
            <w:noProof/>
            <w:webHidden/>
          </w:rPr>
          <w:tab/>
        </w:r>
        <w:r w:rsidR="00545116">
          <w:rPr>
            <w:noProof/>
            <w:webHidden/>
          </w:rPr>
          <w:fldChar w:fldCharType="begin"/>
        </w:r>
        <w:r w:rsidR="00545116">
          <w:rPr>
            <w:noProof/>
            <w:webHidden/>
          </w:rPr>
          <w:instrText xml:space="preserve"> PAGEREF _Toc180743675 \h </w:instrText>
        </w:r>
        <w:r w:rsidR="00545116">
          <w:rPr>
            <w:noProof/>
            <w:webHidden/>
          </w:rPr>
        </w:r>
        <w:r w:rsidR="00545116">
          <w:rPr>
            <w:noProof/>
            <w:webHidden/>
          </w:rPr>
          <w:fldChar w:fldCharType="separate"/>
        </w:r>
        <w:r w:rsidR="00324FE5">
          <w:rPr>
            <w:noProof/>
            <w:webHidden/>
          </w:rPr>
          <w:t>5</w:t>
        </w:r>
        <w:r w:rsidR="00545116">
          <w:rPr>
            <w:noProof/>
            <w:webHidden/>
          </w:rPr>
          <w:fldChar w:fldCharType="end"/>
        </w:r>
      </w:hyperlink>
    </w:p>
    <w:p w14:paraId="716E7443" w14:textId="3A9BFBAF" w:rsidR="00545116" w:rsidRDefault="00000000">
      <w:pPr>
        <w:pStyle w:val="TOC3"/>
        <w:tabs>
          <w:tab w:val="left" w:pos="32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180743676" w:history="1">
        <w:r w:rsidR="00545116" w:rsidRPr="0049378B">
          <w:rPr>
            <w:rStyle w:val="Hyperlink"/>
            <w:noProof/>
          </w:rPr>
          <w:t>3.1.1</w:t>
        </w:r>
        <w:r w:rsidR="00545116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="00545116" w:rsidRPr="0049378B">
          <w:rPr>
            <w:rStyle w:val="Hyperlink"/>
            <w:noProof/>
          </w:rPr>
          <w:t>User Stories</w:t>
        </w:r>
        <w:r w:rsidR="00545116">
          <w:rPr>
            <w:noProof/>
            <w:webHidden/>
          </w:rPr>
          <w:tab/>
        </w:r>
        <w:r w:rsidR="00545116">
          <w:rPr>
            <w:noProof/>
            <w:webHidden/>
          </w:rPr>
          <w:fldChar w:fldCharType="begin"/>
        </w:r>
        <w:r w:rsidR="00545116">
          <w:rPr>
            <w:noProof/>
            <w:webHidden/>
          </w:rPr>
          <w:instrText xml:space="preserve"> PAGEREF _Toc180743676 \h </w:instrText>
        </w:r>
        <w:r w:rsidR="00545116">
          <w:rPr>
            <w:noProof/>
            <w:webHidden/>
          </w:rPr>
        </w:r>
        <w:r w:rsidR="00545116">
          <w:rPr>
            <w:noProof/>
            <w:webHidden/>
          </w:rPr>
          <w:fldChar w:fldCharType="separate"/>
        </w:r>
        <w:r w:rsidR="00324FE5">
          <w:rPr>
            <w:noProof/>
            <w:webHidden/>
          </w:rPr>
          <w:t>5</w:t>
        </w:r>
        <w:r w:rsidR="00545116">
          <w:rPr>
            <w:noProof/>
            <w:webHidden/>
          </w:rPr>
          <w:fldChar w:fldCharType="end"/>
        </w:r>
      </w:hyperlink>
    </w:p>
    <w:p w14:paraId="356F25A0" w14:textId="37354AB0" w:rsidR="00545116" w:rsidRDefault="00000000">
      <w:pPr>
        <w:pStyle w:val="TOC3"/>
        <w:tabs>
          <w:tab w:val="left" w:pos="32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180743677" w:history="1">
        <w:r w:rsidR="00545116" w:rsidRPr="0049378B">
          <w:rPr>
            <w:rStyle w:val="Hyperlink"/>
            <w:noProof/>
          </w:rPr>
          <w:t>3.1.2</w:t>
        </w:r>
        <w:r w:rsidR="00545116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="00545116" w:rsidRPr="0049378B">
          <w:rPr>
            <w:rStyle w:val="Hyperlink"/>
            <w:noProof/>
          </w:rPr>
          <w:t>Use cases</w:t>
        </w:r>
        <w:r w:rsidR="00545116">
          <w:rPr>
            <w:noProof/>
            <w:webHidden/>
          </w:rPr>
          <w:tab/>
        </w:r>
        <w:r w:rsidR="00545116">
          <w:rPr>
            <w:noProof/>
            <w:webHidden/>
          </w:rPr>
          <w:fldChar w:fldCharType="begin"/>
        </w:r>
        <w:r w:rsidR="00545116">
          <w:rPr>
            <w:noProof/>
            <w:webHidden/>
          </w:rPr>
          <w:instrText xml:space="preserve"> PAGEREF _Toc180743677 \h </w:instrText>
        </w:r>
        <w:r w:rsidR="00545116">
          <w:rPr>
            <w:noProof/>
            <w:webHidden/>
          </w:rPr>
        </w:r>
        <w:r w:rsidR="00545116">
          <w:rPr>
            <w:noProof/>
            <w:webHidden/>
          </w:rPr>
          <w:fldChar w:fldCharType="separate"/>
        </w:r>
        <w:r w:rsidR="00324FE5">
          <w:rPr>
            <w:noProof/>
            <w:webHidden/>
          </w:rPr>
          <w:t>5</w:t>
        </w:r>
        <w:r w:rsidR="00545116">
          <w:rPr>
            <w:noProof/>
            <w:webHidden/>
          </w:rPr>
          <w:fldChar w:fldCharType="end"/>
        </w:r>
      </w:hyperlink>
    </w:p>
    <w:p w14:paraId="04034B90" w14:textId="31DACD25" w:rsidR="00545116" w:rsidRDefault="00000000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180743678" w:history="1">
        <w:r w:rsidR="00545116" w:rsidRPr="0049378B">
          <w:rPr>
            <w:rStyle w:val="Hyperlink"/>
            <w:noProof/>
          </w:rPr>
          <w:t>3.2</w:t>
        </w:r>
        <w:r w:rsidR="00545116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="00545116" w:rsidRPr="0049378B">
          <w:rPr>
            <w:rStyle w:val="Hyperlink"/>
            <w:noProof/>
          </w:rPr>
          <w:t>Scenarios</w:t>
        </w:r>
        <w:r w:rsidR="00545116">
          <w:rPr>
            <w:noProof/>
            <w:webHidden/>
          </w:rPr>
          <w:tab/>
        </w:r>
        <w:r w:rsidR="00545116">
          <w:rPr>
            <w:noProof/>
            <w:webHidden/>
          </w:rPr>
          <w:fldChar w:fldCharType="begin"/>
        </w:r>
        <w:r w:rsidR="00545116">
          <w:rPr>
            <w:noProof/>
            <w:webHidden/>
          </w:rPr>
          <w:instrText xml:space="preserve"> PAGEREF _Toc180743678 \h </w:instrText>
        </w:r>
        <w:r w:rsidR="00545116">
          <w:rPr>
            <w:noProof/>
            <w:webHidden/>
          </w:rPr>
        </w:r>
        <w:r w:rsidR="00545116">
          <w:rPr>
            <w:noProof/>
            <w:webHidden/>
          </w:rPr>
          <w:fldChar w:fldCharType="separate"/>
        </w:r>
        <w:r w:rsidR="00324FE5">
          <w:rPr>
            <w:noProof/>
            <w:webHidden/>
          </w:rPr>
          <w:t>6</w:t>
        </w:r>
        <w:r w:rsidR="00545116">
          <w:rPr>
            <w:noProof/>
            <w:webHidden/>
          </w:rPr>
          <w:fldChar w:fldCharType="end"/>
        </w:r>
      </w:hyperlink>
    </w:p>
    <w:p w14:paraId="0D767E06" w14:textId="4DCB579C" w:rsidR="00545116" w:rsidRDefault="00000000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180743679" w:history="1">
        <w:r w:rsidR="00545116" w:rsidRPr="0049378B">
          <w:rPr>
            <w:rStyle w:val="Hyperlink"/>
            <w:noProof/>
          </w:rPr>
          <w:t>3.3</w:t>
        </w:r>
        <w:r w:rsidR="00545116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="00545116" w:rsidRPr="0049378B">
          <w:rPr>
            <w:rStyle w:val="Hyperlink"/>
            <w:noProof/>
          </w:rPr>
          <w:t>Business Process Flows</w:t>
        </w:r>
        <w:r w:rsidR="00545116">
          <w:rPr>
            <w:noProof/>
            <w:webHidden/>
          </w:rPr>
          <w:tab/>
        </w:r>
        <w:r w:rsidR="00545116">
          <w:rPr>
            <w:noProof/>
            <w:webHidden/>
          </w:rPr>
          <w:fldChar w:fldCharType="begin"/>
        </w:r>
        <w:r w:rsidR="00545116">
          <w:rPr>
            <w:noProof/>
            <w:webHidden/>
          </w:rPr>
          <w:instrText xml:space="preserve"> PAGEREF _Toc180743679 \h </w:instrText>
        </w:r>
        <w:r w:rsidR="00545116">
          <w:rPr>
            <w:noProof/>
            <w:webHidden/>
          </w:rPr>
        </w:r>
        <w:r w:rsidR="00545116">
          <w:rPr>
            <w:noProof/>
            <w:webHidden/>
          </w:rPr>
          <w:fldChar w:fldCharType="separate"/>
        </w:r>
        <w:r w:rsidR="00324FE5">
          <w:rPr>
            <w:noProof/>
            <w:webHidden/>
          </w:rPr>
          <w:t>6</w:t>
        </w:r>
        <w:r w:rsidR="00545116">
          <w:rPr>
            <w:noProof/>
            <w:webHidden/>
          </w:rPr>
          <w:fldChar w:fldCharType="end"/>
        </w:r>
      </w:hyperlink>
    </w:p>
    <w:p w14:paraId="15CD7430" w14:textId="77AA9306" w:rsidR="00545116" w:rsidRDefault="00000000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180743680" w:history="1">
        <w:r w:rsidR="00545116" w:rsidRPr="0049378B">
          <w:rPr>
            <w:rStyle w:val="Hyperlink"/>
            <w:noProof/>
          </w:rPr>
          <w:t>3.4</w:t>
        </w:r>
        <w:r w:rsidR="00545116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="00545116" w:rsidRPr="0049378B">
          <w:rPr>
            <w:rStyle w:val="Hyperlink"/>
            <w:noProof/>
          </w:rPr>
          <w:t>Assumptions</w:t>
        </w:r>
        <w:r w:rsidR="00545116">
          <w:rPr>
            <w:noProof/>
            <w:webHidden/>
          </w:rPr>
          <w:tab/>
        </w:r>
        <w:r w:rsidR="00545116">
          <w:rPr>
            <w:noProof/>
            <w:webHidden/>
          </w:rPr>
          <w:fldChar w:fldCharType="begin"/>
        </w:r>
        <w:r w:rsidR="00545116">
          <w:rPr>
            <w:noProof/>
            <w:webHidden/>
          </w:rPr>
          <w:instrText xml:space="preserve"> PAGEREF _Toc180743680 \h </w:instrText>
        </w:r>
        <w:r w:rsidR="00545116">
          <w:rPr>
            <w:noProof/>
            <w:webHidden/>
          </w:rPr>
        </w:r>
        <w:r w:rsidR="00545116">
          <w:rPr>
            <w:noProof/>
            <w:webHidden/>
          </w:rPr>
          <w:fldChar w:fldCharType="separate"/>
        </w:r>
        <w:r w:rsidR="00324FE5">
          <w:rPr>
            <w:noProof/>
            <w:webHidden/>
          </w:rPr>
          <w:t>11</w:t>
        </w:r>
        <w:r w:rsidR="00545116">
          <w:rPr>
            <w:noProof/>
            <w:webHidden/>
          </w:rPr>
          <w:fldChar w:fldCharType="end"/>
        </w:r>
      </w:hyperlink>
    </w:p>
    <w:p w14:paraId="05EF1E46" w14:textId="0C31436C" w:rsidR="00545116" w:rsidRDefault="00000000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180743681" w:history="1">
        <w:r w:rsidR="00545116" w:rsidRPr="0049378B">
          <w:rPr>
            <w:rStyle w:val="Hyperlink"/>
            <w:noProof/>
          </w:rPr>
          <w:t>3.5</w:t>
        </w:r>
        <w:r w:rsidR="00545116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="00545116" w:rsidRPr="0049378B">
          <w:rPr>
            <w:rStyle w:val="Hyperlink"/>
            <w:noProof/>
          </w:rPr>
          <w:t>Risks</w:t>
        </w:r>
        <w:r w:rsidR="00545116">
          <w:rPr>
            <w:noProof/>
            <w:webHidden/>
          </w:rPr>
          <w:tab/>
        </w:r>
        <w:r w:rsidR="00545116">
          <w:rPr>
            <w:noProof/>
            <w:webHidden/>
          </w:rPr>
          <w:fldChar w:fldCharType="begin"/>
        </w:r>
        <w:r w:rsidR="00545116">
          <w:rPr>
            <w:noProof/>
            <w:webHidden/>
          </w:rPr>
          <w:instrText xml:space="preserve"> PAGEREF _Toc180743681 \h </w:instrText>
        </w:r>
        <w:r w:rsidR="00545116">
          <w:rPr>
            <w:noProof/>
            <w:webHidden/>
          </w:rPr>
        </w:r>
        <w:r w:rsidR="00545116">
          <w:rPr>
            <w:noProof/>
            <w:webHidden/>
          </w:rPr>
          <w:fldChar w:fldCharType="separate"/>
        </w:r>
        <w:r w:rsidR="00324FE5">
          <w:rPr>
            <w:noProof/>
            <w:webHidden/>
          </w:rPr>
          <w:t>12</w:t>
        </w:r>
        <w:r w:rsidR="00545116">
          <w:rPr>
            <w:noProof/>
            <w:webHidden/>
          </w:rPr>
          <w:fldChar w:fldCharType="end"/>
        </w:r>
      </w:hyperlink>
    </w:p>
    <w:p w14:paraId="416905D2" w14:textId="2EA9D205" w:rsidR="00545116" w:rsidRDefault="00000000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180743682" w:history="1">
        <w:r w:rsidR="00545116" w:rsidRPr="0049378B">
          <w:rPr>
            <w:rStyle w:val="Hyperlink"/>
            <w:noProof/>
          </w:rPr>
          <w:t>3.6</w:t>
        </w:r>
        <w:r w:rsidR="00545116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="00545116" w:rsidRPr="0049378B">
          <w:rPr>
            <w:rStyle w:val="Hyperlink"/>
            <w:noProof/>
          </w:rPr>
          <w:t>Dependencies</w:t>
        </w:r>
        <w:r w:rsidR="00545116">
          <w:rPr>
            <w:noProof/>
            <w:webHidden/>
          </w:rPr>
          <w:tab/>
        </w:r>
        <w:r w:rsidR="00545116">
          <w:rPr>
            <w:noProof/>
            <w:webHidden/>
          </w:rPr>
          <w:fldChar w:fldCharType="begin"/>
        </w:r>
        <w:r w:rsidR="00545116">
          <w:rPr>
            <w:noProof/>
            <w:webHidden/>
          </w:rPr>
          <w:instrText xml:space="preserve"> PAGEREF _Toc180743682 \h </w:instrText>
        </w:r>
        <w:r w:rsidR="00545116">
          <w:rPr>
            <w:noProof/>
            <w:webHidden/>
          </w:rPr>
        </w:r>
        <w:r w:rsidR="00545116">
          <w:rPr>
            <w:noProof/>
            <w:webHidden/>
          </w:rPr>
          <w:fldChar w:fldCharType="separate"/>
        </w:r>
        <w:r w:rsidR="00324FE5">
          <w:rPr>
            <w:noProof/>
            <w:webHidden/>
          </w:rPr>
          <w:t>12</w:t>
        </w:r>
        <w:r w:rsidR="00545116">
          <w:rPr>
            <w:noProof/>
            <w:webHidden/>
          </w:rPr>
          <w:fldChar w:fldCharType="end"/>
        </w:r>
      </w:hyperlink>
    </w:p>
    <w:p w14:paraId="75113170" w14:textId="23BF6621" w:rsidR="00545116" w:rsidRDefault="00000000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180743683" w:history="1">
        <w:r w:rsidR="00545116" w:rsidRPr="0049378B">
          <w:rPr>
            <w:rStyle w:val="Hyperlink"/>
            <w:noProof/>
          </w:rPr>
          <w:t>3.7</w:t>
        </w:r>
        <w:r w:rsidR="00545116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="00545116" w:rsidRPr="0049378B">
          <w:rPr>
            <w:rStyle w:val="Hyperlink"/>
            <w:noProof/>
          </w:rPr>
          <w:t>Definitions, Acronyms and Abbreviations</w:t>
        </w:r>
        <w:r w:rsidR="00545116">
          <w:rPr>
            <w:noProof/>
            <w:webHidden/>
          </w:rPr>
          <w:tab/>
        </w:r>
        <w:r w:rsidR="00545116">
          <w:rPr>
            <w:noProof/>
            <w:webHidden/>
          </w:rPr>
          <w:fldChar w:fldCharType="begin"/>
        </w:r>
        <w:r w:rsidR="00545116">
          <w:rPr>
            <w:noProof/>
            <w:webHidden/>
          </w:rPr>
          <w:instrText xml:space="preserve"> PAGEREF _Toc180743683 \h </w:instrText>
        </w:r>
        <w:r w:rsidR="00545116">
          <w:rPr>
            <w:noProof/>
            <w:webHidden/>
          </w:rPr>
        </w:r>
        <w:r w:rsidR="00545116">
          <w:rPr>
            <w:noProof/>
            <w:webHidden/>
          </w:rPr>
          <w:fldChar w:fldCharType="separate"/>
        </w:r>
        <w:r w:rsidR="00324FE5">
          <w:rPr>
            <w:noProof/>
            <w:webHidden/>
          </w:rPr>
          <w:t>12</w:t>
        </w:r>
        <w:r w:rsidR="00545116">
          <w:rPr>
            <w:noProof/>
            <w:webHidden/>
          </w:rPr>
          <w:fldChar w:fldCharType="end"/>
        </w:r>
      </w:hyperlink>
    </w:p>
    <w:p w14:paraId="2FA281F6" w14:textId="0C3B2422" w:rsidR="00545116" w:rsidRDefault="00000000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180743684" w:history="1">
        <w:r w:rsidR="00545116" w:rsidRPr="0049378B">
          <w:rPr>
            <w:rStyle w:val="Hyperlink"/>
            <w:noProof/>
          </w:rPr>
          <w:t>3.8</w:t>
        </w:r>
        <w:r w:rsidR="00545116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="00545116" w:rsidRPr="0049378B">
          <w:rPr>
            <w:rStyle w:val="Hyperlink"/>
            <w:noProof/>
          </w:rPr>
          <w:t>Business Rules</w:t>
        </w:r>
        <w:r w:rsidR="00545116">
          <w:rPr>
            <w:noProof/>
            <w:webHidden/>
          </w:rPr>
          <w:tab/>
        </w:r>
        <w:r w:rsidR="00545116">
          <w:rPr>
            <w:noProof/>
            <w:webHidden/>
          </w:rPr>
          <w:fldChar w:fldCharType="begin"/>
        </w:r>
        <w:r w:rsidR="00545116">
          <w:rPr>
            <w:noProof/>
            <w:webHidden/>
          </w:rPr>
          <w:instrText xml:space="preserve"> PAGEREF _Toc180743684 \h </w:instrText>
        </w:r>
        <w:r w:rsidR="00545116">
          <w:rPr>
            <w:noProof/>
            <w:webHidden/>
          </w:rPr>
        </w:r>
        <w:r w:rsidR="00545116">
          <w:rPr>
            <w:noProof/>
            <w:webHidden/>
          </w:rPr>
          <w:fldChar w:fldCharType="separate"/>
        </w:r>
        <w:r w:rsidR="00324FE5">
          <w:rPr>
            <w:noProof/>
            <w:webHidden/>
          </w:rPr>
          <w:t>13</w:t>
        </w:r>
        <w:r w:rsidR="00545116">
          <w:rPr>
            <w:noProof/>
            <w:webHidden/>
          </w:rPr>
          <w:fldChar w:fldCharType="end"/>
        </w:r>
      </w:hyperlink>
    </w:p>
    <w:p w14:paraId="00F34C2A" w14:textId="08607FFB" w:rsidR="002B6A29" w:rsidRPr="00967106" w:rsidRDefault="002B6A29" w:rsidP="002B6A29">
      <w:pPr>
        <w:rPr>
          <w:rFonts w:cs="Arial"/>
        </w:rPr>
      </w:pPr>
      <w:r w:rsidRPr="00967106">
        <w:rPr>
          <w:rFonts w:cs="Arial"/>
          <w:b/>
        </w:rPr>
        <w:fldChar w:fldCharType="end"/>
      </w:r>
    </w:p>
    <w:p w14:paraId="3012EB6B" w14:textId="1C7C2DA6" w:rsidR="00D40871" w:rsidRPr="00967106" w:rsidRDefault="004E6496" w:rsidP="004E6496">
      <w:pPr>
        <w:rPr>
          <w:rFonts w:cs="Arial"/>
        </w:rPr>
      </w:pPr>
      <w:r w:rsidRPr="00967106">
        <w:rPr>
          <w:rFonts w:cs="Arial"/>
        </w:rPr>
        <w:t xml:space="preserve"> </w:t>
      </w:r>
    </w:p>
    <w:p w14:paraId="60DE2A42" w14:textId="77777777" w:rsidR="00D40871" w:rsidRPr="00967106" w:rsidRDefault="00D40871" w:rsidP="00D40871">
      <w:pPr>
        <w:pStyle w:val="BodyText"/>
        <w:rPr>
          <w:rFonts w:cs="Arial"/>
        </w:rPr>
      </w:pPr>
    </w:p>
    <w:p w14:paraId="4607FD45" w14:textId="77777777" w:rsidR="00D40871" w:rsidRPr="00967106" w:rsidRDefault="00D40871" w:rsidP="00D40871">
      <w:pPr>
        <w:pStyle w:val="BodyText"/>
        <w:rPr>
          <w:rFonts w:cs="Arial"/>
        </w:rPr>
      </w:pPr>
    </w:p>
    <w:p w14:paraId="3B8C0AFF" w14:textId="77777777" w:rsidR="00D40871" w:rsidRPr="00967106" w:rsidRDefault="00D40871" w:rsidP="00D40871">
      <w:pPr>
        <w:pStyle w:val="BodyText"/>
        <w:rPr>
          <w:rFonts w:cs="Arial"/>
        </w:rPr>
      </w:pPr>
    </w:p>
    <w:p w14:paraId="068EA4B1" w14:textId="77777777" w:rsidR="00D40871" w:rsidRPr="00967106" w:rsidRDefault="00D40871" w:rsidP="00D40871">
      <w:pPr>
        <w:pStyle w:val="BodyText"/>
        <w:rPr>
          <w:rFonts w:cs="Arial"/>
        </w:rPr>
      </w:pPr>
    </w:p>
    <w:p w14:paraId="2950DBCA" w14:textId="77777777" w:rsidR="00D40871" w:rsidRPr="00967106" w:rsidRDefault="00D40871" w:rsidP="00D40871">
      <w:pPr>
        <w:pStyle w:val="BodyText"/>
        <w:rPr>
          <w:rFonts w:cs="Arial"/>
        </w:rPr>
      </w:pPr>
    </w:p>
    <w:p w14:paraId="1DF7EDA2" w14:textId="4D47C8A9" w:rsidR="00D40871" w:rsidRPr="00967106" w:rsidRDefault="00AE6C7A" w:rsidP="00D40871">
      <w:pPr>
        <w:pStyle w:val="BodyText"/>
        <w:ind w:left="0"/>
        <w:rPr>
          <w:rFonts w:cs="Arial"/>
        </w:rPr>
      </w:pPr>
      <w:r w:rsidRPr="00967106">
        <w:rPr>
          <w:rFonts w:cs="Arial"/>
        </w:rPr>
        <w:br w:type="page"/>
      </w:r>
    </w:p>
    <w:p w14:paraId="02534720" w14:textId="232A26FE" w:rsidR="006418C0" w:rsidRPr="00967106" w:rsidRDefault="006418C0" w:rsidP="00ED2613">
      <w:pPr>
        <w:pStyle w:val="Heading1"/>
      </w:pPr>
      <w:bookmarkStart w:id="66" w:name="_Toc127521405"/>
      <w:bookmarkStart w:id="67" w:name="_Toc130274223"/>
      <w:bookmarkStart w:id="68" w:name="_Toc180743668"/>
      <w:bookmarkStart w:id="69" w:name="_Toc225080495"/>
      <w:bookmarkStart w:id="70" w:name="_Toc225924460"/>
      <w:bookmarkStart w:id="71" w:name="_Toc270362440"/>
      <w:r w:rsidRPr="00967106">
        <w:lastRenderedPageBreak/>
        <w:t>Introduction</w:t>
      </w:r>
      <w:bookmarkEnd w:id="66"/>
      <w:bookmarkEnd w:id="67"/>
      <w:bookmarkEnd w:id="68"/>
    </w:p>
    <w:p w14:paraId="2326AEF9" w14:textId="77777777" w:rsidR="009F19DF" w:rsidRPr="00967106" w:rsidRDefault="009F19DF" w:rsidP="009F19DF">
      <w:pPr>
        <w:rPr>
          <w:rFonts w:cs="Arial"/>
        </w:rPr>
      </w:pPr>
    </w:p>
    <w:p w14:paraId="5047824D" w14:textId="77777777" w:rsidR="006418C0" w:rsidRPr="00967106" w:rsidRDefault="006418C0" w:rsidP="00ED2613">
      <w:pPr>
        <w:pStyle w:val="Heading2"/>
      </w:pPr>
      <w:bookmarkStart w:id="72" w:name="_Toc65427796"/>
      <w:bookmarkStart w:id="73" w:name="_Toc65589860"/>
      <w:bookmarkStart w:id="74" w:name="_Toc130274224"/>
      <w:bookmarkStart w:id="75" w:name="_Toc180743669"/>
      <w:r w:rsidRPr="00967106">
        <w:t>Purpose</w:t>
      </w:r>
      <w:bookmarkEnd w:id="72"/>
      <w:bookmarkEnd w:id="73"/>
      <w:bookmarkEnd w:id="74"/>
      <w:bookmarkEnd w:id="75"/>
    </w:p>
    <w:p w14:paraId="3896146B" w14:textId="77777777" w:rsidR="00657788" w:rsidRPr="00967106" w:rsidRDefault="00657788" w:rsidP="00657788">
      <w:pPr>
        <w:pStyle w:val="NoSpacing"/>
        <w:rPr>
          <w:rFonts w:ascii="Arial" w:hAnsi="Arial" w:cs="Arial"/>
          <w:lang w:val="en-US"/>
        </w:rPr>
      </w:pPr>
    </w:p>
    <w:p w14:paraId="25EE4200" w14:textId="07836558" w:rsidR="006418C0" w:rsidRPr="00967106" w:rsidRDefault="006418C0" w:rsidP="00D11060">
      <w:pPr>
        <w:pStyle w:val="NoSpacing"/>
        <w:rPr>
          <w:rFonts w:ascii="Arial" w:hAnsi="Arial" w:cs="Arial"/>
          <w:lang w:val="en-US"/>
        </w:rPr>
      </w:pPr>
      <w:r w:rsidRPr="00967106">
        <w:rPr>
          <w:rFonts w:ascii="Arial" w:hAnsi="Arial" w:cs="Arial"/>
          <w:lang w:val="en-US"/>
        </w:rPr>
        <w:t>Th</w:t>
      </w:r>
      <w:r w:rsidR="00D05D1A" w:rsidRPr="00967106">
        <w:rPr>
          <w:rFonts w:ascii="Arial" w:hAnsi="Arial" w:cs="Arial"/>
          <w:lang w:val="en-US"/>
        </w:rPr>
        <w:t xml:space="preserve">is </w:t>
      </w:r>
      <w:r w:rsidRPr="00967106">
        <w:rPr>
          <w:rFonts w:ascii="Arial" w:hAnsi="Arial" w:cs="Arial"/>
          <w:lang w:val="en-US"/>
        </w:rPr>
        <w:t>specification principally documents the following:</w:t>
      </w:r>
    </w:p>
    <w:p w14:paraId="4066BF89" w14:textId="51750305" w:rsidR="006418C0" w:rsidRPr="00967106" w:rsidRDefault="006418C0" w:rsidP="00250856">
      <w:pPr>
        <w:pStyle w:val="NoSpacing"/>
        <w:numPr>
          <w:ilvl w:val="0"/>
          <w:numId w:val="12"/>
        </w:numPr>
        <w:rPr>
          <w:rFonts w:ascii="Arial" w:hAnsi="Arial" w:cs="Arial"/>
          <w:lang w:val="en-US"/>
        </w:rPr>
      </w:pPr>
      <w:r w:rsidRPr="00967106">
        <w:rPr>
          <w:rFonts w:ascii="Arial" w:hAnsi="Arial" w:cs="Arial"/>
          <w:lang w:val="en-US"/>
        </w:rPr>
        <w:t>Functional Requirements</w:t>
      </w:r>
    </w:p>
    <w:p w14:paraId="1101C976" w14:textId="53EDBE33" w:rsidR="00D05D1A" w:rsidRPr="00967106" w:rsidRDefault="00D05D1A" w:rsidP="00250856">
      <w:pPr>
        <w:pStyle w:val="NoSpacing"/>
        <w:numPr>
          <w:ilvl w:val="0"/>
          <w:numId w:val="12"/>
        </w:numPr>
        <w:rPr>
          <w:rFonts w:ascii="Arial" w:hAnsi="Arial" w:cs="Arial"/>
          <w:lang w:val="en-US"/>
        </w:rPr>
      </w:pPr>
      <w:r w:rsidRPr="00967106">
        <w:rPr>
          <w:rFonts w:ascii="Arial" w:hAnsi="Arial" w:cs="Arial"/>
          <w:lang w:val="en-US"/>
        </w:rPr>
        <w:t>Non-</w:t>
      </w:r>
      <w:r w:rsidR="003B41C0" w:rsidRPr="00967106">
        <w:rPr>
          <w:rFonts w:ascii="Arial" w:hAnsi="Arial" w:cs="Arial"/>
          <w:lang w:val="en-US"/>
        </w:rPr>
        <w:t>Functional</w:t>
      </w:r>
      <w:r w:rsidRPr="00967106">
        <w:rPr>
          <w:rFonts w:ascii="Arial" w:hAnsi="Arial" w:cs="Arial"/>
          <w:lang w:val="en-US"/>
        </w:rPr>
        <w:t xml:space="preserve"> </w:t>
      </w:r>
      <w:r w:rsidR="003B41C0" w:rsidRPr="00967106">
        <w:rPr>
          <w:rFonts w:ascii="Arial" w:hAnsi="Arial" w:cs="Arial"/>
          <w:lang w:val="en-US"/>
        </w:rPr>
        <w:t>Requirements</w:t>
      </w:r>
    </w:p>
    <w:p w14:paraId="54D58350" w14:textId="7AECC41D" w:rsidR="006418C0" w:rsidRPr="00967106" w:rsidRDefault="006418C0" w:rsidP="00250856">
      <w:pPr>
        <w:pStyle w:val="NoSpacing"/>
        <w:numPr>
          <w:ilvl w:val="0"/>
          <w:numId w:val="12"/>
        </w:numPr>
        <w:rPr>
          <w:rFonts w:ascii="Arial" w:hAnsi="Arial" w:cs="Arial"/>
          <w:lang w:val="en-US"/>
        </w:rPr>
      </w:pPr>
      <w:r w:rsidRPr="00967106">
        <w:rPr>
          <w:rFonts w:ascii="Arial" w:hAnsi="Arial" w:cs="Arial"/>
          <w:lang w:val="en-US"/>
        </w:rPr>
        <w:t>Technical Specification</w:t>
      </w:r>
    </w:p>
    <w:p w14:paraId="416ABADF" w14:textId="77777777" w:rsidR="00D4576F" w:rsidRPr="00967106" w:rsidRDefault="00D4576F" w:rsidP="00D4576F">
      <w:pPr>
        <w:pStyle w:val="NoSpacing"/>
        <w:rPr>
          <w:rFonts w:ascii="Arial" w:hAnsi="Arial" w:cs="Arial"/>
          <w:lang w:val="en-US"/>
        </w:rPr>
      </w:pPr>
    </w:p>
    <w:p w14:paraId="0F28CB88" w14:textId="72120FE3" w:rsidR="00D4576F" w:rsidRDefault="00E8254F" w:rsidP="00D4576F">
      <w:pPr>
        <w:pStyle w:val="NoSpacing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prima</w:t>
      </w:r>
      <w:r w:rsidR="006D6761">
        <w:rPr>
          <w:rFonts w:ascii="Arial" w:hAnsi="Arial" w:cs="Arial"/>
          <w:lang w:val="en-US"/>
        </w:rPr>
        <w:t>ry goal of this document is to consolidate all the necessary information requ</w:t>
      </w:r>
      <w:r w:rsidR="00576201">
        <w:rPr>
          <w:rFonts w:ascii="Arial" w:hAnsi="Arial" w:cs="Arial"/>
          <w:lang w:val="en-US"/>
        </w:rPr>
        <w:t xml:space="preserve">ired to integrate </w:t>
      </w:r>
      <w:r w:rsidR="008D302B">
        <w:rPr>
          <w:rFonts w:ascii="Arial" w:hAnsi="Arial" w:cs="Arial"/>
          <w:lang w:val="en-US"/>
        </w:rPr>
        <w:t>AvaTax</w:t>
      </w:r>
      <w:r w:rsidR="00576201">
        <w:rPr>
          <w:rFonts w:ascii="Arial" w:hAnsi="Arial" w:cs="Arial"/>
          <w:lang w:val="en-US"/>
        </w:rPr>
        <w:t xml:space="preserve"> with M3</w:t>
      </w:r>
      <w:r w:rsidR="0045771A">
        <w:rPr>
          <w:rFonts w:ascii="Arial" w:hAnsi="Arial" w:cs="Arial"/>
          <w:lang w:val="en-US"/>
        </w:rPr>
        <w:t xml:space="preserve"> </w:t>
      </w:r>
      <w:r w:rsidR="00576201">
        <w:rPr>
          <w:rFonts w:ascii="Arial" w:hAnsi="Arial" w:cs="Arial"/>
          <w:lang w:val="en-US"/>
        </w:rPr>
        <w:t xml:space="preserve">for </w:t>
      </w:r>
      <w:r w:rsidR="008D302B">
        <w:rPr>
          <w:rFonts w:ascii="Arial" w:hAnsi="Arial" w:cs="Arial"/>
          <w:lang w:val="en-US"/>
        </w:rPr>
        <w:t>Sales</w:t>
      </w:r>
      <w:r w:rsidR="00576201">
        <w:rPr>
          <w:rFonts w:ascii="Arial" w:hAnsi="Arial" w:cs="Arial"/>
          <w:lang w:val="en-US"/>
        </w:rPr>
        <w:t xml:space="preserve"> Tax</w:t>
      </w:r>
      <w:r w:rsidR="00CC5364">
        <w:rPr>
          <w:rFonts w:ascii="Arial" w:hAnsi="Arial" w:cs="Arial"/>
          <w:lang w:val="en-US"/>
        </w:rPr>
        <w:t>.</w:t>
      </w:r>
    </w:p>
    <w:p w14:paraId="77F6A64E" w14:textId="77777777" w:rsidR="00CC5364" w:rsidRDefault="00CC5364" w:rsidP="00D4576F">
      <w:pPr>
        <w:pStyle w:val="NoSpacing"/>
        <w:rPr>
          <w:rFonts w:ascii="Arial" w:hAnsi="Arial" w:cs="Arial"/>
          <w:lang w:val="en-US"/>
        </w:rPr>
      </w:pPr>
    </w:p>
    <w:p w14:paraId="5C47C5BA" w14:textId="4B6806AC" w:rsidR="00CC5364" w:rsidRPr="00967106" w:rsidRDefault="00CC5364" w:rsidP="00D4576F">
      <w:pPr>
        <w:pStyle w:val="NoSpacing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It specifically aims to provide a comprehensive mapping and the logic to </w:t>
      </w:r>
      <w:r w:rsidR="00B15EBD">
        <w:rPr>
          <w:rFonts w:ascii="Arial" w:hAnsi="Arial" w:cs="Arial"/>
          <w:lang w:val="en-US"/>
        </w:rPr>
        <w:t xml:space="preserve">populate </w:t>
      </w:r>
      <w:r w:rsidR="008D302B">
        <w:rPr>
          <w:rFonts w:ascii="Arial" w:hAnsi="Arial" w:cs="Arial"/>
          <w:lang w:val="en-US"/>
        </w:rPr>
        <w:t>Sales</w:t>
      </w:r>
      <w:r w:rsidR="00B15EBD">
        <w:rPr>
          <w:rFonts w:ascii="Arial" w:hAnsi="Arial" w:cs="Arial"/>
          <w:lang w:val="en-US"/>
        </w:rPr>
        <w:t xml:space="preserve"> Tax values </w:t>
      </w:r>
      <w:r w:rsidR="00FF53A9">
        <w:rPr>
          <w:rFonts w:ascii="Arial" w:hAnsi="Arial" w:cs="Arial"/>
          <w:lang w:val="en-US"/>
        </w:rPr>
        <w:t>I</w:t>
      </w:r>
      <w:r w:rsidR="00B15EBD">
        <w:rPr>
          <w:rFonts w:ascii="Arial" w:hAnsi="Arial" w:cs="Arial"/>
          <w:lang w:val="en-US"/>
        </w:rPr>
        <w:t>n M3</w:t>
      </w:r>
      <w:r w:rsidR="0045771A">
        <w:rPr>
          <w:rFonts w:ascii="Arial" w:hAnsi="Arial" w:cs="Arial"/>
          <w:lang w:val="en-US"/>
        </w:rPr>
        <w:t xml:space="preserve">, both for quoting and </w:t>
      </w:r>
      <w:r w:rsidR="00667BA2">
        <w:rPr>
          <w:rFonts w:ascii="Arial" w:hAnsi="Arial" w:cs="Arial"/>
          <w:lang w:val="en-US"/>
        </w:rPr>
        <w:t xml:space="preserve">before </w:t>
      </w:r>
      <w:r w:rsidR="0045771A">
        <w:rPr>
          <w:rFonts w:ascii="Arial" w:hAnsi="Arial" w:cs="Arial"/>
          <w:lang w:val="en-US"/>
        </w:rPr>
        <w:t>invoicing.</w:t>
      </w:r>
      <w:r w:rsidR="0013060D">
        <w:rPr>
          <w:rFonts w:ascii="Arial" w:hAnsi="Arial" w:cs="Arial"/>
          <w:lang w:val="en-US"/>
        </w:rPr>
        <w:t xml:space="preserve">  It is </w:t>
      </w:r>
      <w:r w:rsidR="00B7260D">
        <w:rPr>
          <w:rFonts w:ascii="Arial" w:hAnsi="Arial" w:cs="Arial"/>
          <w:lang w:val="en-US"/>
        </w:rPr>
        <w:t>to be noted that</w:t>
      </w:r>
      <w:r w:rsidR="0013060D">
        <w:rPr>
          <w:rFonts w:ascii="Arial" w:hAnsi="Arial" w:cs="Arial"/>
          <w:lang w:val="en-US"/>
        </w:rPr>
        <w:t xml:space="preserve"> M3 reporting will</w:t>
      </w:r>
      <w:r w:rsidR="00B7260D">
        <w:rPr>
          <w:rFonts w:ascii="Arial" w:hAnsi="Arial" w:cs="Arial"/>
          <w:lang w:val="en-US"/>
        </w:rPr>
        <w:t xml:space="preserve"> not</w:t>
      </w:r>
      <w:r w:rsidR="0013060D">
        <w:rPr>
          <w:rFonts w:ascii="Arial" w:hAnsi="Arial" w:cs="Arial"/>
          <w:lang w:val="en-US"/>
        </w:rPr>
        <w:t xml:space="preserve"> facilitate </w:t>
      </w:r>
      <w:r w:rsidR="00B7260D">
        <w:rPr>
          <w:rFonts w:ascii="Arial" w:hAnsi="Arial" w:cs="Arial"/>
          <w:lang w:val="en-US"/>
        </w:rPr>
        <w:t>Sales</w:t>
      </w:r>
      <w:r w:rsidR="0013060D">
        <w:rPr>
          <w:rFonts w:ascii="Arial" w:hAnsi="Arial" w:cs="Arial"/>
          <w:lang w:val="en-US"/>
        </w:rPr>
        <w:t xml:space="preserve"> Tax filing</w:t>
      </w:r>
      <w:r w:rsidR="002155B8">
        <w:rPr>
          <w:rFonts w:ascii="Arial" w:hAnsi="Arial" w:cs="Arial"/>
          <w:lang w:val="en-US"/>
        </w:rPr>
        <w:t xml:space="preserve">, </w:t>
      </w:r>
      <w:r w:rsidR="0017531D">
        <w:rPr>
          <w:rFonts w:ascii="Arial" w:hAnsi="Arial" w:cs="Arial"/>
          <w:lang w:val="en-US"/>
        </w:rPr>
        <w:t>and</w:t>
      </w:r>
      <w:r w:rsidR="002155B8">
        <w:rPr>
          <w:rFonts w:ascii="Arial" w:hAnsi="Arial" w:cs="Arial"/>
          <w:lang w:val="en-US"/>
        </w:rPr>
        <w:t xml:space="preserve"> that data will be populated from </w:t>
      </w:r>
      <w:r w:rsidR="0017531D">
        <w:rPr>
          <w:rFonts w:ascii="Arial" w:hAnsi="Arial" w:cs="Arial"/>
          <w:lang w:val="en-US"/>
        </w:rPr>
        <w:t>AvaTax</w:t>
      </w:r>
      <w:r w:rsidR="002155B8">
        <w:rPr>
          <w:rFonts w:ascii="Arial" w:hAnsi="Arial" w:cs="Arial"/>
          <w:lang w:val="en-US"/>
        </w:rPr>
        <w:t>.</w:t>
      </w:r>
    </w:p>
    <w:p w14:paraId="530B55AC" w14:textId="77777777" w:rsidR="00D4576F" w:rsidRPr="00967106" w:rsidRDefault="00D4576F" w:rsidP="00D4576F">
      <w:pPr>
        <w:pStyle w:val="NoSpacing"/>
        <w:rPr>
          <w:rFonts w:ascii="Arial" w:hAnsi="Arial" w:cs="Arial"/>
          <w:lang w:val="en-US"/>
        </w:rPr>
      </w:pPr>
    </w:p>
    <w:p w14:paraId="1E1B6FDA" w14:textId="77777777" w:rsidR="006418C0" w:rsidRPr="00967106" w:rsidRDefault="006418C0" w:rsidP="00ED2613">
      <w:pPr>
        <w:pStyle w:val="Heading2"/>
      </w:pPr>
      <w:bookmarkStart w:id="76" w:name="_Toc65427797"/>
      <w:bookmarkStart w:id="77" w:name="_Toc65589861"/>
      <w:bookmarkStart w:id="78" w:name="_Toc130274225"/>
      <w:bookmarkStart w:id="79" w:name="_Toc180743670"/>
      <w:r w:rsidRPr="00967106">
        <w:t>Scope</w:t>
      </w:r>
      <w:bookmarkEnd w:id="76"/>
      <w:bookmarkEnd w:id="77"/>
      <w:bookmarkEnd w:id="78"/>
      <w:bookmarkEnd w:id="79"/>
    </w:p>
    <w:p w14:paraId="74988DF4" w14:textId="7A47B607" w:rsidR="00657788" w:rsidRDefault="001B2CC9" w:rsidP="00657788">
      <w:pPr>
        <w:pStyle w:val="NoSpacing"/>
        <w:rPr>
          <w:rFonts w:ascii="Arial" w:hAnsi="Arial" w:cs="Arial"/>
          <w:lang w:val="en-US" w:eastAsia="en-GB"/>
        </w:rPr>
      </w:pPr>
      <w:r>
        <w:rPr>
          <w:rFonts w:ascii="Arial" w:hAnsi="Arial" w:cs="Arial"/>
          <w:lang w:val="en-US" w:eastAsia="en-GB"/>
        </w:rPr>
        <w:t xml:space="preserve">The </w:t>
      </w:r>
      <w:r w:rsidR="0017531D">
        <w:rPr>
          <w:rFonts w:ascii="Arial" w:hAnsi="Arial" w:cs="Arial"/>
          <w:lang w:val="en-US" w:eastAsia="en-GB"/>
        </w:rPr>
        <w:t>Sales</w:t>
      </w:r>
      <w:r w:rsidR="000E29D3">
        <w:rPr>
          <w:rFonts w:ascii="Arial" w:hAnsi="Arial" w:cs="Arial"/>
          <w:lang w:val="en-US" w:eastAsia="en-GB"/>
        </w:rPr>
        <w:t xml:space="preserve"> Tax functionality will be performed via </w:t>
      </w:r>
      <w:r w:rsidR="00D7233E">
        <w:rPr>
          <w:rFonts w:ascii="Arial" w:hAnsi="Arial" w:cs="Arial"/>
          <w:lang w:val="en-US" w:eastAsia="en-GB"/>
        </w:rPr>
        <w:t>M3 Integration</w:t>
      </w:r>
      <w:r w:rsidR="000E29D3">
        <w:rPr>
          <w:rFonts w:ascii="Arial" w:hAnsi="Arial" w:cs="Arial"/>
          <w:lang w:val="en-US" w:eastAsia="en-GB"/>
        </w:rPr>
        <w:t>.</w:t>
      </w:r>
    </w:p>
    <w:p w14:paraId="3673C4DF" w14:textId="77777777" w:rsidR="00D0656F" w:rsidRDefault="00D0656F" w:rsidP="00657788">
      <w:pPr>
        <w:pStyle w:val="NoSpacing"/>
        <w:rPr>
          <w:rFonts w:ascii="Arial" w:hAnsi="Arial" w:cs="Arial"/>
          <w:lang w:val="en-US" w:eastAsia="en-GB"/>
        </w:rPr>
      </w:pPr>
    </w:p>
    <w:p w14:paraId="4E7941F6" w14:textId="4C83CB0E" w:rsidR="00687A2C" w:rsidRPr="00967106" w:rsidRDefault="00687A2C" w:rsidP="00FB0B3E">
      <w:pPr>
        <w:spacing w:before="120" w:after="120"/>
        <w:rPr>
          <w:rFonts w:cs="Arial"/>
        </w:rPr>
      </w:pPr>
    </w:p>
    <w:p w14:paraId="6EA31199" w14:textId="04C39F2B" w:rsidR="00FB0B3E" w:rsidRPr="00967106" w:rsidRDefault="00FB0B3E" w:rsidP="00ED2613">
      <w:pPr>
        <w:pStyle w:val="Heading2"/>
      </w:pPr>
      <w:bookmarkStart w:id="80" w:name="_Toc130274226"/>
      <w:bookmarkStart w:id="81" w:name="_Toc180743671"/>
      <w:r w:rsidRPr="00967106">
        <w:t>Note on Data Conversion Components</w:t>
      </w:r>
      <w:bookmarkEnd w:id="80"/>
      <w:bookmarkEnd w:id="81"/>
    </w:p>
    <w:p w14:paraId="5FBDF030" w14:textId="64FC8EE9" w:rsidR="00FB0B3E" w:rsidRPr="00967106" w:rsidRDefault="005F61A0" w:rsidP="00FB0B3E">
      <w:pPr>
        <w:pStyle w:val="NoSpacing"/>
        <w:rPr>
          <w:rFonts w:ascii="Arial" w:hAnsi="Arial" w:cs="Arial"/>
          <w:lang w:val="en-US"/>
        </w:rPr>
      </w:pPr>
      <w:r w:rsidRPr="00967106">
        <w:rPr>
          <w:rFonts w:ascii="Arial" w:hAnsi="Arial" w:cs="Arial"/>
          <w:lang w:val="en-US"/>
        </w:rPr>
        <w:t>For the specification and design of project-specific data conversion components</w:t>
      </w:r>
      <w:r w:rsidR="00463F00" w:rsidRPr="00967106">
        <w:rPr>
          <w:rFonts w:ascii="Arial" w:hAnsi="Arial" w:cs="Arial"/>
          <w:lang w:val="en-US"/>
        </w:rPr>
        <w:t xml:space="preserve"> please refer to your project’s Data Migration Strategy.</w:t>
      </w:r>
    </w:p>
    <w:p w14:paraId="7711BAC3" w14:textId="77777777" w:rsidR="00FB0B3E" w:rsidRPr="00967106" w:rsidRDefault="00FB0B3E" w:rsidP="00FB0B3E">
      <w:pPr>
        <w:spacing w:before="120" w:after="120"/>
        <w:rPr>
          <w:rFonts w:cs="Arial"/>
        </w:rPr>
      </w:pPr>
    </w:p>
    <w:p w14:paraId="433265FF" w14:textId="77777777" w:rsidR="00687A2C" w:rsidRPr="00967106" w:rsidRDefault="00687A2C" w:rsidP="00ED2613">
      <w:pPr>
        <w:pStyle w:val="Heading2"/>
      </w:pPr>
      <w:bookmarkStart w:id="82" w:name="_Toc130274227"/>
      <w:bookmarkStart w:id="83" w:name="_Toc180743672"/>
      <w:r w:rsidRPr="00967106">
        <w:t>Exclusions</w:t>
      </w:r>
      <w:bookmarkEnd w:id="82"/>
      <w:bookmarkEnd w:id="83"/>
    </w:p>
    <w:p w14:paraId="3D1B5BBD" w14:textId="6E13E45C" w:rsidR="00FA59D8" w:rsidRDefault="00754B42" w:rsidP="00FA59D8">
      <w:pPr>
        <w:spacing w:before="120" w:after="120"/>
      </w:pPr>
      <w:r w:rsidRPr="00967106">
        <w:rPr>
          <w:rFonts w:cs="Arial"/>
          <w:color w:val="FFFFFF"/>
        </w:rPr>
        <w:t>.</w:t>
      </w:r>
      <w:r w:rsidR="00FA59D8" w:rsidRPr="00FA59D8">
        <w:t xml:space="preserve"> </w:t>
      </w:r>
      <w:r w:rsidR="00FA59D8">
        <w:t xml:space="preserve">This Functional Specification document does not include the following functionalities: </w:t>
      </w:r>
    </w:p>
    <w:p w14:paraId="7931A817" w14:textId="3917610A" w:rsidR="00687A2C" w:rsidRDefault="00FA59D8" w:rsidP="00D11060">
      <w:pPr>
        <w:pStyle w:val="ListParagraph"/>
        <w:numPr>
          <w:ilvl w:val="0"/>
          <w:numId w:val="26"/>
        </w:numPr>
        <w:spacing w:before="120" w:after="120"/>
      </w:pPr>
      <w:r>
        <w:t>This functional specification only details the needed requirements to populate and update the defined fields in M3.</w:t>
      </w:r>
      <w:r w:rsidR="00206377">
        <w:t xml:space="preserve"> </w:t>
      </w:r>
    </w:p>
    <w:p w14:paraId="0989E5F7" w14:textId="3A704BE4" w:rsidR="00390FBA" w:rsidRPr="00E41DF5" w:rsidRDefault="00390FBA" w:rsidP="00D11060">
      <w:pPr>
        <w:pStyle w:val="ListParagraph"/>
        <w:numPr>
          <w:ilvl w:val="0"/>
          <w:numId w:val="26"/>
        </w:numPr>
        <w:spacing w:before="120" w:after="120"/>
      </w:pPr>
      <w:r w:rsidRPr="006D7A2B">
        <w:rPr>
          <w:highlight w:val="yellow"/>
        </w:rPr>
        <w:t>AvaTax will not be utilized for taxes on purchases.</w:t>
      </w:r>
    </w:p>
    <w:p w14:paraId="541EBA1D" w14:textId="77777777" w:rsidR="006418C0" w:rsidRPr="00967106" w:rsidRDefault="006418C0" w:rsidP="00ED2613">
      <w:pPr>
        <w:pStyle w:val="Heading2"/>
      </w:pPr>
      <w:bookmarkStart w:id="84" w:name="_Toc130274228"/>
      <w:bookmarkStart w:id="85" w:name="_Toc180743673"/>
      <w:r w:rsidRPr="00967106">
        <w:t>User Characteristics</w:t>
      </w:r>
      <w:bookmarkEnd w:id="84"/>
      <w:bookmarkEnd w:id="85"/>
    </w:p>
    <w:p w14:paraId="7DE537CE" w14:textId="77777777" w:rsidR="006418C0" w:rsidRPr="00967106" w:rsidRDefault="006418C0" w:rsidP="006418C0">
      <w:pPr>
        <w:shd w:val="clear" w:color="auto" w:fill="FFFFFF"/>
        <w:ind w:left="720"/>
        <w:rPr>
          <w:rFonts w:cs="Arial"/>
          <w:color w:val="333333"/>
          <w:lang w:eastAsia="en-GB"/>
        </w:rPr>
      </w:pPr>
    </w:p>
    <w:tbl>
      <w:tblPr>
        <w:tblStyle w:val="InforTable"/>
        <w:tblW w:w="5000" w:type="pct"/>
        <w:tblLook w:val="04A0" w:firstRow="1" w:lastRow="0" w:firstColumn="1" w:lastColumn="0" w:noHBand="0" w:noVBand="1"/>
      </w:tblPr>
      <w:tblGrid>
        <w:gridCol w:w="1558"/>
        <w:gridCol w:w="8872"/>
      </w:tblGrid>
      <w:tr w:rsidR="006418C0" w:rsidRPr="00967106" w14:paraId="6F8CDB66" w14:textId="77777777" w:rsidTr="00D11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pct"/>
          </w:tcPr>
          <w:p w14:paraId="5D9ACD26" w14:textId="77777777" w:rsidR="006418C0" w:rsidRPr="00967106" w:rsidRDefault="006418C0" w:rsidP="006C7FF5">
            <w:pPr>
              <w:pStyle w:val="NoSpacing"/>
              <w:rPr>
                <w:rFonts w:cs="Arial"/>
                <w:lang w:val="en-US"/>
              </w:rPr>
            </w:pPr>
            <w:r w:rsidRPr="00967106">
              <w:rPr>
                <w:rFonts w:cs="Arial"/>
                <w:lang w:val="en-US"/>
              </w:rPr>
              <w:t>User Role</w:t>
            </w:r>
          </w:p>
        </w:tc>
        <w:tc>
          <w:tcPr>
            <w:tcW w:w="0" w:type="pct"/>
          </w:tcPr>
          <w:p w14:paraId="16BD19A0" w14:textId="77777777" w:rsidR="006418C0" w:rsidRPr="00967106" w:rsidRDefault="006418C0" w:rsidP="006C7FF5">
            <w:pPr>
              <w:pStyle w:val="NoSpacing"/>
              <w:rPr>
                <w:rFonts w:cs="Arial"/>
                <w:lang w:val="en-US"/>
              </w:rPr>
            </w:pPr>
            <w:r w:rsidRPr="00967106">
              <w:rPr>
                <w:rFonts w:cs="Arial"/>
                <w:lang w:val="en-US"/>
              </w:rPr>
              <w:t>Description</w:t>
            </w:r>
          </w:p>
        </w:tc>
      </w:tr>
      <w:tr w:rsidR="006418C0" w:rsidRPr="00967106" w14:paraId="5C91EB98" w14:textId="77777777" w:rsidTr="00965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tcW w:w="747" w:type="pct"/>
          </w:tcPr>
          <w:p w14:paraId="09C9D4D0" w14:textId="682667FF" w:rsidR="006418C0" w:rsidRPr="00967106" w:rsidRDefault="00941F92" w:rsidP="009C5B93">
            <w:pPr>
              <w:rPr>
                <w:rFonts w:cs="Arial"/>
                <w:color w:val="24292F"/>
                <w:lang w:eastAsia="en-GB"/>
              </w:rPr>
            </w:pPr>
            <w:r>
              <w:rPr>
                <w:rFonts w:cs="Arial"/>
                <w:color w:val="24292F"/>
                <w:lang w:eastAsia="en-GB"/>
              </w:rPr>
              <w:t>SALES</w:t>
            </w:r>
          </w:p>
        </w:tc>
        <w:tc>
          <w:tcPr>
            <w:tcW w:w="4253" w:type="pct"/>
          </w:tcPr>
          <w:p w14:paraId="1EF5F3AD" w14:textId="4BF3B832" w:rsidR="006418C0" w:rsidRPr="00967106" w:rsidRDefault="002816BD" w:rsidP="009C5B93">
            <w:pPr>
              <w:rPr>
                <w:rFonts w:cs="Arial"/>
                <w:color w:val="24292F"/>
                <w:lang w:eastAsia="en-GB"/>
              </w:rPr>
            </w:pPr>
            <w:r>
              <w:rPr>
                <w:rFonts w:cs="Arial"/>
                <w:color w:val="24292F"/>
                <w:lang w:eastAsia="en-GB"/>
              </w:rPr>
              <w:t>Users connected to this role will have access to</w:t>
            </w:r>
            <w:r w:rsidR="00390FBA">
              <w:rPr>
                <w:rFonts w:cs="Arial"/>
                <w:color w:val="24292F"/>
                <w:lang w:eastAsia="en-GB"/>
              </w:rPr>
              <w:t xml:space="preserve"> </w:t>
            </w:r>
            <w:r>
              <w:rPr>
                <w:rFonts w:cs="Arial"/>
                <w:color w:val="24292F"/>
                <w:lang w:eastAsia="en-GB"/>
              </w:rPr>
              <w:t>create C</w:t>
            </w:r>
            <w:r w:rsidR="00390FBA">
              <w:rPr>
                <w:rFonts w:cs="Arial"/>
                <w:color w:val="24292F"/>
                <w:lang w:eastAsia="en-GB"/>
              </w:rPr>
              <w:t>o</w:t>
            </w:r>
            <w:r>
              <w:rPr>
                <w:rFonts w:cs="Arial"/>
                <w:color w:val="24292F"/>
                <w:lang w:eastAsia="en-GB"/>
              </w:rPr>
              <w:t>s</w:t>
            </w:r>
            <w:r w:rsidR="00390FBA">
              <w:rPr>
                <w:rFonts w:cs="Arial"/>
                <w:color w:val="24292F"/>
                <w:lang w:eastAsia="en-GB"/>
              </w:rPr>
              <w:t>.</w:t>
            </w:r>
          </w:p>
        </w:tc>
      </w:tr>
      <w:tr w:rsidR="006418C0" w:rsidRPr="00967106" w14:paraId="6B2673C7" w14:textId="77777777" w:rsidTr="009657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747" w:type="pct"/>
          </w:tcPr>
          <w:p w14:paraId="65080573" w14:textId="0387D7D7" w:rsidR="006418C0" w:rsidRPr="00967106" w:rsidRDefault="000C4585" w:rsidP="009C5B93">
            <w:pPr>
              <w:rPr>
                <w:rFonts w:cs="Arial"/>
                <w:color w:val="24292F"/>
                <w:lang w:eastAsia="en-GB"/>
              </w:rPr>
            </w:pPr>
            <w:r>
              <w:rPr>
                <w:rFonts w:cs="Arial"/>
                <w:color w:val="24292F"/>
                <w:lang w:eastAsia="en-GB"/>
              </w:rPr>
              <w:t>GLMGR</w:t>
            </w:r>
          </w:p>
        </w:tc>
        <w:tc>
          <w:tcPr>
            <w:tcW w:w="4253" w:type="pct"/>
          </w:tcPr>
          <w:p w14:paraId="7FC607CE" w14:textId="654A90EE" w:rsidR="006418C0" w:rsidRPr="00967106" w:rsidRDefault="000C4585" w:rsidP="009C5B93">
            <w:pPr>
              <w:rPr>
                <w:rFonts w:cs="Arial"/>
                <w:color w:val="24292F"/>
                <w:lang w:eastAsia="en-GB"/>
              </w:rPr>
            </w:pPr>
            <w:r>
              <w:rPr>
                <w:rFonts w:cs="Arial"/>
                <w:color w:val="24292F"/>
                <w:lang w:eastAsia="en-GB"/>
              </w:rPr>
              <w:t xml:space="preserve">Users connected to this role </w:t>
            </w:r>
            <w:r w:rsidR="00DE50A6">
              <w:rPr>
                <w:rFonts w:cs="Arial"/>
                <w:color w:val="24292F"/>
                <w:lang w:eastAsia="en-GB"/>
              </w:rPr>
              <w:t xml:space="preserve">will have access to controller responsibilities. Controllers must oversee </w:t>
            </w:r>
            <w:r w:rsidR="00390FBA">
              <w:rPr>
                <w:rFonts w:cs="Arial"/>
                <w:color w:val="24292F"/>
                <w:lang w:eastAsia="en-GB"/>
              </w:rPr>
              <w:t>sales</w:t>
            </w:r>
            <w:r w:rsidR="00DE50A6">
              <w:rPr>
                <w:rFonts w:cs="Arial"/>
                <w:color w:val="24292F"/>
                <w:lang w:eastAsia="en-GB"/>
              </w:rPr>
              <w:t xml:space="preserve"> tax accounting in the general ledger and reporting for compliance.</w:t>
            </w:r>
          </w:p>
        </w:tc>
      </w:tr>
      <w:tr w:rsidR="006418C0" w:rsidRPr="00967106" w14:paraId="6A0D21EA" w14:textId="77777777" w:rsidTr="00965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47" w:type="pct"/>
          </w:tcPr>
          <w:p w14:paraId="3D348291" w14:textId="311DE353" w:rsidR="006418C0" w:rsidRPr="00967106" w:rsidRDefault="006418C0" w:rsidP="009C5B93">
            <w:pPr>
              <w:rPr>
                <w:rFonts w:cs="Arial"/>
                <w:color w:val="24292F"/>
                <w:lang w:eastAsia="en-GB"/>
              </w:rPr>
            </w:pPr>
          </w:p>
        </w:tc>
        <w:tc>
          <w:tcPr>
            <w:tcW w:w="4253" w:type="pct"/>
          </w:tcPr>
          <w:p w14:paraId="2281D676" w14:textId="05EAEE79" w:rsidR="006418C0" w:rsidRPr="00967106" w:rsidRDefault="006418C0" w:rsidP="009C5B93">
            <w:pPr>
              <w:rPr>
                <w:rFonts w:cs="Arial"/>
                <w:color w:val="24292F"/>
                <w:lang w:eastAsia="en-GB"/>
              </w:rPr>
            </w:pPr>
          </w:p>
        </w:tc>
      </w:tr>
    </w:tbl>
    <w:p w14:paraId="751E4098" w14:textId="77777777" w:rsidR="00440C53" w:rsidRPr="00967106" w:rsidRDefault="00440C53" w:rsidP="00130EEF">
      <w:pPr>
        <w:pStyle w:val="Heading1"/>
      </w:pPr>
      <w:bookmarkStart w:id="86" w:name="_Toc130274229"/>
      <w:bookmarkStart w:id="87" w:name="_Toc180743674"/>
      <w:r w:rsidRPr="00967106">
        <w:lastRenderedPageBreak/>
        <w:t>Requirements</w:t>
      </w:r>
      <w:bookmarkEnd w:id="86"/>
      <w:bookmarkEnd w:id="87"/>
    </w:p>
    <w:p w14:paraId="34A371F2" w14:textId="125D5CF7" w:rsidR="007D5E50" w:rsidRPr="00967106" w:rsidRDefault="004A2BEA" w:rsidP="00440C53">
      <w:pPr>
        <w:spacing w:before="120" w:after="120"/>
        <w:rPr>
          <w:rFonts w:cs="Arial"/>
        </w:rPr>
      </w:pPr>
      <w:r>
        <w:rPr>
          <w:rFonts w:cs="Arial"/>
        </w:rPr>
        <w:t>Task ID 1104</w:t>
      </w:r>
    </w:p>
    <w:p w14:paraId="088E9D13" w14:textId="77777777" w:rsidR="00F601BE" w:rsidRPr="00967106" w:rsidRDefault="00F601BE" w:rsidP="00130EEF">
      <w:pPr>
        <w:pStyle w:val="Heading2"/>
      </w:pPr>
      <w:bookmarkStart w:id="88" w:name="_Toc127504707"/>
      <w:bookmarkStart w:id="89" w:name="_Toc130274230"/>
      <w:bookmarkStart w:id="90" w:name="_Toc180743675"/>
      <w:r w:rsidRPr="00967106">
        <w:t>Product Functions</w:t>
      </w:r>
      <w:bookmarkEnd w:id="88"/>
      <w:bookmarkEnd w:id="89"/>
      <w:bookmarkEnd w:id="90"/>
    </w:p>
    <w:p w14:paraId="3226EC65" w14:textId="77777777" w:rsidR="009D76D5" w:rsidRPr="00967106" w:rsidRDefault="009D76D5" w:rsidP="009B10E2">
      <w:pPr>
        <w:pStyle w:val="NoSpacing"/>
        <w:rPr>
          <w:rFonts w:ascii="Arial" w:hAnsi="Arial" w:cs="Arial"/>
          <w:lang w:val="en-US"/>
        </w:rPr>
      </w:pPr>
    </w:p>
    <w:p w14:paraId="5DCF8D35" w14:textId="04149C30" w:rsidR="0014115A" w:rsidRPr="00967106" w:rsidRDefault="0014115A" w:rsidP="00F171C4">
      <w:pPr>
        <w:pStyle w:val="Heading3"/>
      </w:pPr>
      <w:bookmarkStart w:id="91" w:name="_Toc180743676"/>
      <w:r w:rsidRPr="00967106">
        <w:t>User Stories</w:t>
      </w:r>
      <w:bookmarkEnd w:id="91"/>
    </w:p>
    <w:p w14:paraId="7E1C7287" w14:textId="1BE467F4" w:rsidR="00F601BE" w:rsidRPr="00967106" w:rsidRDefault="00F601BE" w:rsidP="0014115A">
      <w:pPr>
        <w:pStyle w:val="NoSpacing"/>
        <w:rPr>
          <w:rFonts w:ascii="Arial" w:hAnsi="Arial" w:cs="Arial"/>
          <w:lang w:val="en-US"/>
        </w:rPr>
      </w:pPr>
      <w:r w:rsidRPr="00967106">
        <w:rPr>
          <w:rFonts w:ascii="Arial" w:hAnsi="Arial" w:cs="Arial"/>
          <w:lang w:val="en-US"/>
        </w:rPr>
        <w:t xml:space="preserve"> </w:t>
      </w:r>
      <w:r w:rsidR="0014115A" w:rsidRPr="00967106">
        <w:rPr>
          <w:rFonts w:ascii="Arial" w:hAnsi="Arial" w:cs="Arial"/>
          <w:lang w:val="en-US"/>
        </w:rPr>
        <w:t>Des</w:t>
      </w:r>
      <w:r w:rsidR="00913FDC" w:rsidRPr="00967106">
        <w:rPr>
          <w:rFonts w:ascii="Arial" w:hAnsi="Arial" w:cs="Arial"/>
          <w:lang w:val="en-US"/>
        </w:rPr>
        <w:t>cribe</w:t>
      </w:r>
      <w:r w:rsidRPr="00967106">
        <w:rPr>
          <w:rFonts w:ascii="Arial" w:hAnsi="Arial" w:cs="Arial"/>
          <w:lang w:val="en-US"/>
        </w:rPr>
        <w:t xml:space="preserve"> a product and its functionality</w:t>
      </w:r>
      <w:r w:rsidR="00913FDC" w:rsidRPr="00967106">
        <w:rPr>
          <w:rFonts w:ascii="Arial" w:hAnsi="Arial" w:cs="Arial"/>
          <w:lang w:val="en-US"/>
        </w:rPr>
        <w:t xml:space="preserve"> from the viewpoint of the user</w:t>
      </w:r>
      <w:r w:rsidRPr="00967106">
        <w:rPr>
          <w:rFonts w:ascii="Arial" w:hAnsi="Arial" w:cs="Arial"/>
          <w:lang w:val="en-US"/>
        </w:rPr>
        <w:t xml:space="preserve">, </w:t>
      </w:r>
      <w:r w:rsidR="00913FDC" w:rsidRPr="00967106">
        <w:rPr>
          <w:rFonts w:ascii="Arial" w:hAnsi="Arial" w:cs="Arial"/>
          <w:lang w:val="en-US"/>
        </w:rPr>
        <w:t>and</w:t>
      </w:r>
      <w:r w:rsidR="009D76D5" w:rsidRPr="00967106">
        <w:rPr>
          <w:rFonts w:ascii="Arial" w:hAnsi="Arial" w:cs="Arial"/>
          <w:lang w:val="en-US"/>
        </w:rPr>
        <w:t xml:space="preserve"> can be tabulated as follows:</w:t>
      </w:r>
    </w:p>
    <w:p w14:paraId="2462A71F" w14:textId="77777777" w:rsidR="00F601BE" w:rsidRPr="00967106" w:rsidRDefault="00F601BE" w:rsidP="00F601BE">
      <w:pPr>
        <w:rPr>
          <w:rFonts w:cs="Arial"/>
          <w:color w:val="14181A"/>
          <w:spacing w:val="-6"/>
          <w:lang w:eastAsia="en-GB"/>
        </w:rPr>
      </w:pPr>
    </w:p>
    <w:tbl>
      <w:tblPr>
        <w:tblStyle w:val="InforTable"/>
        <w:tblW w:w="5000" w:type="pct"/>
        <w:tblLook w:val="04A0" w:firstRow="1" w:lastRow="0" w:firstColumn="1" w:lastColumn="0" w:noHBand="0" w:noVBand="1"/>
      </w:tblPr>
      <w:tblGrid>
        <w:gridCol w:w="1423"/>
        <w:gridCol w:w="1423"/>
        <w:gridCol w:w="1487"/>
        <w:gridCol w:w="1418"/>
        <w:gridCol w:w="1565"/>
        <w:gridCol w:w="1581"/>
        <w:gridCol w:w="1533"/>
      </w:tblGrid>
      <w:tr w:rsidR="00B60ACA" w:rsidRPr="00967106" w14:paraId="1147CFE2" w14:textId="77777777" w:rsidTr="00B60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82" w:type="pct"/>
          </w:tcPr>
          <w:p w14:paraId="77B21053" w14:textId="19AD7ED5" w:rsidR="00F601BE" w:rsidRPr="00967106" w:rsidRDefault="0019707E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  <w:r>
              <w:rPr>
                <w:rFonts w:eastAsia="Times New Roman" w:cs="Arial"/>
                <w:lang w:val="en-US" w:eastAsia="en-GB"/>
              </w:rPr>
              <w:t>Task</w:t>
            </w:r>
            <w:r w:rsidR="00F601BE" w:rsidRPr="00967106">
              <w:rPr>
                <w:rFonts w:eastAsia="Times New Roman" w:cs="Arial"/>
                <w:lang w:val="en-US" w:eastAsia="en-GB"/>
              </w:rPr>
              <w:t xml:space="preserve"> Reference</w:t>
            </w:r>
          </w:p>
        </w:tc>
        <w:tc>
          <w:tcPr>
            <w:tcW w:w="682" w:type="pct"/>
          </w:tcPr>
          <w:p w14:paraId="0529259C" w14:textId="77777777" w:rsidR="00F601BE" w:rsidRPr="00967106" w:rsidRDefault="00F601BE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  <w:r w:rsidRPr="00967106">
              <w:rPr>
                <w:rFonts w:eastAsia="Times New Roman" w:cs="Arial"/>
                <w:lang w:val="en-US" w:eastAsia="en-GB"/>
              </w:rPr>
              <w:t>Work Reference</w:t>
            </w:r>
          </w:p>
        </w:tc>
        <w:tc>
          <w:tcPr>
            <w:tcW w:w="713" w:type="pct"/>
          </w:tcPr>
          <w:p w14:paraId="1694830D" w14:textId="77777777" w:rsidR="00F601BE" w:rsidRPr="00967106" w:rsidRDefault="00F601BE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  <w:r w:rsidRPr="00967106">
              <w:rPr>
                <w:rFonts w:eastAsia="Times New Roman" w:cs="Arial"/>
                <w:lang w:val="en-US" w:eastAsia="en-GB"/>
              </w:rPr>
              <w:t>Description</w:t>
            </w:r>
          </w:p>
        </w:tc>
        <w:tc>
          <w:tcPr>
            <w:tcW w:w="680" w:type="pct"/>
          </w:tcPr>
          <w:p w14:paraId="5A745819" w14:textId="77777777" w:rsidR="00F601BE" w:rsidRPr="00967106" w:rsidRDefault="00F601BE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  <w:r w:rsidRPr="00967106">
              <w:rPr>
                <w:rFonts w:eastAsia="Times New Roman" w:cs="Arial"/>
                <w:lang w:val="en-US" w:eastAsia="en-GB"/>
              </w:rPr>
              <w:t>As a(n)</w:t>
            </w:r>
          </w:p>
        </w:tc>
        <w:tc>
          <w:tcPr>
            <w:tcW w:w="750" w:type="pct"/>
          </w:tcPr>
          <w:p w14:paraId="3C6490C6" w14:textId="77777777" w:rsidR="00F601BE" w:rsidRPr="00967106" w:rsidRDefault="00F601BE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  <w:r w:rsidRPr="00967106">
              <w:rPr>
                <w:rFonts w:eastAsia="Times New Roman" w:cs="Arial"/>
                <w:lang w:val="en-US" w:eastAsia="en-GB"/>
              </w:rPr>
              <w:t>I want to</w:t>
            </w:r>
          </w:p>
        </w:tc>
        <w:tc>
          <w:tcPr>
            <w:tcW w:w="758" w:type="pct"/>
          </w:tcPr>
          <w:p w14:paraId="7912BFA9" w14:textId="77777777" w:rsidR="00F601BE" w:rsidRPr="00967106" w:rsidRDefault="00F601BE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  <w:r w:rsidRPr="00967106">
              <w:rPr>
                <w:rFonts w:eastAsia="Times New Roman" w:cs="Arial"/>
                <w:lang w:val="en-US" w:eastAsia="en-GB"/>
              </w:rPr>
              <w:t>So that</w:t>
            </w:r>
          </w:p>
        </w:tc>
        <w:tc>
          <w:tcPr>
            <w:tcW w:w="735" w:type="pct"/>
          </w:tcPr>
          <w:p w14:paraId="5F4FBE63" w14:textId="77777777" w:rsidR="00F601BE" w:rsidRPr="00967106" w:rsidRDefault="00F601BE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  <w:r w:rsidRPr="00967106">
              <w:rPr>
                <w:rFonts w:eastAsia="Times New Roman" w:cs="Arial"/>
                <w:lang w:val="en-US" w:eastAsia="en-GB"/>
              </w:rPr>
              <w:t>Acceptance Criteria</w:t>
            </w:r>
          </w:p>
        </w:tc>
      </w:tr>
      <w:tr w:rsidR="00B60ACA" w:rsidRPr="00967106" w14:paraId="12704CA0" w14:textId="77777777" w:rsidTr="00B60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tcW w:w="682" w:type="pct"/>
          </w:tcPr>
          <w:p w14:paraId="0AFEC482" w14:textId="47C25359" w:rsidR="00F601BE" w:rsidRPr="00967106" w:rsidRDefault="00F601BE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  <w:r w:rsidRPr="00967106">
              <w:rPr>
                <w:rFonts w:eastAsia="Times New Roman" w:cs="Arial"/>
                <w:lang w:val="en-US" w:eastAsia="en-GB"/>
              </w:rPr>
              <w:t xml:space="preserve">Reference to User </w:t>
            </w:r>
            <w:r w:rsidR="0011042F" w:rsidRPr="00967106">
              <w:rPr>
                <w:rFonts w:eastAsia="Times New Roman" w:cs="Arial"/>
                <w:lang w:val="en-US" w:eastAsia="en-GB"/>
              </w:rPr>
              <w:t>Story</w:t>
            </w:r>
            <w:r w:rsidRPr="00967106">
              <w:rPr>
                <w:rFonts w:eastAsia="Times New Roman" w:cs="Arial"/>
                <w:lang w:val="en-US" w:eastAsia="en-GB"/>
              </w:rPr>
              <w:t xml:space="preserve"> in </w:t>
            </w:r>
            <w:r w:rsidR="0019707E">
              <w:rPr>
                <w:rFonts w:eastAsia="Times New Roman" w:cs="Arial"/>
                <w:lang w:val="en-US" w:eastAsia="en-GB"/>
              </w:rPr>
              <w:t>Tasks</w:t>
            </w:r>
          </w:p>
        </w:tc>
        <w:tc>
          <w:tcPr>
            <w:tcW w:w="682" w:type="pct"/>
          </w:tcPr>
          <w:p w14:paraId="6AC55391" w14:textId="77777777" w:rsidR="00F601BE" w:rsidRPr="00967106" w:rsidRDefault="00F601BE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  <w:r w:rsidRPr="00967106">
              <w:rPr>
                <w:rFonts w:eastAsia="Times New Roman" w:cs="Arial"/>
                <w:lang w:val="en-US" w:eastAsia="en-GB"/>
              </w:rPr>
              <w:t>ID of Work</w:t>
            </w:r>
          </w:p>
        </w:tc>
        <w:tc>
          <w:tcPr>
            <w:tcW w:w="713" w:type="pct"/>
          </w:tcPr>
          <w:p w14:paraId="2F23BF30" w14:textId="77777777" w:rsidR="00F601BE" w:rsidRPr="00967106" w:rsidRDefault="00F601BE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  <w:r w:rsidRPr="00967106">
              <w:rPr>
                <w:rFonts w:eastAsia="Times New Roman" w:cs="Arial"/>
                <w:lang w:val="en-US" w:eastAsia="en-GB"/>
              </w:rPr>
              <w:t>Brief name or description</w:t>
            </w:r>
          </w:p>
        </w:tc>
        <w:tc>
          <w:tcPr>
            <w:tcW w:w="680" w:type="pct"/>
          </w:tcPr>
          <w:p w14:paraId="096A624B" w14:textId="77777777" w:rsidR="00F601BE" w:rsidRPr="00967106" w:rsidRDefault="00F601BE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  <w:r w:rsidRPr="00967106">
              <w:rPr>
                <w:rFonts w:eastAsia="Times New Roman" w:cs="Arial"/>
                <w:lang w:val="en-US" w:eastAsia="en-GB"/>
              </w:rPr>
              <w:t>Type of user (as previously described)</w:t>
            </w:r>
          </w:p>
        </w:tc>
        <w:tc>
          <w:tcPr>
            <w:tcW w:w="750" w:type="pct"/>
          </w:tcPr>
          <w:p w14:paraId="51498028" w14:textId="77777777" w:rsidR="00F601BE" w:rsidRPr="00967106" w:rsidRDefault="00F601BE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  <w:r w:rsidRPr="00967106">
              <w:rPr>
                <w:rFonts w:eastAsia="Times New Roman" w:cs="Arial"/>
                <w:lang w:val="en-US" w:eastAsia="en-GB"/>
              </w:rPr>
              <w:t>Goal of the development</w:t>
            </w:r>
          </w:p>
        </w:tc>
        <w:tc>
          <w:tcPr>
            <w:tcW w:w="758" w:type="pct"/>
          </w:tcPr>
          <w:p w14:paraId="0BC65F1E" w14:textId="77777777" w:rsidR="00F601BE" w:rsidRPr="00967106" w:rsidRDefault="00F601BE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  <w:r w:rsidRPr="00967106">
              <w:rPr>
                <w:rFonts w:eastAsia="Times New Roman" w:cs="Arial"/>
                <w:lang w:val="en-US" w:eastAsia="en-GB"/>
              </w:rPr>
              <w:t>The reason for the development</w:t>
            </w:r>
          </w:p>
        </w:tc>
        <w:tc>
          <w:tcPr>
            <w:tcW w:w="735" w:type="pct"/>
          </w:tcPr>
          <w:p w14:paraId="543BBA8B" w14:textId="77777777" w:rsidR="00F601BE" w:rsidRPr="00967106" w:rsidRDefault="00F601BE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  <w:r w:rsidRPr="00967106">
              <w:rPr>
                <w:rFonts w:eastAsia="Times New Roman" w:cs="Arial"/>
                <w:lang w:val="en-US" w:eastAsia="en-GB"/>
              </w:rPr>
              <w:t>Brief detail on how the story can be verified, basic criteria to determine if story has been fully implemented.</w:t>
            </w:r>
          </w:p>
        </w:tc>
      </w:tr>
      <w:tr w:rsidR="0011042F" w:rsidRPr="00967106" w14:paraId="5D3F7283" w14:textId="77777777" w:rsidTr="00B60A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9"/>
        </w:trPr>
        <w:tc>
          <w:tcPr>
            <w:tcW w:w="682" w:type="pct"/>
          </w:tcPr>
          <w:p w14:paraId="79385FB4" w14:textId="24593D76" w:rsidR="00F601BE" w:rsidRPr="00967106" w:rsidRDefault="0019707E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  <w:r>
              <w:rPr>
                <w:rFonts w:eastAsia="Times New Roman" w:cs="Arial"/>
                <w:lang w:val="en-US" w:eastAsia="en-GB"/>
              </w:rPr>
              <w:t>1104</w:t>
            </w:r>
          </w:p>
        </w:tc>
        <w:tc>
          <w:tcPr>
            <w:tcW w:w="682" w:type="pct"/>
          </w:tcPr>
          <w:p w14:paraId="02BC6478" w14:textId="1A994E6B" w:rsidR="00F601BE" w:rsidRPr="00967106" w:rsidRDefault="00B40D38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  <w:r>
              <w:rPr>
                <w:rFonts w:eastAsia="Times New Roman" w:cs="Arial"/>
                <w:lang w:val="en-US" w:eastAsia="en-GB"/>
              </w:rPr>
              <w:t>Avalara Site access</w:t>
            </w:r>
          </w:p>
        </w:tc>
        <w:tc>
          <w:tcPr>
            <w:tcW w:w="713" w:type="pct"/>
          </w:tcPr>
          <w:p w14:paraId="10670E9D" w14:textId="031D6A2D" w:rsidR="00F601BE" w:rsidRPr="00967106" w:rsidRDefault="00B40D38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  <w:r>
              <w:rPr>
                <w:rFonts w:eastAsia="Times New Roman" w:cs="Arial"/>
                <w:lang w:val="en-US" w:eastAsia="en-GB"/>
              </w:rPr>
              <w:t xml:space="preserve">Avalara tax site </w:t>
            </w:r>
            <w:r w:rsidR="00726422">
              <w:rPr>
                <w:rFonts w:eastAsia="Times New Roman" w:cs="Arial"/>
                <w:lang w:val="en-US" w:eastAsia="en-GB"/>
              </w:rPr>
              <w:t>information needed for configuration</w:t>
            </w:r>
          </w:p>
        </w:tc>
        <w:tc>
          <w:tcPr>
            <w:tcW w:w="680" w:type="pct"/>
          </w:tcPr>
          <w:p w14:paraId="5CA8474C" w14:textId="50D76B8B" w:rsidR="00F601BE" w:rsidRPr="00967106" w:rsidRDefault="00DE50A6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  <w:r>
              <w:rPr>
                <w:rFonts w:eastAsia="Times New Roman" w:cs="Arial"/>
                <w:lang w:val="en-US" w:eastAsia="en-GB"/>
              </w:rPr>
              <w:t>SALES &amp; GLMGR</w:t>
            </w:r>
          </w:p>
        </w:tc>
        <w:tc>
          <w:tcPr>
            <w:tcW w:w="750" w:type="pct"/>
          </w:tcPr>
          <w:p w14:paraId="3EC40A2C" w14:textId="688CAE28" w:rsidR="00F601BE" w:rsidRPr="00967106" w:rsidRDefault="00726422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  <w:r>
              <w:rPr>
                <w:rFonts w:eastAsia="Times New Roman" w:cs="Arial"/>
                <w:lang w:val="en-US" w:eastAsia="en-GB"/>
              </w:rPr>
              <w:t>Utilize AvaTax</w:t>
            </w:r>
          </w:p>
        </w:tc>
        <w:tc>
          <w:tcPr>
            <w:tcW w:w="758" w:type="pct"/>
          </w:tcPr>
          <w:p w14:paraId="01C7127B" w14:textId="129538CF" w:rsidR="00F601BE" w:rsidRPr="00967106" w:rsidRDefault="001C3035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  <w:r>
              <w:rPr>
                <w:rFonts w:eastAsia="Times New Roman" w:cs="Arial"/>
                <w:lang w:val="en-US" w:eastAsia="en-GB"/>
              </w:rPr>
              <w:t>Sales Tax is calculated based on delivery location</w:t>
            </w:r>
          </w:p>
        </w:tc>
        <w:tc>
          <w:tcPr>
            <w:tcW w:w="735" w:type="pct"/>
          </w:tcPr>
          <w:p w14:paraId="4D1C99A7" w14:textId="787AE55A" w:rsidR="00F601BE" w:rsidRPr="00967106" w:rsidRDefault="001C3035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  <w:r>
              <w:rPr>
                <w:rFonts w:eastAsia="Times New Roman" w:cs="Arial"/>
                <w:lang w:val="en-US" w:eastAsia="en-GB"/>
              </w:rPr>
              <w:t>Sales</w:t>
            </w:r>
            <w:r w:rsidR="004C672C">
              <w:rPr>
                <w:rFonts w:eastAsia="Times New Roman" w:cs="Arial"/>
                <w:lang w:val="en-US" w:eastAsia="en-GB"/>
              </w:rPr>
              <w:t xml:space="preserve"> tax design as specified by approved ANA has been </w:t>
            </w:r>
            <w:r w:rsidR="00400FA2">
              <w:rPr>
                <w:rFonts w:eastAsia="Times New Roman" w:cs="Arial"/>
                <w:lang w:val="en-US" w:eastAsia="en-GB"/>
              </w:rPr>
              <w:t>developed and tested</w:t>
            </w:r>
          </w:p>
        </w:tc>
      </w:tr>
      <w:tr w:rsidR="006625DB" w:rsidRPr="00967106" w14:paraId="051E0EDF" w14:textId="77777777" w:rsidTr="00B60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82" w:type="pct"/>
          </w:tcPr>
          <w:p w14:paraId="13E34B0B" w14:textId="0F5C1259" w:rsidR="006625DB" w:rsidRPr="00967106" w:rsidRDefault="006625DB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</w:p>
        </w:tc>
        <w:tc>
          <w:tcPr>
            <w:tcW w:w="682" w:type="pct"/>
          </w:tcPr>
          <w:p w14:paraId="11C2A477" w14:textId="357CC9F2" w:rsidR="006625DB" w:rsidRPr="00967106" w:rsidRDefault="006625DB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</w:p>
        </w:tc>
        <w:tc>
          <w:tcPr>
            <w:tcW w:w="713" w:type="pct"/>
          </w:tcPr>
          <w:p w14:paraId="732C16EF" w14:textId="1C1D9228" w:rsidR="006625DB" w:rsidRPr="00967106" w:rsidRDefault="006625DB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</w:p>
        </w:tc>
        <w:tc>
          <w:tcPr>
            <w:tcW w:w="680" w:type="pct"/>
          </w:tcPr>
          <w:p w14:paraId="7D78C761" w14:textId="67C217F2" w:rsidR="006625DB" w:rsidRPr="00967106" w:rsidRDefault="006625DB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</w:p>
        </w:tc>
        <w:tc>
          <w:tcPr>
            <w:tcW w:w="750" w:type="pct"/>
          </w:tcPr>
          <w:p w14:paraId="1D85DE7C" w14:textId="4032610D" w:rsidR="006625DB" w:rsidRPr="00967106" w:rsidRDefault="006625DB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</w:p>
        </w:tc>
        <w:tc>
          <w:tcPr>
            <w:tcW w:w="758" w:type="pct"/>
          </w:tcPr>
          <w:p w14:paraId="33B4F378" w14:textId="236A4DAB" w:rsidR="006625DB" w:rsidRPr="00967106" w:rsidRDefault="006625DB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</w:p>
        </w:tc>
        <w:tc>
          <w:tcPr>
            <w:tcW w:w="735" w:type="pct"/>
          </w:tcPr>
          <w:p w14:paraId="3FED13D1" w14:textId="5C758488" w:rsidR="006625DB" w:rsidRPr="00967106" w:rsidRDefault="006625DB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</w:p>
        </w:tc>
      </w:tr>
      <w:tr w:rsidR="00B60ACA" w:rsidRPr="00967106" w14:paraId="7C6465E6" w14:textId="77777777" w:rsidTr="00B60A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82" w:type="pct"/>
          </w:tcPr>
          <w:p w14:paraId="29DACA0E" w14:textId="60417283" w:rsidR="00F601BE" w:rsidRPr="00967106" w:rsidRDefault="00F601BE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</w:p>
        </w:tc>
        <w:tc>
          <w:tcPr>
            <w:tcW w:w="682" w:type="pct"/>
          </w:tcPr>
          <w:p w14:paraId="498638E7" w14:textId="793EB28D" w:rsidR="00F601BE" w:rsidRPr="00967106" w:rsidRDefault="00F601BE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</w:p>
        </w:tc>
        <w:tc>
          <w:tcPr>
            <w:tcW w:w="713" w:type="pct"/>
          </w:tcPr>
          <w:p w14:paraId="3D41E124" w14:textId="4D07ED25" w:rsidR="00F601BE" w:rsidRPr="00967106" w:rsidRDefault="00F601BE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</w:p>
        </w:tc>
        <w:tc>
          <w:tcPr>
            <w:tcW w:w="680" w:type="pct"/>
          </w:tcPr>
          <w:p w14:paraId="2366F926" w14:textId="4295C455" w:rsidR="00F601BE" w:rsidRPr="00967106" w:rsidRDefault="00F601BE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</w:p>
        </w:tc>
        <w:tc>
          <w:tcPr>
            <w:tcW w:w="750" w:type="pct"/>
          </w:tcPr>
          <w:p w14:paraId="4070DCD4" w14:textId="1AE5C9A3" w:rsidR="00F601BE" w:rsidRPr="00967106" w:rsidRDefault="00F601BE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</w:p>
        </w:tc>
        <w:tc>
          <w:tcPr>
            <w:tcW w:w="758" w:type="pct"/>
          </w:tcPr>
          <w:p w14:paraId="44D4896E" w14:textId="38B04EB9" w:rsidR="00F601BE" w:rsidRPr="00967106" w:rsidRDefault="00F601BE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</w:p>
        </w:tc>
        <w:tc>
          <w:tcPr>
            <w:tcW w:w="735" w:type="pct"/>
          </w:tcPr>
          <w:p w14:paraId="28A927B0" w14:textId="44F6CAD3" w:rsidR="00F601BE" w:rsidRPr="00967106" w:rsidRDefault="00F601BE" w:rsidP="00B60ACA">
            <w:pPr>
              <w:pStyle w:val="NoSpacing"/>
              <w:rPr>
                <w:rFonts w:eastAsia="Times New Roman" w:cs="Arial"/>
                <w:lang w:val="en-US" w:eastAsia="en-GB"/>
              </w:rPr>
            </w:pPr>
          </w:p>
        </w:tc>
      </w:tr>
    </w:tbl>
    <w:p w14:paraId="06FF13D4" w14:textId="62F8D4E6" w:rsidR="003837F5" w:rsidRPr="00967106" w:rsidRDefault="003837F5" w:rsidP="00B60ACA">
      <w:pPr>
        <w:spacing w:before="120" w:after="120"/>
        <w:rPr>
          <w:rFonts w:cs="Arial"/>
        </w:rPr>
      </w:pPr>
    </w:p>
    <w:p w14:paraId="78040CB0" w14:textId="77777777" w:rsidR="00001E13" w:rsidRPr="00967106" w:rsidRDefault="00001E13" w:rsidP="00F171C4">
      <w:pPr>
        <w:pStyle w:val="Heading3"/>
      </w:pPr>
      <w:bookmarkStart w:id="92" w:name="_Toc180743677"/>
      <w:r w:rsidRPr="00967106">
        <w:t>Use cases</w:t>
      </w:r>
      <w:bookmarkEnd w:id="92"/>
    </w:p>
    <w:p w14:paraId="7D8F787A" w14:textId="77777777" w:rsidR="00001E13" w:rsidRPr="00967106" w:rsidRDefault="00001E13" w:rsidP="00001E13">
      <w:pPr>
        <w:pStyle w:val="BodyText"/>
        <w:rPr>
          <w:rFonts w:cs="Arial"/>
        </w:rPr>
      </w:pPr>
    </w:p>
    <w:tbl>
      <w:tblPr>
        <w:tblStyle w:val="InforTable"/>
        <w:tblW w:w="0" w:type="auto"/>
        <w:tblInd w:w="-113" w:type="dxa"/>
        <w:tblLook w:val="04A0" w:firstRow="1" w:lastRow="0" w:firstColumn="1" w:lastColumn="0" w:noHBand="0" w:noVBand="1"/>
      </w:tblPr>
      <w:tblGrid>
        <w:gridCol w:w="2933"/>
        <w:gridCol w:w="5232"/>
      </w:tblGrid>
      <w:tr w:rsidR="00001E13" w:rsidRPr="00967106" w14:paraId="6BCCC18D" w14:textId="77777777" w:rsidTr="00980A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33" w:type="dxa"/>
          </w:tcPr>
          <w:p w14:paraId="040DD044" w14:textId="77777777" w:rsidR="00001E13" w:rsidRPr="00967106" w:rsidRDefault="00001E13" w:rsidP="00C07089">
            <w:pPr>
              <w:pStyle w:val="NoSpacing"/>
              <w:rPr>
                <w:rFonts w:cs="Arial"/>
                <w:lang w:val="en-US"/>
              </w:rPr>
            </w:pPr>
            <w:r w:rsidRPr="00967106">
              <w:rPr>
                <w:rFonts w:cs="Arial"/>
                <w:lang w:val="en-US"/>
              </w:rPr>
              <w:t>Component</w:t>
            </w:r>
          </w:p>
        </w:tc>
        <w:tc>
          <w:tcPr>
            <w:tcW w:w="5232" w:type="dxa"/>
          </w:tcPr>
          <w:p w14:paraId="20FB8291" w14:textId="77777777" w:rsidR="00001E13" w:rsidRPr="00967106" w:rsidRDefault="00001E13" w:rsidP="00C07089">
            <w:pPr>
              <w:pStyle w:val="NoSpacing"/>
              <w:rPr>
                <w:rFonts w:cs="Arial"/>
                <w:lang w:val="en-US"/>
              </w:rPr>
            </w:pPr>
            <w:r w:rsidRPr="00967106">
              <w:rPr>
                <w:rFonts w:cs="Arial"/>
                <w:lang w:val="en-US"/>
              </w:rPr>
              <w:t>Description</w:t>
            </w:r>
          </w:p>
        </w:tc>
      </w:tr>
      <w:tr w:rsidR="00001E13" w:rsidRPr="00967106" w14:paraId="1EC110F9" w14:textId="77777777" w:rsidTr="00980A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33" w:type="dxa"/>
            <w:vAlign w:val="top"/>
          </w:tcPr>
          <w:p w14:paraId="292A2600" w14:textId="77777777" w:rsidR="00001E13" w:rsidRPr="00967106" w:rsidRDefault="00001E13" w:rsidP="00C07089">
            <w:pPr>
              <w:pStyle w:val="NoSpacing"/>
              <w:rPr>
                <w:rFonts w:cs="Arial"/>
                <w:lang w:val="en-US"/>
              </w:rPr>
            </w:pPr>
            <w:r w:rsidRPr="00967106">
              <w:rPr>
                <w:rFonts w:cs="Arial"/>
                <w:lang w:val="en-US"/>
              </w:rPr>
              <w:t>Primary Actor</w:t>
            </w:r>
          </w:p>
        </w:tc>
        <w:tc>
          <w:tcPr>
            <w:tcW w:w="5232" w:type="dxa"/>
          </w:tcPr>
          <w:p w14:paraId="51009781" w14:textId="01C7E311" w:rsidR="00001E13" w:rsidRPr="00967106" w:rsidRDefault="007F6CC3" w:rsidP="00C07089">
            <w:pPr>
              <w:pStyle w:val="NoSpacing"/>
              <w:rPr>
                <w:rFonts w:cs="Arial"/>
                <w:lang w:val="en-US"/>
              </w:rPr>
            </w:pPr>
            <w:proofErr w:type="gramStart"/>
            <w:r>
              <w:rPr>
                <w:rStyle w:val="HighlightedVariable"/>
                <w:rFonts w:cs="Arial"/>
                <w:lang w:val="en-US"/>
              </w:rPr>
              <w:t>Sales Person</w:t>
            </w:r>
            <w:proofErr w:type="gramEnd"/>
          </w:p>
        </w:tc>
      </w:tr>
      <w:tr w:rsidR="00001E13" w:rsidRPr="00967106" w14:paraId="6ECD6FEE" w14:textId="77777777" w:rsidTr="00980A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933" w:type="dxa"/>
            <w:vAlign w:val="top"/>
          </w:tcPr>
          <w:p w14:paraId="6FB4E384" w14:textId="77777777" w:rsidR="00001E13" w:rsidRPr="00967106" w:rsidRDefault="00001E13" w:rsidP="00C07089">
            <w:pPr>
              <w:pStyle w:val="NoSpacing"/>
              <w:rPr>
                <w:rFonts w:cs="Arial"/>
                <w:lang w:val="en-US"/>
              </w:rPr>
            </w:pPr>
            <w:r w:rsidRPr="00967106">
              <w:rPr>
                <w:rFonts w:cs="Arial"/>
                <w:lang w:val="en-US"/>
              </w:rPr>
              <w:t>Secondary Actor(s)</w:t>
            </w:r>
          </w:p>
        </w:tc>
        <w:tc>
          <w:tcPr>
            <w:tcW w:w="5232" w:type="dxa"/>
          </w:tcPr>
          <w:p w14:paraId="09892E9A" w14:textId="5B05054E" w:rsidR="00001E13" w:rsidRPr="00967106" w:rsidRDefault="00400FA2" w:rsidP="00C07089">
            <w:pPr>
              <w:pStyle w:val="NoSpacing"/>
              <w:rPr>
                <w:rFonts w:cs="Arial"/>
                <w:lang w:val="en-US"/>
              </w:rPr>
            </w:pPr>
            <w:r w:rsidRPr="00400FA2">
              <w:rPr>
                <w:rStyle w:val="HighlightedVariable"/>
              </w:rPr>
              <w:t>C</w:t>
            </w:r>
            <w:proofErr w:type="spellStart"/>
            <w:r w:rsidRPr="00400FA2">
              <w:rPr>
                <w:rStyle w:val="HighlightedVariable"/>
                <w:rFonts w:cs="Arial"/>
                <w:lang w:val="en-US"/>
              </w:rPr>
              <w:t>ontroller</w:t>
            </w:r>
            <w:proofErr w:type="spellEnd"/>
          </w:p>
        </w:tc>
      </w:tr>
      <w:tr w:rsidR="00001E13" w:rsidRPr="00967106" w14:paraId="288E69F4" w14:textId="77777777" w:rsidTr="00980A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33" w:type="dxa"/>
            <w:vAlign w:val="top"/>
          </w:tcPr>
          <w:p w14:paraId="5A4C012F" w14:textId="77777777" w:rsidR="00001E13" w:rsidRPr="00967106" w:rsidRDefault="00001E13" w:rsidP="00C07089">
            <w:pPr>
              <w:pStyle w:val="NoSpacing"/>
              <w:rPr>
                <w:rFonts w:cs="Arial"/>
                <w:lang w:val="en-US"/>
              </w:rPr>
            </w:pPr>
            <w:r w:rsidRPr="00967106">
              <w:rPr>
                <w:rFonts w:cs="Arial"/>
                <w:lang w:val="en-US"/>
              </w:rPr>
              <w:t>Trigger</w:t>
            </w:r>
          </w:p>
        </w:tc>
        <w:tc>
          <w:tcPr>
            <w:tcW w:w="5232" w:type="dxa"/>
          </w:tcPr>
          <w:p w14:paraId="53BAECC0" w14:textId="5739B462" w:rsidR="00001E13" w:rsidRDefault="00400FA2" w:rsidP="00801669">
            <w:pPr>
              <w:pStyle w:val="NoSpacing"/>
              <w:rPr>
                <w:rStyle w:val="HighlightedVariable"/>
                <w:rFonts w:cs="Arial"/>
                <w:lang w:val="en-US"/>
              </w:rPr>
            </w:pPr>
            <w:r>
              <w:rPr>
                <w:rStyle w:val="HighlightedVariable"/>
                <w:rFonts w:cs="Arial"/>
                <w:lang w:val="en-US"/>
              </w:rPr>
              <w:t xml:space="preserve">Trigger 1: </w:t>
            </w:r>
            <w:r w:rsidR="003F3BC6">
              <w:rPr>
                <w:rStyle w:val="HighlightedVariable"/>
                <w:rFonts w:cs="Arial"/>
                <w:lang w:val="en-US"/>
              </w:rPr>
              <w:t xml:space="preserve">Order </w:t>
            </w:r>
            <w:r>
              <w:rPr>
                <w:rStyle w:val="HighlightedVariable"/>
                <w:rFonts w:cs="Arial"/>
                <w:lang w:val="en-US"/>
              </w:rPr>
              <w:t>in M3</w:t>
            </w:r>
            <w:r w:rsidR="003F3BC6">
              <w:rPr>
                <w:rStyle w:val="HighlightedVariable"/>
                <w:rFonts w:cs="Arial"/>
                <w:lang w:val="en-US"/>
              </w:rPr>
              <w:t xml:space="preserve"> created </w:t>
            </w:r>
            <w:r w:rsidR="007C44C8">
              <w:rPr>
                <w:rStyle w:val="HighlightedVariable"/>
                <w:rFonts w:cs="Arial"/>
                <w:lang w:val="en-US"/>
              </w:rPr>
              <w:t>in</w:t>
            </w:r>
            <w:r>
              <w:rPr>
                <w:rStyle w:val="HighlightedVariable"/>
                <w:rFonts w:cs="Arial"/>
                <w:lang w:val="en-US"/>
              </w:rPr>
              <w:t xml:space="preserve"> M3</w:t>
            </w:r>
          </w:p>
          <w:p w14:paraId="30D64E81" w14:textId="196D205E" w:rsidR="00001E13" w:rsidRPr="00967106" w:rsidRDefault="00684C76" w:rsidP="00E40810">
            <w:pPr>
              <w:pStyle w:val="NoSpacing"/>
              <w:rPr>
                <w:rFonts w:cs="Arial"/>
                <w:lang w:val="en-US"/>
              </w:rPr>
            </w:pPr>
            <w:r w:rsidRPr="00684C76">
              <w:rPr>
                <w:rStyle w:val="HighlightedVariable"/>
              </w:rPr>
              <w:t>T</w:t>
            </w:r>
            <w:r w:rsidRPr="00684C76">
              <w:rPr>
                <w:rStyle w:val="HighlightedVariable"/>
                <w:rFonts w:cs="Arial"/>
                <w:lang w:val="en-US"/>
              </w:rPr>
              <w:t>rigger 2:</w:t>
            </w:r>
            <w:r>
              <w:rPr>
                <w:rStyle w:val="HighlightedVariable"/>
                <w:rFonts w:cs="Arial"/>
                <w:lang w:val="en-US"/>
              </w:rPr>
              <w:t xml:space="preserve"> </w:t>
            </w:r>
            <w:r w:rsidR="00E40810">
              <w:rPr>
                <w:rStyle w:val="HighlightedVariable"/>
                <w:rFonts w:cs="Arial"/>
                <w:lang w:val="en-US"/>
              </w:rPr>
              <w:t>O</w:t>
            </w:r>
            <w:proofErr w:type="spellStart"/>
            <w:r w:rsidR="00E40810">
              <w:rPr>
                <w:rStyle w:val="HighlightedVariable"/>
              </w:rPr>
              <w:t>rder</w:t>
            </w:r>
            <w:proofErr w:type="spellEnd"/>
            <w:r w:rsidR="00E40810">
              <w:rPr>
                <w:rStyle w:val="HighlightedVariable"/>
              </w:rPr>
              <w:t xml:space="preserve"> </w:t>
            </w:r>
            <w:proofErr w:type="spellStart"/>
            <w:r w:rsidR="00E40810">
              <w:rPr>
                <w:rStyle w:val="HighlightedVariable"/>
              </w:rPr>
              <w:t>is</w:t>
            </w:r>
            <w:proofErr w:type="spellEnd"/>
            <w:r w:rsidR="00E40810">
              <w:rPr>
                <w:rStyle w:val="HighlightedVariable"/>
              </w:rPr>
              <w:t xml:space="preserve"> </w:t>
            </w:r>
            <w:proofErr w:type="spellStart"/>
            <w:r w:rsidR="00E40810">
              <w:rPr>
                <w:rStyle w:val="HighlightedVariable"/>
              </w:rPr>
              <w:t>invoiced</w:t>
            </w:r>
            <w:proofErr w:type="spellEnd"/>
            <w:r w:rsidR="00E40810">
              <w:rPr>
                <w:rStyle w:val="HighlightedVariable"/>
              </w:rPr>
              <w:t xml:space="preserve"> in M3.</w:t>
            </w:r>
          </w:p>
        </w:tc>
      </w:tr>
      <w:tr w:rsidR="00001E13" w:rsidRPr="00967106" w14:paraId="2F929ABB" w14:textId="77777777" w:rsidTr="00980A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933" w:type="dxa"/>
            <w:vAlign w:val="top"/>
          </w:tcPr>
          <w:p w14:paraId="7A838D3B" w14:textId="77777777" w:rsidR="00001E13" w:rsidRPr="00967106" w:rsidRDefault="00001E13" w:rsidP="00C07089">
            <w:pPr>
              <w:pStyle w:val="NoSpacing"/>
              <w:rPr>
                <w:rFonts w:cs="Arial"/>
                <w:lang w:val="en-US"/>
              </w:rPr>
            </w:pPr>
            <w:r w:rsidRPr="00967106">
              <w:rPr>
                <w:rFonts w:cs="Arial"/>
                <w:lang w:val="en-US"/>
              </w:rPr>
              <w:t>Pre-Conditions</w:t>
            </w:r>
          </w:p>
        </w:tc>
        <w:tc>
          <w:tcPr>
            <w:tcW w:w="5232" w:type="dxa"/>
          </w:tcPr>
          <w:p w14:paraId="23CDF73D" w14:textId="3B30982D" w:rsidR="00001E13" w:rsidRPr="00967106" w:rsidRDefault="00EB54D7" w:rsidP="00C07089">
            <w:pPr>
              <w:pStyle w:val="NoSpacing"/>
              <w:rPr>
                <w:rFonts w:cs="Arial"/>
                <w:lang w:val="en-US"/>
              </w:rPr>
            </w:pPr>
            <w:r>
              <w:rPr>
                <w:rStyle w:val="HighlightedVariable"/>
                <w:rFonts w:cs="Arial"/>
                <w:lang w:val="en-US"/>
              </w:rPr>
              <w:t xml:space="preserve">Delivery location is </w:t>
            </w:r>
            <w:r w:rsidR="007C44C8">
              <w:rPr>
                <w:rStyle w:val="HighlightedVariable"/>
                <w:rFonts w:cs="Arial"/>
                <w:lang w:val="en-US"/>
              </w:rPr>
              <w:t>a</w:t>
            </w:r>
            <w:r>
              <w:rPr>
                <w:rStyle w:val="HighlightedVariable"/>
                <w:rFonts w:cs="Arial"/>
                <w:lang w:val="en-US"/>
              </w:rPr>
              <w:t xml:space="preserve"> Sales Tax applicable GEO Code</w:t>
            </w:r>
          </w:p>
        </w:tc>
      </w:tr>
      <w:tr w:rsidR="00001E13" w:rsidRPr="00967106" w14:paraId="2B2446AF" w14:textId="77777777" w:rsidTr="00980A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33" w:type="dxa"/>
            <w:vAlign w:val="top"/>
          </w:tcPr>
          <w:p w14:paraId="2646BAEC" w14:textId="67ED8813" w:rsidR="00001E13" w:rsidRPr="00967106" w:rsidRDefault="00001E13" w:rsidP="00C07089">
            <w:pPr>
              <w:pStyle w:val="NoSpacing"/>
              <w:rPr>
                <w:rFonts w:cs="Arial"/>
                <w:lang w:val="en-US"/>
              </w:rPr>
            </w:pPr>
            <w:r w:rsidRPr="00967106">
              <w:rPr>
                <w:rFonts w:cs="Arial"/>
                <w:lang w:val="en-US"/>
              </w:rPr>
              <w:t>Context of Use (i.e</w:t>
            </w:r>
            <w:r w:rsidRPr="004F7A3B">
              <w:rPr>
                <w:rFonts w:cs="Arial"/>
                <w:lang w:val="en-US"/>
              </w:rPr>
              <w:t xml:space="preserve">. </w:t>
            </w:r>
            <w:proofErr w:type="spellStart"/>
            <w:r w:rsidR="009951D4" w:rsidRPr="004F7A3B">
              <w:rPr>
                <w:szCs w:val="16"/>
              </w:rPr>
              <w:t>event</w:t>
            </w:r>
            <w:proofErr w:type="spellEnd"/>
            <w:r w:rsidR="009951D4" w:rsidRPr="004F7A3B">
              <w:rPr>
                <w:szCs w:val="16"/>
              </w:rPr>
              <w:t xml:space="preserve"> </w:t>
            </w:r>
            <w:proofErr w:type="spellStart"/>
            <w:r w:rsidR="009951D4" w:rsidRPr="004F7A3B">
              <w:rPr>
                <w:szCs w:val="16"/>
              </w:rPr>
              <w:t>retrieving</w:t>
            </w:r>
            <w:proofErr w:type="spellEnd"/>
            <w:r w:rsidR="009951D4" w:rsidRPr="004F7A3B">
              <w:rPr>
                <w:szCs w:val="16"/>
              </w:rPr>
              <w:t xml:space="preserve"> </w:t>
            </w:r>
            <w:r w:rsidR="00AB590E">
              <w:rPr>
                <w:szCs w:val="16"/>
              </w:rPr>
              <w:t>sales</w:t>
            </w:r>
            <w:r w:rsidR="009951D4" w:rsidRPr="004F7A3B">
              <w:rPr>
                <w:szCs w:val="16"/>
              </w:rPr>
              <w:t xml:space="preserve"> </w:t>
            </w:r>
            <w:proofErr w:type="spellStart"/>
            <w:r w:rsidR="009951D4" w:rsidRPr="004F7A3B">
              <w:rPr>
                <w:szCs w:val="16"/>
              </w:rPr>
              <w:t>tax</w:t>
            </w:r>
            <w:proofErr w:type="spellEnd"/>
            <w:r w:rsidR="009951D4" w:rsidRPr="004F7A3B">
              <w:rPr>
                <w:szCs w:val="16"/>
              </w:rPr>
              <w:t xml:space="preserve"> data</w:t>
            </w:r>
            <w:r w:rsidR="00FE3704">
              <w:rPr>
                <w:szCs w:val="16"/>
              </w:rPr>
              <w:t>.</w:t>
            </w:r>
          </w:p>
        </w:tc>
        <w:tc>
          <w:tcPr>
            <w:tcW w:w="5232" w:type="dxa"/>
          </w:tcPr>
          <w:p w14:paraId="027DB20D" w14:textId="1A630288" w:rsidR="00001E13" w:rsidRPr="00967106" w:rsidRDefault="001B60B7" w:rsidP="00C07089">
            <w:pPr>
              <w:pStyle w:val="NoSpacing"/>
              <w:rPr>
                <w:rFonts w:cs="Arial"/>
                <w:lang w:val="en-US"/>
              </w:rPr>
            </w:pPr>
            <w:r>
              <w:rPr>
                <w:rStyle w:val="HighlightedVariable"/>
                <w:rFonts w:cs="Arial"/>
                <w:lang w:val="en-US"/>
              </w:rPr>
              <w:t>Daily</w:t>
            </w:r>
            <w:r w:rsidR="00684C76">
              <w:rPr>
                <w:rStyle w:val="HighlightedVariable"/>
                <w:rFonts w:cs="Arial"/>
                <w:lang w:val="en-US"/>
              </w:rPr>
              <w:t xml:space="preserve"> </w:t>
            </w:r>
          </w:p>
        </w:tc>
      </w:tr>
      <w:tr w:rsidR="0072313D" w:rsidRPr="00967106" w14:paraId="7852A56C" w14:textId="77777777" w:rsidTr="00980A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933" w:type="dxa"/>
            <w:vAlign w:val="top"/>
          </w:tcPr>
          <w:p w14:paraId="29B876A1" w14:textId="77777777" w:rsidR="0072313D" w:rsidRPr="00967106" w:rsidRDefault="0072313D" w:rsidP="0072313D">
            <w:pPr>
              <w:pStyle w:val="NoSpacing"/>
              <w:rPr>
                <w:rFonts w:cs="Arial"/>
                <w:lang w:val="en-US"/>
              </w:rPr>
            </w:pPr>
            <w:r w:rsidRPr="00967106">
              <w:rPr>
                <w:rFonts w:cs="Arial"/>
                <w:lang w:val="en-US"/>
              </w:rPr>
              <w:t>Steps</w:t>
            </w:r>
          </w:p>
        </w:tc>
        <w:tc>
          <w:tcPr>
            <w:tcW w:w="5232" w:type="dxa"/>
          </w:tcPr>
          <w:p w14:paraId="4ADE8948" w14:textId="3D2847A8" w:rsidR="0072313D" w:rsidRPr="00353C43" w:rsidRDefault="0072313D" w:rsidP="0072313D">
            <w:pPr>
              <w:pStyle w:val="BodyText"/>
              <w:numPr>
                <w:ilvl w:val="0"/>
                <w:numId w:val="27"/>
              </w:numPr>
              <w:ind w:left="360"/>
              <w:rPr>
                <w:sz w:val="16"/>
                <w:szCs w:val="16"/>
                <w:highlight w:val="yellow"/>
              </w:rPr>
            </w:pPr>
            <w:r w:rsidRPr="00353C43">
              <w:rPr>
                <w:sz w:val="16"/>
                <w:szCs w:val="16"/>
                <w:highlight w:val="yellow"/>
              </w:rPr>
              <w:t xml:space="preserve">Sales </w:t>
            </w:r>
            <w:r w:rsidR="00B75B78" w:rsidRPr="00353C43">
              <w:rPr>
                <w:sz w:val="16"/>
                <w:szCs w:val="16"/>
                <w:highlight w:val="yellow"/>
              </w:rPr>
              <w:t>user</w:t>
            </w:r>
            <w:r w:rsidRPr="00353C43">
              <w:rPr>
                <w:sz w:val="16"/>
                <w:szCs w:val="16"/>
                <w:highlight w:val="yellow"/>
              </w:rPr>
              <w:t xml:space="preserve"> </w:t>
            </w:r>
            <w:r w:rsidR="0010272D" w:rsidRPr="00353C43">
              <w:rPr>
                <w:sz w:val="16"/>
                <w:szCs w:val="16"/>
                <w:highlight w:val="yellow"/>
              </w:rPr>
              <w:t>creates</w:t>
            </w:r>
            <w:r w:rsidRPr="00353C43">
              <w:rPr>
                <w:sz w:val="16"/>
                <w:szCs w:val="16"/>
                <w:highlight w:val="yellow"/>
              </w:rPr>
              <w:t xml:space="preserve"> new order in M3</w:t>
            </w:r>
            <w:r w:rsidR="00CC329F" w:rsidRPr="00353C43">
              <w:rPr>
                <w:sz w:val="16"/>
                <w:szCs w:val="16"/>
                <w:highlight w:val="yellow"/>
              </w:rPr>
              <w:t xml:space="preserve">. </w:t>
            </w:r>
          </w:p>
          <w:p w14:paraId="51C471E8" w14:textId="58A0F58C" w:rsidR="0072313D" w:rsidRPr="00BC3808" w:rsidRDefault="00C1674D" w:rsidP="00BC3808">
            <w:pPr>
              <w:pStyle w:val="BodyText"/>
              <w:numPr>
                <w:ilvl w:val="0"/>
                <w:numId w:val="27"/>
              </w:numPr>
              <w:ind w:left="360"/>
              <w:rPr>
                <w:sz w:val="16"/>
                <w:szCs w:val="16"/>
              </w:rPr>
            </w:pPr>
            <w:r w:rsidRPr="00353C43">
              <w:rPr>
                <w:sz w:val="16"/>
                <w:szCs w:val="16"/>
                <w:highlight w:val="yellow"/>
              </w:rPr>
              <w:t xml:space="preserve">At time of </w:t>
            </w:r>
            <w:r w:rsidR="004D3632" w:rsidRPr="00353C43">
              <w:rPr>
                <w:sz w:val="16"/>
                <w:szCs w:val="16"/>
                <w:highlight w:val="yellow"/>
              </w:rPr>
              <w:t>invoicing</w:t>
            </w:r>
            <w:r w:rsidRPr="00353C43">
              <w:rPr>
                <w:sz w:val="16"/>
                <w:szCs w:val="16"/>
                <w:highlight w:val="yellow"/>
              </w:rPr>
              <w:t>,</w:t>
            </w:r>
            <w:r w:rsidR="00E02699" w:rsidRPr="00353C43">
              <w:rPr>
                <w:sz w:val="16"/>
                <w:szCs w:val="16"/>
                <w:highlight w:val="yellow"/>
              </w:rPr>
              <w:t xml:space="preserve"> </w:t>
            </w:r>
            <w:r w:rsidR="00D6100D" w:rsidRPr="00353C43">
              <w:rPr>
                <w:sz w:val="16"/>
                <w:szCs w:val="16"/>
                <w:highlight w:val="yellow"/>
              </w:rPr>
              <w:t>an</w:t>
            </w:r>
            <w:r w:rsidR="004914BA" w:rsidRPr="00353C43">
              <w:rPr>
                <w:sz w:val="16"/>
                <w:szCs w:val="16"/>
                <w:highlight w:val="yellow"/>
              </w:rPr>
              <w:t xml:space="preserve"> </w:t>
            </w:r>
            <w:r w:rsidR="004D3632" w:rsidRPr="00353C43">
              <w:rPr>
                <w:sz w:val="16"/>
                <w:szCs w:val="16"/>
                <w:highlight w:val="yellow"/>
              </w:rPr>
              <w:t>Ava</w:t>
            </w:r>
            <w:r w:rsidR="00D6100D" w:rsidRPr="00353C43">
              <w:rPr>
                <w:sz w:val="16"/>
                <w:szCs w:val="16"/>
                <w:highlight w:val="yellow"/>
              </w:rPr>
              <w:t>T</w:t>
            </w:r>
            <w:r w:rsidR="004D3632" w:rsidRPr="00353C43">
              <w:rPr>
                <w:sz w:val="16"/>
                <w:szCs w:val="16"/>
                <w:highlight w:val="yellow"/>
              </w:rPr>
              <w:t>ax</w:t>
            </w:r>
            <w:r w:rsidR="00F838A6" w:rsidRPr="00353C43">
              <w:rPr>
                <w:sz w:val="16"/>
                <w:szCs w:val="16"/>
                <w:highlight w:val="yellow"/>
              </w:rPr>
              <w:t xml:space="preserve"> </w:t>
            </w:r>
            <w:r w:rsidR="00104289" w:rsidRPr="00353C43">
              <w:rPr>
                <w:sz w:val="16"/>
                <w:szCs w:val="16"/>
                <w:highlight w:val="yellow"/>
              </w:rPr>
              <w:t>API</w:t>
            </w:r>
            <w:r w:rsidR="00F838A6" w:rsidRPr="00353C43">
              <w:rPr>
                <w:sz w:val="16"/>
                <w:szCs w:val="16"/>
                <w:highlight w:val="yellow"/>
              </w:rPr>
              <w:t xml:space="preserve"> </w:t>
            </w:r>
            <w:r w:rsidR="00F52BC5" w:rsidRPr="00353C43">
              <w:rPr>
                <w:sz w:val="16"/>
                <w:szCs w:val="16"/>
                <w:highlight w:val="yellow"/>
              </w:rPr>
              <w:t xml:space="preserve">call </w:t>
            </w:r>
            <w:r w:rsidR="003022C8" w:rsidRPr="00353C43">
              <w:rPr>
                <w:sz w:val="16"/>
                <w:szCs w:val="16"/>
                <w:highlight w:val="yellow"/>
              </w:rPr>
              <w:t xml:space="preserve">will be triggered by the </w:t>
            </w:r>
            <w:r w:rsidR="00D6100D" w:rsidRPr="00353C43">
              <w:rPr>
                <w:sz w:val="16"/>
                <w:szCs w:val="16"/>
                <w:highlight w:val="yellow"/>
              </w:rPr>
              <w:t>invoicing</w:t>
            </w:r>
            <w:r w:rsidR="003022C8" w:rsidRPr="00353C43">
              <w:rPr>
                <w:sz w:val="16"/>
                <w:szCs w:val="16"/>
                <w:highlight w:val="yellow"/>
              </w:rPr>
              <w:t xml:space="preserve"> </w:t>
            </w:r>
            <w:r w:rsidR="00E02699" w:rsidRPr="00353C43">
              <w:rPr>
                <w:sz w:val="16"/>
                <w:szCs w:val="16"/>
                <w:highlight w:val="yellow"/>
              </w:rPr>
              <w:t xml:space="preserve">charge </w:t>
            </w:r>
            <w:r w:rsidR="008E591E" w:rsidRPr="00353C43">
              <w:rPr>
                <w:sz w:val="16"/>
                <w:szCs w:val="16"/>
                <w:highlight w:val="yellow"/>
              </w:rPr>
              <w:t>based on order details</w:t>
            </w:r>
            <w:r w:rsidR="00D6100D" w:rsidRPr="00353C43">
              <w:rPr>
                <w:sz w:val="16"/>
                <w:szCs w:val="16"/>
                <w:highlight w:val="yellow"/>
              </w:rPr>
              <w:t>.</w:t>
            </w:r>
          </w:p>
        </w:tc>
      </w:tr>
    </w:tbl>
    <w:p w14:paraId="7F0C54CA" w14:textId="7D880D3D" w:rsidR="00001E13" w:rsidRPr="00967106" w:rsidRDefault="00001E13" w:rsidP="00B60ACA">
      <w:pPr>
        <w:spacing w:before="120" w:after="120"/>
        <w:rPr>
          <w:rFonts w:cs="Arial"/>
        </w:rPr>
      </w:pPr>
    </w:p>
    <w:p w14:paraId="0633E80F" w14:textId="5125EE63" w:rsidR="00D65225" w:rsidRPr="00F73B1E" w:rsidRDefault="00D65225" w:rsidP="00245D9A">
      <w:pPr>
        <w:pStyle w:val="Bullet"/>
        <w:numPr>
          <w:ilvl w:val="0"/>
          <w:numId w:val="0"/>
        </w:numPr>
        <w:ind w:left="1440"/>
        <w:rPr>
          <w:rFonts w:cs="Arial"/>
        </w:rPr>
      </w:pPr>
    </w:p>
    <w:p w14:paraId="71A82BB5" w14:textId="77777777" w:rsidR="00A1222D" w:rsidRPr="00967106" w:rsidRDefault="00A1222D" w:rsidP="00D65225">
      <w:pPr>
        <w:pStyle w:val="Bullet"/>
        <w:numPr>
          <w:ilvl w:val="0"/>
          <w:numId w:val="0"/>
        </w:numPr>
        <w:rPr>
          <w:rFonts w:cs="Arial"/>
        </w:rPr>
      </w:pPr>
    </w:p>
    <w:p w14:paraId="40C8561C" w14:textId="77777777" w:rsidR="00A1222D" w:rsidRPr="00967106" w:rsidRDefault="00A1222D" w:rsidP="005E31D5">
      <w:pPr>
        <w:pStyle w:val="Heading2"/>
      </w:pPr>
      <w:bookmarkStart w:id="93" w:name="_Toc130274232"/>
      <w:bookmarkStart w:id="94" w:name="_Toc180743679"/>
      <w:r w:rsidRPr="00967106">
        <w:t>Business Process Flows</w:t>
      </w:r>
      <w:bookmarkEnd w:id="93"/>
      <w:bookmarkEnd w:id="94"/>
    </w:p>
    <w:p w14:paraId="07890514" w14:textId="36465D13" w:rsidR="00151743" w:rsidRDefault="00151743" w:rsidP="00EC7D5D">
      <w:pPr>
        <w:pStyle w:val="NoSpacing"/>
        <w:rPr>
          <w:rFonts w:ascii="Arial" w:hAnsi="Arial" w:cs="Arial"/>
          <w:lang w:val="en-US"/>
        </w:rPr>
      </w:pPr>
    </w:p>
    <w:p w14:paraId="4E502D21" w14:textId="613EC489" w:rsidR="00EC7D5D" w:rsidRPr="00CE6586" w:rsidRDefault="00EF2158" w:rsidP="00EC7D5D">
      <w:pPr>
        <w:pStyle w:val="NoSpacing"/>
        <w:rPr>
          <w:rFonts w:cs="Arial"/>
        </w:rPr>
      </w:pPr>
      <w:r w:rsidRPr="00CE6586">
        <w:rPr>
          <w:rFonts w:cs="Arial"/>
        </w:rPr>
        <w:t xml:space="preserve">The standard </w:t>
      </w:r>
      <w:r w:rsidR="00D6100D">
        <w:rPr>
          <w:rFonts w:cs="Arial"/>
        </w:rPr>
        <w:t>AvaTax</w:t>
      </w:r>
      <w:r w:rsidR="00EC7D5D" w:rsidRPr="00CE6586">
        <w:rPr>
          <w:rFonts w:cs="Arial"/>
        </w:rPr>
        <w:t xml:space="preserve"> </w:t>
      </w:r>
      <w:r w:rsidRPr="00CE6586">
        <w:rPr>
          <w:rFonts w:cs="Arial"/>
        </w:rPr>
        <w:t xml:space="preserve">integration </w:t>
      </w:r>
      <w:r w:rsidR="00EC7D5D" w:rsidRPr="00CE6586">
        <w:rPr>
          <w:rFonts w:cs="Arial"/>
        </w:rPr>
        <w:t xml:space="preserve">sends </w:t>
      </w:r>
      <w:r w:rsidR="006560F4" w:rsidRPr="00CE6586">
        <w:rPr>
          <w:rFonts w:cs="Arial"/>
        </w:rPr>
        <w:t>M3 a</w:t>
      </w:r>
      <w:r w:rsidR="00EC7D5D" w:rsidRPr="00CE6586">
        <w:rPr>
          <w:rFonts w:cs="Arial"/>
        </w:rPr>
        <w:t xml:space="preserve"> Sales Tax </w:t>
      </w:r>
      <w:r w:rsidR="00D9634E" w:rsidRPr="00CE6586">
        <w:rPr>
          <w:rFonts w:cs="Arial"/>
        </w:rPr>
        <w:t xml:space="preserve">result </w:t>
      </w:r>
      <w:r w:rsidR="00EC7D5D" w:rsidRPr="00CE6586">
        <w:rPr>
          <w:rFonts w:cs="Arial"/>
        </w:rPr>
        <w:t xml:space="preserve">based on </w:t>
      </w:r>
      <w:r w:rsidR="00D53935" w:rsidRPr="00CE6586">
        <w:rPr>
          <w:rFonts w:cs="Arial"/>
        </w:rPr>
        <w:t xml:space="preserve">defined tax rules in </w:t>
      </w:r>
      <w:r w:rsidR="00415B6E">
        <w:rPr>
          <w:rFonts w:cs="Arial"/>
        </w:rPr>
        <w:t>AvaTax</w:t>
      </w:r>
      <w:r w:rsidR="00D53935" w:rsidRPr="00CE6586">
        <w:rPr>
          <w:rFonts w:cs="Arial"/>
        </w:rPr>
        <w:t xml:space="preserve"> and provided </w:t>
      </w:r>
      <w:r w:rsidR="0040540F" w:rsidRPr="00CE6586">
        <w:rPr>
          <w:rFonts w:cs="Arial"/>
        </w:rPr>
        <w:t>sales o</w:t>
      </w:r>
      <w:r w:rsidR="00294AF7" w:rsidRPr="00CE6586">
        <w:rPr>
          <w:rFonts w:cs="Arial"/>
        </w:rPr>
        <w:t>rder information</w:t>
      </w:r>
      <w:r w:rsidR="006560F4" w:rsidRPr="00CE6586">
        <w:rPr>
          <w:rFonts w:cs="Arial"/>
        </w:rPr>
        <w:t xml:space="preserve">. This </w:t>
      </w:r>
      <w:r w:rsidR="00294AF7" w:rsidRPr="00CE6586">
        <w:rPr>
          <w:rFonts w:cs="Arial"/>
        </w:rPr>
        <w:t>includ</w:t>
      </w:r>
      <w:r w:rsidR="006560F4" w:rsidRPr="00CE6586">
        <w:rPr>
          <w:rFonts w:cs="Arial"/>
        </w:rPr>
        <w:t>es information such as the</w:t>
      </w:r>
      <w:r w:rsidR="00EC7D5D" w:rsidRPr="00CE6586">
        <w:rPr>
          <w:rFonts w:cs="Arial"/>
        </w:rPr>
        <w:t xml:space="preserve"> line typ</w:t>
      </w:r>
      <w:r w:rsidR="00525456" w:rsidRPr="00CE6586">
        <w:rPr>
          <w:rFonts w:cs="Arial"/>
        </w:rPr>
        <w:t>e</w:t>
      </w:r>
      <w:r w:rsidR="006560F4" w:rsidRPr="00CE6586">
        <w:rPr>
          <w:rFonts w:cs="Arial"/>
        </w:rPr>
        <w:t xml:space="preserve">, </w:t>
      </w:r>
      <w:r w:rsidR="00EC7D5D" w:rsidRPr="00CE6586">
        <w:rPr>
          <w:rFonts w:cs="Arial"/>
        </w:rPr>
        <w:t>GEO code of delivery address</w:t>
      </w:r>
      <w:r w:rsidR="006560F4" w:rsidRPr="00CE6586">
        <w:rPr>
          <w:rFonts w:cs="Arial"/>
        </w:rPr>
        <w:t xml:space="preserve"> and</w:t>
      </w:r>
      <w:r w:rsidR="00D6100D">
        <w:rPr>
          <w:rFonts w:cs="Arial"/>
        </w:rPr>
        <w:t xml:space="preserve"> any</w:t>
      </w:r>
      <w:r w:rsidR="006560F4" w:rsidRPr="00CE6586">
        <w:rPr>
          <w:rFonts w:cs="Arial"/>
        </w:rPr>
        <w:t xml:space="preserve"> </w:t>
      </w:r>
      <w:r w:rsidR="00630FA2" w:rsidRPr="00CE6586">
        <w:rPr>
          <w:rFonts w:cs="Arial"/>
        </w:rPr>
        <w:t>flex fields.</w:t>
      </w:r>
    </w:p>
    <w:p w14:paraId="3E688E01" w14:textId="77777777" w:rsidR="00EC55EB" w:rsidRPr="00967106" w:rsidRDefault="00EC55EB" w:rsidP="00EC7D5D">
      <w:pPr>
        <w:pStyle w:val="NoSpacing"/>
        <w:rPr>
          <w:rFonts w:ascii="Arial" w:hAnsi="Arial" w:cs="Arial"/>
          <w:lang w:val="en-US"/>
        </w:rPr>
      </w:pPr>
    </w:p>
    <w:p w14:paraId="6A229FA0" w14:textId="5CAF2F34" w:rsidR="00C00A6E" w:rsidRPr="00EC2F60" w:rsidRDefault="008A4C0A" w:rsidP="00487A1D">
      <w:pPr>
        <w:pStyle w:val="NoSpacing"/>
        <w:rPr>
          <w:rFonts w:cs="Arial"/>
        </w:rPr>
      </w:pPr>
      <w:r w:rsidRPr="77DFD0B2">
        <w:rPr>
          <w:rFonts w:cs="Arial"/>
          <w:lang w:val="en-US"/>
        </w:rPr>
        <w:t xml:space="preserve">This </w:t>
      </w:r>
      <w:r w:rsidR="00673130" w:rsidRPr="77DFD0B2">
        <w:rPr>
          <w:rFonts w:cs="Arial"/>
          <w:lang w:val="en-US"/>
        </w:rPr>
        <w:t xml:space="preserve">functional specification details how to capture the </w:t>
      </w:r>
      <w:r w:rsidR="00487A1D">
        <w:rPr>
          <w:rFonts w:cs="Arial"/>
          <w:lang w:val="en-US"/>
        </w:rPr>
        <w:t>sales</w:t>
      </w:r>
      <w:r w:rsidR="00673130" w:rsidRPr="77DFD0B2">
        <w:rPr>
          <w:rFonts w:cs="Arial"/>
          <w:lang w:val="en-US"/>
        </w:rPr>
        <w:t xml:space="preserve"> tax result.</w:t>
      </w:r>
      <w:r w:rsidRPr="77DFD0B2">
        <w:rPr>
          <w:rFonts w:cs="Arial"/>
          <w:lang w:val="en-US"/>
        </w:rPr>
        <w:t xml:space="preserve"> </w:t>
      </w:r>
    </w:p>
    <w:p w14:paraId="0E8EF5B6" w14:textId="77777777" w:rsidR="00612CD8" w:rsidRDefault="00E74187" w:rsidP="00E74187">
      <w:pPr>
        <w:pStyle w:val="NoSpacing"/>
        <w:rPr>
          <w:rFonts w:cs="Arial"/>
        </w:rPr>
      </w:pPr>
      <w:r w:rsidRPr="00E74187">
        <w:rPr>
          <w:rFonts w:cs="Arial"/>
        </w:rPr>
        <w:lastRenderedPageBreak/>
        <w:t> </w:t>
      </w:r>
    </w:p>
    <w:p w14:paraId="6C63E9B5" w14:textId="2E5F06A7" w:rsidR="00E028FA" w:rsidRPr="00612CD8" w:rsidRDefault="00E028FA" w:rsidP="00E74187">
      <w:pPr>
        <w:pStyle w:val="NoSpacing"/>
        <w:rPr>
          <w:rFonts w:cs="Arial"/>
        </w:rPr>
      </w:pPr>
      <w:r w:rsidRPr="004F7A3B">
        <w:rPr>
          <w:rFonts w:cs="Arial"/>
          <w:b/>
          <w:bCs/>
        </w:rPr>
        <w:t>PROCESS FLOW</w:t>
      </w:r>
    </w:p>
    <w:p w14:paraId="6DBBC284" w14:textId="53C6E8A1" w:rsidR="00E74187" w:rsidRPr="00E74187" w:rsidRDefault="00487A1D" w:rsidP="00E74187">
      <w:pPr>
        <w:pStyle w:val="NoSpacing"/>
        <w:numPr>
          <w:ilvl w:val="1"/>
          <w:numId w:val="30"/>
        </w:numPr>
        <w:rPr>
          <w:rFonts w:cs="Arial"/>
        </w:rPr>
      </w:pPr>
      <w:r>
        <w:rPr>
          <w:rFonts w:cs="Arial"/>
        </w:rPr>
        <w:t>AvaTax</w:t>
      </w:r>
      <w:r w:rsidR="00E74187" w:rsidRPr="00E74187">
        <w:rPr>
          <w:rFonts w:cs="Arial"/>
        </w:rPr>
        <w:t xml:space="preserve"> Configuration</w:t>
      </w:r>
    </w:p>
    <w:p w14:paraId="57223DBC" w14:textId="506BF7FD" w:rsidR="00E74187" w:rsidRPr="00E74187" w:rsidRDefault="00B21DC7" w:rsidP="00E74187">
      <w:pPr>
        <w:pStyle w:val="NoSpacing"/>
        <w:numPr>
          <w:ilvl w:val="2"/>
          <w:numId w:val="31"/>
        </w:numPr>
        <w:rPr>
          <w:rFonts w:cs="Arial"/>
        </w:rPr>
      </w:pPr>
      <w:r>
        <w:rPr>
          <w:rFonts w:cs="Arial"/>
        </w:rPr>
        <w:t>AvaTax</w:t>
      </w:r>
      <w:r w:rsidR="00C53D2F">
        <w:rPr>
          <w:rFonts w:cs="Arial"/>
        </w:rPr>
        <w:t xml:space="preserve"> integration will </w:t>
      </w:r>
      <w:r w:rsidR="00FE7BCF">
        <w:rPr>
          <w:rFonts w:cs="Arial"/>
        </w:rPr>
        <w:t xml:space="preserve">be used as standard to return </w:t>
      </w:r>
      <w:r w:rsidR="00E74187" w:rsidRPr="00E74187">
        <w:rPr>
          <w:rFonts w:cs="Arial"/>
        </w:rPr>
        <w:t xml:space="preserve">Sales Tax calculation </w:t>
      </w:r>
      <w:r w:rsidR="00FE7BCF">
        <w:rPr>
          <w:rFonts w:cs="Arial"/>
        </w:rPr>
        <w:t>to</w:t>
      </w:r>
      <w:r w:rsidR="00E74187" w:rsidRPr="00E74187">
        <w:rPr>
          <w:rFonts w:cs="Arial"/>
        </w:rPr>
        <w:t xml:space="preserve"> M3</w:t>
      </w:r>
      <w:r w:rsidR="00885F93">
        <w:rPr>
          <w:rFonts w:cs="Arial"/>
        </w:rPr>
        <w:t xml:space="preserve"> </w:t>
      </w:r>
    </w:p>
    <w:p w14:paraId="70ADBBA3" w14:textId="45E1CFF1" w:rsidR="00F16F32" w:rsidRPr="001774C8" w:rsidRDefault="00F16F32" w:rsidP="00F16F32">
      <w:pPr>
        <w:pStyle w:val="NoSpacing"/>
        <w:numPr>
          <w:ilvl w:val="1"/>
          <w:numId w:val="31"/>
        </w:numPr>
        <w:rPr>
          <w:rFonts w:cs="Arial"/>
        </w:rPr>
      </w:pPr>
      <w:r>
        <w:rPr>
          <w:rFonts w:cs="Arial"/>
        </w:rPr>
        <w:t>M3 Configuration</w:t>
      </w:r>
    </w:p>
    <w:p w14:paraId="3E3CE2B8" w14:textId="77777777" w:rsidR="00F86A3D" w:rsidRDefault="00F86A3D" w:rsidP="004A5A5B">
      <w:pPr>
        <w:pStyle w:val="NoSpacing"/>
        <w:rPr>
          <w:rFonts w:cs="Arial"/>
        </w:rPr>
      </w:pPr>
    </w:p>
    <w:p w14:paraId="14D9BC1B" w14:textId="029A7923" w:rsidR="001D67BD" w:rsidRDefault="00601D93" w:rsidP="00601D93">
      <w:pPr>
        <w:pStyle w:val="NoSpacing"/>
        <w:rPr>
          <w:rFonts w:cs="Arial"/>
        </w:rPr>
      </w:pPr>
      <w:r>
        <w:rPr>
          <w:rFonts w:cs="Arial"/>
        </w:rPr>
        <w:t xml:space="preserve">  </w:t>
      </w:r>
      <w:r w:rsidR="003D35E4" w:rsidRPr="003D35E4">
        <w:rPr>
          <w:rFonts w:cs="Arial"/>
          <w:noProof/>
        </w:rPr>
        <w:drawing>
          <wp:inline distT="0" distB="0" distL="0" distR="0" wp14:anchorId="7B25E83C" wp14:editId="64A79D1E">
            <wp:extent cx="6629400" cy="1411605"/>
            <wp:effectExtent l="0" t="0" r="0" b="0"/>
            <wp:docPr id="355976549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76549" name="Picture 1" descr="A screenshot of a video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342A" w14:textId="77777777" w:rsidR="00AC4B87" w:rsidRPr="00E74187" w:rsidRDefault="00AC4B87" w:rsidP="00E74187">
      <w:pPr>
        <w:pStyle w:val="NoSpacing"/>
        <w:rPr>
          <w:rFonts w:cs="Arial"/>
        </w:rPr>
      </w:pPr>
    </w:p>
    <w:p w14:paraId="377E3194" w14:textId="356C2B8C" w:rsidR="006418C0" w:rsidRPr="00967106" w:rsidRDefault="006418C0" w:rsidP="005E31D5">
      <w:pPr>
        <w:pStyle w:val="Heading2"/>
      </w:pPr>
      <w:bookmarkStart w:id="95" w:name="_Toc65427799"/>
      <w:bookmarkStart w:id="96" w:name="_Toc65589863"/>
      <w:bookmarkStart w:id="97" w:name="_Toc80092122"/>
      <w:bookmarkStart w:id="98" w:name="_Toc127521408"/>
      <w:bookmarkStart w:id="99" w:name="_Toc130274233"/>
      <w:bookmarkStart w:id="100" w:name="_Toc180743680"/>
      <w:r w:rsidRPr="00967106">
        <w:t>Assumptions</w:t>
      </w:r>
      <w:bookmarkEnd w:id="95"/>
      <w:bookmarkEnd w:id="96"/>
      <w:bookmarkEnd w:id="97"/>
      <w:bookmarkEnd w:id="98"/>
      <w:bookmarkEnd w:id="99"/>
      <w:bookmarkEnd w:id="100"/>
    </w:p>
    <w:tbl>
      <w:tblPr>
        <w:tblStyle w:val="InforTable"/>
        <w:tblW w:w="5000" w:type="pct"/>
        <w:tblLook w:val="0420" w:firstRow="1" w:lastRow="0" w:firstColumn="0" w:lastColumn="0" w:noHBand="0" w:noVBand="1"/>
      </w:tblPr>
      <w:tblGrid>
        <w:gridCol w:w="762"/>
        <w:gridCol w:w="2263"/>
        <w:gridCol w:w="7405"/>
      </w:tblGrid>
      <w:tr w:rsidR="00517FB9" w:rsidRPr="00967106" w14:paraId="37CE7429" w14:textId="77777777" w:rsidTr="00A07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5" w:type="pct"/>
          </w:tcPr>
          <w:p w14:paraId="7F40C949" w14:textId="77777777" w:rsidR="00517FB9" w:rsidRPr="00967106" w:rsidRDefault="00517FB9" w:rsidP="006C7FF5">
            <w:pPr>
              <w:pStyle w:val="NoSpacing"/>
              <w:rPr>
                <w:rFonts w:cs="Arial"/>
                <w:lang w:val="en-US"/>
              </w:rPr>
            </w:pPr>
            <w:r w:rsidRPr="00967106">
              <w:rPr>
                <w:rFonts w:cs="Arial"/>
                <w:lang w:val="en-US"/>
              </w:rPr>
              <w:t>Ref</w:t>
            </w:r>
          </w:p>
        </w:tc>
        <w:tc>
          <w:tcPr>
            <w:tcW w:w="1085" w:type="pct"/>
          </w:tcPr>
          <w:p w14:paraId="61CE4125" w14:textId="2EBE6D1C" w:rsidR="00517FB9" w:rsidRPr="00967106" w:rsidRDefault="00CB3D4A" w:rsidP="006C7FF5">
            <w:pPr>
              <w:pStyle w:val="NoSpacing"/>
              <w:rPr>
                <w:rFonts w:cs="Arial"/>
                <w:lang w:val="en-US"/>
              </w:rPr>
            </w:pPr>
            <w:r w:rsidRPr="00967106">
              <w:rPr>
                <w:rFonts w:cs="Arial"/>
                <w:lang w:val="en-US"/>
              </w:rPr>
              <w:t>Work Reference</w:t>
            </w:r>
          </w:p>
        </w:tc>
        <w:tc>
          <w:tcPr>
            <w:tcW w:w="3550" w:type="pct"/>
          </w:tcPr>
          <w:p w14:paraId="73770381" w14:textId="4EEFD514" w:rsidR="00517FB9" w:rsidRPr="00967106" w:rsidRDefault="00517FB9" w:rsidP="006C7FF5">
            <w:pPr>
              <w:pStyle w:val="NoSpacing"/>
              <w:rPr>
                <w:rFonts w:cs="Arial"/>
                <w:lang w:val="en-US"/>
              </w:rPr>
            </w:pPr>
            <w:r w:rsidRPr="00967106">
              <w:rPr>
                <w:rFonts w:cs="Arial"/>
                <w:lang w:val="en-US"/>
              </w:rPr>
              <w:t>Assumption</w:t>
            </w:r>
          </w:p>
        </w:tc>
      </w:tr>
      <w:tr w:rsidR="006D15B1" w:rsidRPr="00967106" w14:paraId="7C4D2842" w14:textId="77777777" w:rsidTr="00CB3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65" w:type="pct"/>
          </w:tcPr>
          <w:p w14:paraId="2C69AA30" w14:textId="77777777" w:rsidR="006D15B1" w:rsidRPr="00967106" w:rsidRDefault="006D15B1" w:rsidP="006C7FF5">
            <w:pPr>
              <w:pStyle w:val="NoSpacing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1085" w:type="pct"/>
          </w:tcPr>
          <w:p w14:paraId="6CB2B645" w14:textId="77777777" w:rsidR="006D15B1" w:rsidRPr="00967106" w:rsidRDefault="006D15B1" w:rsidP="006C7FF5">
            <w:pPr>
              <w:pStyle w:val="NoSpacing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3550" w:type="pct"/>
          </w:tcPr>
          <w:p w14:paraId="1F07762C" w14:textId="5BC9659E" w:rsidR="006D15B1" w:rsidRDefault="006D15B1" w:rsidP="006C7FF5">
            <w:pPr>
              <w:pStyle w:val="NoSpacing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 xml:space="preserve">Any use tax compliance and reporting should be done through </w:t>
            </w:r>
            <w:r w:rsidR="005C7E97">
              <w:rPr>
                <w:rFonts w:cs="Arial"/>
                <w:sz w:val="20"/>
                <w:szCs w:val="20"/>
                <w:lang w:val="en-US"/>
              </w:rPr>
              <w:t>A</w:t>
            </w:r>
            <w:r w:rsidR="00AB590E">
              <w:rPr>
                <w:rFonts w:cs="Arial"/>
                <w:sz w:val="20"/>
                <w:szCs w:val="20"/>
                <w:lang w:val="en-US"/>
              </w:rPr>
              <w:t>valara.</w:t>
            </w:r>
          </w:p>
        </w:tc>
      </w:tr>
    </w:tbl>
    <w:p w14:paraId="0869FDCE" w14:textId="77777777" w:rsidR="006418C0" w:rsidRDefault="006418C0" w:rsidP="00F926FD">
      <w:pPr>
        <w:spacing w:before="120" w:after="120"/>
        <w:rPr>
          <w:rFonts w:cs="Arial"/>
        </w:rPr>
      </w:pPr>
    </w:p>
    <w:p w14:paraId="0E322DE7" w14:textId="10F1FA6A" w:rsidR="006418C0" w:rsidRPr="00967106" w:rsidRDefault="006418C0" w:rsidP="005E31D5">
      <w:pPr>
        <w:pStyle w:val="Heading2"/>
      </w:pPr>
      <w:bookmarkStart w:id="101" w:name="_Toc80092123"/>
      <w:bookmarkStart w:id="102" w:name="_Toc127521409"/>
      <w:bookmarkStart w:id="103" w:name="_Toc130274234"/>
      <w:bookmarkStart w:id="104" w:name="_Toc180743681"/>
      <w:r w:rsidRPr="00967106">
        <w:t>Risks</w:t>
      </w:r>
      <w:bookmarkEnd w:id="101"/>
      <w:bookmarkEnd w:id="102"/>
      <w:bookmarkEnd w:id="103"/>
      <w:bookmarkEnd w:id="104"/>
    </w:p>
    <w:tbl>
      <w:tblPr>
        <w:tblStyle w:val="InforTable"/>
        <w:tblW w:w="5000" w:type="pct"/>
        <w:tblLook w:val="0420" w:firstRow="1" w:lastRow="0" w:firstColumn="0" w:lastColumn="0" w:noHBand="0" w:noVBand="1"/>
      </w:tblPr>
      <w:tblGrid>
        <w:gridCol w:w="760"/>
        <w:gridCol w:w="2265"/>
        <w:gridCol w:w="7405"/>
      </w:tblGrid>
      <w:tr w:rsidR="00CB3D4A" w:rsidRPr="00967106" w14:paraId="222701E3" w14:textId="77777777" w:rsidTr="00A07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4" w:type="pct"/>
          </w:tcPr>
          <w:p w14:paraId="3617BA5B" w14:textId="77777777" w:rsidR="00CB3D4A" w:rsidRPr="00967106" w:rsidRDefault="00CB3D4A" w:rsidP="006C7FF5">
            <w:pPr>
              <w:pStyle w:val="NoSpacing"/>
              <w:rPr>
                <w:rFonts w:cs="Arial"/>
                <w:lang w:val="en-US"/>
              </w:rPr>
            </w:pPr>
            <w:r w:rsidRPr="00967106">
              <w:rPr>
                <w:rFonts w:cs="Arial"/>
                <w:lang w:val="en-US"/>
              </w:rPr>
              <w:t>Ref</w:t>
            </w:r>
          </w:p>
        </w:tc>
        <w:tc>
          <w:tcPr>
            <w:tcW w:w="1086" w:type="pct"/>
          </w:tcPr>
          <w:p w14:paraId="25D22C45" w14:textId="134889AE" w:rsidR="00CB3D4A" w:rsidRPr="00967106" w:rsidRDefault="00CB3D4A" w:rsidP="006C7FF5">
            <w:pPr>
              <w:pStyle w:val="NoSpacing"/>
              <w:rPr>
                <w:rFonts w:cs="Arial"/>
                <w:lang w:val="en-US"/>
              </w:rPr>
            </w:pPr>
            <w:r w:rsidRPr="00967106">
              <w:rPr>
                <w:rFonts w:cs="Arial"/>
                <w:lang w:val="en-US"/>
              </w:rPr>
              <w:t>Work Reference</w:t>
            </w:r>
          </w:p>
        </w:tc>
        <w:tc>
          <w:tcPr>
            <w:tcW w:w="3550" w:type="pct"/>
          </w:tcPr>
          <w:p w14:paraId="4754FAD1" w14:textId="0CE77077" w:rsidR="00CB3D4A" w:rsidRPr="00967106" w:rsidRDefault="00CB3D4A" w:rsidP="006C7FF5">
            <w:pPr>
              <w:pStyle w:val="NoSpacing"/>
              <w:rPr>
                <w:rFonts w:cs="Arial"/>
                <w:lang w:val="en-US"/>
              </w:rPr>
            </w:pPr>
            <w:r w:rsidRPr="00967106">
              <w:rPr>
                <w:rFonts w:cs="Arial"/>
                <w:lang w:val="en-US"/>
              </w:rPr>
              <w:t>Risk</w:t>
            </w:r>
          </w:p>
        </w:tc>
      </w:tr>
      <w:tr w:rsidR="00CB3D4A" w:rsidRPr="00967106" w14:paraId="05228B96" w14:textId="77777777" w:rsidTr="00A07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64" w:type="pct"/>
          </w:tcPr>
          <w:p w14:paraId="4D8032C3" w14:textId="77777777" w:rsidR="00CB3D4A" w:rsidRPr="00967106" w:rsidRDefault="00CB3D4A" w:rsidP="006C7FF5">
            <w:pPr>
              <w:pStyle w:val="NoSpacing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1086" w:type="pct"/>
          </w:tcPr>
          <w:p w14:paraId="3299C637" w14:textId="77777777" w:rsidR="00CB3D4A" w:rsidRPr="00967106" w:rsidRDefault="00CB3D4A" w:rsidP="006C7FF5">
            <w:pPr>
              <w:pStyle w:val="NoSpacing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3550" w:type="pct"/>
          </w:tcPr>
          <w:p w14:paraId="4A283FC0" w14:textId="759176A9" w:rsidR="00CB3D4A" w:rsidRPr="00967106" w:rsidRDefault="00CB3D4A" w:rsidP="006C7FF5">
            <w:pPr>
              <w:pStyle w:val="NoSpacing"/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CB3D4A" w:rsidRPr="00967106" w14:paraId="281A58E2" w14:textId="77777777" w:rsidTr="00A07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64" w:type="pct"/>
          </w:tcPr>
          <w:p w14:paraId="19519D03" w14:textId="77777777" w:rsidR="00CB3D4A" w:rsidRPr="00967106" w:rsidRDefault="00CB3D4A" w:rsidP="006C7FF5">
            <w:pPr>
              <w:pStyle w:val="NoSpacing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1086" w:type="pct"/>
          </w:tcPr>
          <w:p w14:paraId="6CC923D0" w14:textId="77777777" w:rsidR="00CB3D4A" w:rsidRPr="00967106" w:rsidRDefault="00CB3D4A" w:rsidP="006C7FF5">
            <w:pPr>
              <w:pStyle w:val="NoSpacing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3550" w:type="pct"/>
          </w:tcPr>
          <w:p w14:paraId="6B01334F" w14:textId="6C760FC8" w:rsidR="00CB3D4A" w:rsidRPr="00967106" w:rsidRDefault="00CB3D4A" w:rsidP="006C7FF5">
            <w:pPr>
              <w:pStyle w:val="NoSpacing"/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15D0A142" w14:textId="77777777" w:rsidR="006418C0" w:rsidRPr="00967106" w:rsidRDefault="006418C0" w:rsidP="006418C0">
      <w:pPr>
        <w:rPr>
          <w:rFonts w:cs="Arial"/>
        </w:rPr>
      </w:pPr>
    </w:p>
    <w:p w14:paraId="14798B88" w14:textId="70D56F79" w:rsidR="006418C0" w:rsidRPr="00967106" w:rsidRDefault="006418C0" w:rsidP="005E31D5">
      <w:pPr>
        <w:pStyle w:val="Heading2"/>
      </w:pPr>
      <w:bookmarkStart w:id="105" w:name="_Toc65427801"/>
      <w:bookmarkStart w:id="106" w:name="_Toc65589865"/>
      <w:bookmarkStart w:id="107" w:name="_Toc80092124"/>
      <w:bookmarkStart w:id="108" w:name="_Toc127521410"/>
      <w:bookmarkStart w:id="109" w:name="_Toc130274235"/>
      <w:bookmarkStart w:id="110" w:name="_Toc180743682"/>
      <w:r w:rsidRPr="00967106">
        <w:t>Dependencies</w:t>
      </w:r>
      <w:bookmarkEnd w:id="105"/>
      <w:bookmarkEnd w:id="106"/>
      <w:bookmarkEnd w:id="107"/>
      <w:bookmarkEnd w:id="108"/>
      <w:bookmarkEnd w:id="109"/>
      <w:bookmarkEnd w:id="110"/>
    </w:p>
    <w:tbl>
      <w:tblPr>
        <w:tblStyle w:val="InforTable"/>
        <w:tblW w:w="5000" w:type="pct"/>
        <w:tblLook w:val="0420" w:firstRow="1" w:lastRow="0" w:firstColumn="0" w:lastColumn="0" w:noHBand="0" w:noVBand="1"/>
      </w:tblPr>
      <w:tblGrid>
        <w:gridCol w:w="760"/>
        <w:gridCol w:w="2265"/>
        <w:gridCol w:w="7405"/>
      </w:tblGrid>
      <w:tr w:rsidR="00CB3D4A" w:rsidRPr="00967106" w14:paraId="178D0359" w14:textId="77777777" w:rsidTr="00CB3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4" w:type="pct"/>
          </w:tcPr>
          <w:p w14:paraId="15EA8BA5" w14:textId="77777777" w:rsidR="00CB3D4A" w:rsidRPr="00967106" w:rsidRDefault="00CB3D4A" w:rsidP="006C7FF5">
            <w:pPr>
              <w:pStyle w:val="NoSpacing"/>
              <w:rPr>
                <w:rFonts w:cs="Arial"/>
                <w:lang w:val="en-US"/>
              </w:rPr>
            </w:pPr>
            <w:r w:rsidRPr="00967106">
              <w:rPr>
                <w:rFonts w:cs="Arial"/>
                <w:lang w:val="en-US"/>
              </w:rPr>
              <w:t>Ref</w:t>
            </w:r>
          </w:p>
        </w:tc>
        <w:tc>
          <w:tcPr>
            <w:tcW w:w="1086" w:type="pct"/>
          </w:tcPr>
          <w:p w14:paraId="07645903" w14:textId="60D6A011" w:rsidR="00CB3D4A" w:rsidRPr="00967106" w:rsidRDefault="00CB3D4A" w:rsidP="006C7FF5">
            <w:pPr>
              <w:pStyle w:val="NoSpacing"/>
              <w:rPr>
                <w:rFonts w:cs="Arial"/>
                <w:lang w:val="en-US"/>
              </w:rPr>
            </w:pPr>
            <w:r w:rsidRPr="00967106">
              <w:rPr>
                <w:rFonts w:cs="Arial"/>
                <w:lang w:val="en-US"/>
              </w:rPr>
              <w:t>Work Reference</w:t>
            </w:r>
          </w:p>
        </w:tc>
        <w:tc>
          <w:tcPr>
            <w:tcW w:w="3550" w:type="pct"/>
          </w:tcPr>
          <w:p w14:paraId="61FBE4FF" w14:textId="0E950EC5" w:rsidR="00CB3D4A" w:rsidRPr="00967106" w:rsidRDefault="00CB3D4A" w:rsidP="006C7FF5">
            <w:pPr>
              <w:pStyle w:val="NoSpacing"/>
              <w:rPr>
                <w:rFonts w:cs="Arial"/>
                <w:lang w:val="en-US"/>
              </w:rPr>
            </w:pPr>
            <w:r w:rsidRPr="00967106">
              <w:rPr>
                <w:rFonts w:cs="Arial"/>
                <w:lang w:val="en-US"/>
              </w:rPr>
              <w:t>Dependency</w:t>
            </w:r>
          </w:p>
        </w:tc>
      </w:tr>
      <w:tr w:rsidR="00CB3D4A" w:rsidRPr="00967106" w14:paraId="35CC1586" w14:textId="77777777" w:rsidTr="00CB3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64" w:type="pct"/>
          </w:tcPr>
          <w:p w14:paraId="17C638B6" w14:textId="77777777" w:rsidR="00CB3D4A" w:rsidRPr="00967106" w:rsidRDefault="00CB3D4A" w:rsidP="006C7FF5">
            <w:pPr>
              <w:pStyle w:val="NoSpacing"/>
              <w:rPr>
                <w:rFonts w:cs="Arial"/>
                <w:lang w:val="en-US"/>
              </w:rPr>
            </w:pPr>
          </w:p>
        </w:tc>
        <w:tc>
          <w:tcPr>
            <w:tcW w:w="1086" w:type="pct"/>
          </w:tcPr>
          <w:p w14:paraId="657627C1" w14:textId="77777777" w:rsidR="00CB3D4A" w:rsidRPr="00967106" w:rsidRDefault="00CB3D4A" w:rsidP="006C7FF5">
            <w:pPr>
              <w:pStyle w:val="NoSpacing"/>
              <w:rPr>
                <w:rFonts w:cs="Arial"/>
                <w:lang w:val="en-US"/>
              </w:rPr>
            </w:pPr>
          </w:p>
        </w:tc>
        <w:tc>
          <w:tcPr>
            <w:tcW w:w="3550" w:type="pct"/>
          </w:tcPr>
          <w:p w14:paraId="2A7A6D9E" w14:textId="7ACE69EB" w:rsidR="00CB3D4A" w:rsidRPr="00967106" w:rsidRDefault="00CB3D4A" w:rsidP="006C7FF5">
            <w:pPr>
              <w:pStyle w:val="NoSpacing"/>
              <w:rPr>
                <w:rFonts w:cs="Arial"/>
                <w:lang w:val="en-US"/>
              </w:rPr>
            </w:pPr>
          </w:p>
        </w:tc>
      </w:tr>
      <w:tr w:rsidR="00CB3D4A" w:rsidRPr="00967106" w14:paraId="72FFB7F1" w14:textId="77777777" w:rsidTr="00CB3D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64" w:type="pct"/>
          </w:tcPr>
          <w:p w14:paraId="71628853" w14:textId="77777777" w:rsidR="00CB3D4A" w:rsidRPr="00967106" w:rsidRDefault="00CB3D4A" w:rsidP="006C7FF5">
            <w:pPr>
              <w:pStyle w:val="NoSpacing"/>
              <w:rPr>
                <w:rFonts w:cs="Arial"/>
                <w:lang w:val="en-US"/>
              </w:rPr>
            </w:pPr>
          </w:p>
        </w:tc>
        <w:tc>
          <w:tcPr>
            <w:tcW w:w="1086" w:type="pct"/>
          </w:tcPr>
          <w:p w14:paraId="2EE830F5" w14:textId="77777777" w:rsidR="00CB3D4A" w:rsidRPr="00967106" w:rsidRDefault="00CB3D4A" w:rsidP="006C7FF5">
            <w:pPr>
              <w:pStyle w:val="NoSpacing"/>
              <w:rPr>
                <w:rFonts w:cs="Arial"/>
                <w:lang w:val="en-US"/>
              </w:rPr>
            </w:pPr>
          </w:p>
        </w:tc>
        <w:tc>
          <w:tcPr>
            <w:tcW w:w="3550" w:type="pct"/>
          </w:tcPr>
          <w:p w14:paraId="6C14BF67" w14:textId="3133E515" w:rsidR="00CB3D4A" w:rsidRPr="00967106" w:rsidRDefault="00CB3D4A" w:rsidP="006C7FF5">
            <w:pPr>
              <w:pStyle w:val="NoSpacing"/>
              <w:rPr>
                <w:rFonts w:cs="Arial"/>
                <w:lang w:val="en-US"/>
              </w:rPr>
            </w:pPr>
          </w:p>
        </w:tc>
      </w:tr>
    </w:tbl>
    <w:p w14:paraId="57409D8C" w14:textId="77777777" w:rsidR="006418C0" w:rsidRDefault="006418C0" w:rsidP="006418C0">
      <w:pPr>
        <w:spacing w:before="120" w:after="120"/>
        <w:ind w:left="1429"/>
        <w:rPr>
          <w:rFonts w:cs="Arial"/>
        </w:rPr>
      </w:pPr>
    </w:p>
    <w:p w14:paraId="07556937" w14:textId="77777777" w:rsidR="00E74187" w:rsidRDefault="00E74187" w:rsidP="006418C0">
      <w:pPr>
        <w:spacing w:before="120" w:after="120"/>
        <w:ind w:left="1429"/>
        <w:rPr>
          <w:rFonts w:cs="Arial"/>
        </w:rPr>
      </w:pPr>
    </w:p>
    <w:p w14:paraId="7D2BE7D9" w14:textId="77777777" w:rsidR="00E74187" w:rsidRPr="00967106" w:rsidRDefault="00E74187" w:rsidP="006418C0">
      <w:pPr>
        <w:spacing w:before="120" w:after="120"/>
        <w:ind w:left="1429"/>
        <w:rPr>
          <w:rFonts w:cs="Arial"/>
        </w:rPr>
      </w:pPr>
    </w:p>
    <w:p w14:paraId="56EF5248" w14:textId="087E086D" w:rsidR="006418C0" w:rsidRPr="00967106" w:rsidRDefault="006418C0" w:rsidP="005E31D5">
      <w:pPr>
        <w:pStyle w:val="Heading2"/>
      </w:pPr>
      <w:bookmarkStart w:id="111" w:name="_Toc65427802"/>
      <w:bookmarkStart w:id="112" w:name="_Toc65589866"/>
      <w:bookmarkStart w:id="113" w:name="_Toc80092125"/>
      <w:bookmarkStart w:id="114" w:name="_Toc127521411"/>
      <w:bookmarkStart w:id="115" w:name="_Toc130274236"/>
      <w:bookmarkStart w:id="116" w:name="_Toc180743683"/>
      <w:r w:rsidRPr="00967106">
        <w:t>Definitions, Acronyms and Abbreviations</w:t>
      </w:r>
      <w:bookmarkEnd w:id="111"/>
      <w:bookmarkEnd w:id="112"/>
      <w:bookmarkEnd w:id="113"/>
      <w:bookmarkEnd w:id="114"/>
      <w:bookmarkEnd w:id="115"/>
      <w:bookmarkEnd w:id="116"/>
    </w:p>
    <w:tbl>
      <w:tblPr>
        <w:tblStyle w:val="InforTable"/>
        <w:tblW w:w="5000" w:type="pct"/>
        <w:tblLook w:val="0420" w:firstRow="1" w:lastRow="0" w:firstColumn="0" w:lastColumn="0" w:noHBand="0" w:noVBand="1"/>
      </w:tblPr>
      <w:tblGrid>
        <w:gridCol w:w="3202"/>
        <w:gridCol w:w="7228"/>
      </w:tblGrid>
      <w:tr w:rsidR="006418C0" w:rsidRPr="00967106" w14:paraId="08B6AD11" w14:textId="77777777" w:rsidTr="009657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5" w:type="pct"/>
          </w:tcPr>
          <w:p w14:paraId="3634763D" w14:textId="2FB9C78F" w:rsidR="006418C0" w:rsidRPr="00967106" w:rsidRDefault="00AA576A" w:rsidP="00AA576A">
            <w:pPr>
              <w:pStyle w:val="NoSpacing"/>
              <w:rPr>
                <w:rFonts w:cs="Arial"/>
                <w:lang w:val="en-US"/>
              </w:rPr>
            </w:pPr>
            <w:r w:rsidRPr="00967106">
              <w:rPr>
                <w:rFonts w:cs="Arial"/>
                <w:lang w:val="en-US"/>
              </w:rPr>
              <w:t>Term</w:t>
            </w:r>
          </w:p>
        </w:tc>
        <w:tc>
          <w:tcPr>
            <w:tcW w:w="3465" w:type="pct"/>
          </w:tcPr>
          <w:p w14:paraId="15A8D316" w14:textId="0DA78DD8" w:rsidR="006418C0" w:rsidRPr="00967106" w:rsidRDefault="00AA576A" w:rsidP="00AA576A">
            <w:pPr>
              <w:pStyle w:val="NoSpacing"/>
              <w:rPr>
                <w:rFonts w:cs="Arial"/>
                <w:lang w:val="en-US"/>
              </w:rPr>
            </w:pPr>
            <w:r w:rsidRPr="00967106">
              <w:rPr>
                <w:rFonts w:cs="Arial"/>
                <w:lang w:val="en-US"/>
              </w:rPr>
              <w:t>Description</w:t>
            </w:r>
          </w:p>
        </w:tc>
      </w:tr>
      <w:tr w:rsidR="006418C0" w:rsidRPr="00967106" w14:paraId="2AEFCDCA" w14:textId="77777777" w:rsidTr="00CB7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35" w:type="pct"/>
          </w:tcPr>
          <w:p w14:paraId="631A0FE2" w14:textId="2FC67372" w:rsidR="006418C0" w:rsidRPr="00967106" w:rsidRDefault="00B416A8" w:rsidP="00AA576A">
            <w:pPr>
              <w:pStyle w:val="NoSpacing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H5 Script</w:t>
            </w:r>
          </w:p>
        </w:tc>
        <w:tc>
          <w:tcPr>
            <w:tcW w:w="3465" w:type="pct"/>
          </w:tcPr>
          <w:p w14:paraId="79E03F78" w14:textId="459FBC54" w:rsidR="006418C0" w:rsidRPr="00967106" w:rsidRDefault="00C9367D" w:rsidP="00AA576A">
            <w:pPr>
              <w:pStyle w:val="NoSpacing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A</w:t>
            </w:r>
            <w:r w:rsidRPr="00C9367D">
              <w:rPr>
                <w:rFonts w:cs="Arial"/>
                <w:lang w:val="en-US"/>
              </w:rPr>
              <w:t>n HTML 5-based user interface</w:t>
            </w:r>
            <w:r>
              <w:rPr>
                <w:rFonts w:cs="Arial"/>
                <w:lang w:val="en-US"/>
              </w:rPr>
              <w:t xml:space="preserve"> allowing </w:t>
            </w:r>
            <w:r w:rsidRPr="00C9367D">
              <w:rPr>
                <w:rFonts w:cs="Arial"/>
                <w:lang w:val="en-US"/>
              </w:rPr>
              <w:t>users to access work-related information and applications from the M3 business system. Scripts are used to personalize and enhance the functionality of standard M3 programs</w:t>
            </w:r>
          </w:p>
        </w:tc>
      </w:tr>
      <w:tr w:rsidR="00C24F69" w:rsidRPr="00967106" w14:paraId="69B34476" w14:textId="77777777" w:rsidTr="00CB7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35" w:type="pct"/>
          </w:tcPr>
          <w:p w14:paraId="23766CE9" w14:textId="37521910" w:rsidR="00C24F69" w:rsidRPr="00967106" w:rsidRDefault="00C24F69" w:rsidP="00AA576A">
            <w:pPr>
              <w:pStyle w:val="NoSpacing"/>
              <w:rPr>
                <w:rFonts w:cs="Arial"/>
                <w:lang w:val="en-US"/>
              </w:rPr>
            </w:pPr>
            <w:r w:rsidRPr="00967106">
              <w:rPr>
                <w:rFonts w:cs="Arial"/>
                <w:lang w:val="en-US"/>
              </w:rPr>
              <w:t>ION</w:t>
            </w:r>
          </w:p>
        </w:tc>
        <w:tc>
          <w:tcPr>
            <w:tcW w:w="3465" w:type="pct"/>
          </w:tcPr>
          <w:p w14:paraId="113CEF41" w14:textId="2588B46B" w:rsidR="00C24F69" w:rsidRPr="00967106" w:rsidRDefault="00C24F69" w:rsidP="00AA576A">
            <w:pPr>
              <w:pStyle w:val="NoSpacing"/>
              <w:rPr>
                <w:rFonts w:cs="Arial"/>
                <w:lang w:val="en-US"/>
              </w:rPr>
            </w:pPr>
            <w:r w:rsidRPr="00967106">
              <w:rPr>
                <w:rFonts w:cs="Arial"/>
                <w:lang w:val="en-US"/>
              </w:rPr>
              <w:t>Infor Open Network middleware</w:t>
            </w:r>
          </w:p>
        </w:tc>
      </w:tr>
      <w:tr w:rsidR="00A32AF6" w:rsidRPr="00967106" w14:paraId="4FEEB57A" w14:textId="77777777" w:rsidTr="00965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35" w:type="pct"/>
          </w:tcPr>
          <w:p w14:paraId="781A42E0" w14:textId="33BDD461" w:rsidR="00A32AF6" w:rsidRPr="00967106" w:rsidRDefault="00196CC4" w:rsidP="00C07089">
            <w:pPr>
              <w:pStyle w:val="NoSpacing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CO</w:t>
            </w:r>
          </w:p>
        </w:tc>
        <w:tc>
          <w:tcPr>
            <w:tcW w:w="3465" w:type="pct"/>
          </w:tcPr>
          <w:p w14:paraId="22847E51" w14:textId="146B9074" w:rsidR="00A32AF6" w:rsidRPr="00967106" w:rsidRDefault="00891B9B" w:rsidP="00C07089">
            <w:pPr>
              <w:pStyle w:val="NoSpacing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Customer Order</w:t>
            </w:r>
          </w:p>
        </w:tc>
      </w:tr>
      <w:tr w:rsidR="00196CC4" w:rsidRPr="00967106" w14:paraId="49C14B28" w14:textId="77777777" w:rsidTr="00CB7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35" w:type="pct"/>
          </w:tcPr>
          <w:p w14:paraId="589F309D" w14:textId="128706AB" w:rsidR="00196CC4" w:rsidRDefault="00EB5344" w:rsidP="00AA576A">
            <w:pPr>
              <w:pStyle w:val="NoSpacing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AvaTax</w:t>
            </w:r>
          </w:p>
        </w:tc>
        <w:tc>
          <w:tcPr>
            <w:tcW w:w="3465" w:type="pct"/>
          </w:tcPr>
          <w:p w14:paraId="6E18D571" w14:textId="5D760C42" w:rsidR="00196CC4" w:rsidRPr="00967106" w:rsidRDefault="0016514E" w:rsidP="00AA576A">
            <w:pPr>
              <w:pStyle w:val="NoSpacing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Tax Compliance Software</w:t>
            </w:r>
          </w:p>
        </w:tc>
      </w:tr>
      <w:bookmarkEnd w:id="69"/>
      <w:bookmarkEnd w:id="70"/>
      <w:bookmarkEnd w:id="71"/>
    </w:tbl>
    <w:p w14:paraId="3D6DE333" w14:textId="5B3857A6" w:rsidR="00D40871" w:rsidRPr="00967106" w:rsidRDefault="00D40871" w:rsidP="00F021B5">
      <w:pPr>
        <w:pStyle w:val="Bullet"/>
        <w:numPr>
          <w:ilvl w:val="0"/>
          <w:numId w:val="0"/>
        </w:numPr>
        <w:rPr>
          <w:rFonts w:cs="Arial"/>
        </w:rPr>
      </w:pPr>
    </w:p>
    <w:p w14:paraId="71A00B72" w14:textId="77777777" w:rsidR="00D40871" w:rsidRPr="00967106" w:rsidRDefault="00D40871" w:rsidP="00295CED">
      <w:pPr>
        <w:pStyle w:val="BodyText"/>
        <w:ind w:left="0"/>
        <w:rPr>
          <w:rFonts w:cs="Arial"/>
        </w:rPr>
      </w:pPr>
    </w:p>
    <w:p w14:paraId="23E41837" w14:textId="77777777" w:rsidR="00D40871" w:rsidRPr="00967106" w:rsidRDefault="00D40871" w:rsidP="005E31D5">
      <w:pPr>
        <w:pStyle w:val="Heading2"/>
      </w:pPr>
      <w:bookmarkStart w:id="117" w:name="_Toc452958325"/>
      <w:bookmarkStart w:id="118" w:name="_Toc130274237"/>
      <w:bookmarkStart w:id="119" w:name="_Toc180743684"/>
      <w:r w:rsidRPr="00967106">
        <w:lastRenderedPageBreak/>
        <w:t>Business Rules</w:t>
      </w:r>
      <w:bookmarkEnd w:id="117"/>
      <w:bookmarkEnd w:id="118"/>
      <w:bookmarkEnd w:id="119"/>
    </w:p>
    <w:p w14:paraId="14B98238" w14:textId="0E26733D" w:rsidR="00D40871" w:rsidRDefault="00D40871" w:rsidP="00CA0576">
      <w:pPr>
        <w:pStyle w:val="NoSpacing"/>
        <w:rPr>
          <w:rFonts w:ascii="Arial" w:hAnsi="Arial" w:cs="Arial"/>
          <w:lang w:val="en-US"/>
        </w:rPr>
      </w:pPr>
    </w:p>
    <w:p w14:paraId="04BAFFE7" w14:textId="240BA954" w:rsidR="00396128" w:rsidRPr="00967106" w:rsidRDefault="00396128" w:rsidP="00AD3909">
      <w:pPr>
        <w:pStyle w:val="Heading2"/>
        <w:numPr>
          <w:ilvl w:val="0"/>
          <w:numId w:val="0"/>
        </w:numPr>
        <w:rPr>
          <w:rFonts w:cs="Arial"/>
        </w:rPr>
      </w:pPr>
      <w:bookmarkStart w:id="120" w:name="_Toc31572289"/>
      <w:bookmarkStart w:id="121" w:name="_Toc31574630"/>
      <w:bookmarkStart w:id="122" w:name="_Toc31575305"/>
      <w:bookmarkStart w:id="123" w:name="_Toc31575368"/>
      <w:bookmarkStart w:id="124" w:name="_Toc31576104"/>
      <w:bookmarkStart w:id="125" w:name="_Toc31576257"/>
      <w:bookmarkStart w:id="126" w:name="_Toc65427793"/>
      <w:bookmarkStart w:id="127" w:name="_Toc65589462"/>
      <w:bookmarkStart w:id="128" w:name="_Toc31572291"/>
      <w:bookmarkStart w:id="129" w:name="_Toc31574632"/>
      <w:bookmarkStart w:id="130" w:name="_Toc31575307"/>
      <w:bookmarkStart w:id="131" w:name="_Toc31575370"/>
      <w:bookmarkStart w:id="132" w:name="_Toc31576106"/>
      <w:bookmarkStart w:id="133" w:name="_Toc31576259"/>
      <w:bookmarkStart w:id="134" w:name="_Toc65427795"/>
      <w:bookmarkStart w:id="135" w:name="_Toc65589464"/>
      <w:bookmarkStart w:id="136" w:name="_Toc31572287"/>
      <w:bookmarkStart w:id="137" w:name="_Toc31574628"/>
      <w:bookmarkStart w:id="138" w:name="_Toc31575303"/>
      <w:bookmarkStart w:id="139" w:name="_Toc31575366"/>
      <w:bookmarkStart w:id="140" w:name="_Toc31576102"/>
      <w:bookmarkStart w:id="141" w:name="_Toc31576255"/>
      <w:bookmarkStart w:id="142" w:name="_Toc65427791"/>
      <w:bookmarkStart w:id="143" w:name="_Toc65589460"/>
      <w:bookmarkStart w:id="144" w:name="_Toc127504004"/>
      <w:bookmarkStart w:id="145" w:name="_Toc127504657"/>
      <w:bookmarkStart w:id="146" w:name="_Toc127504765"/>
      <w:bookmarkStart w:id="147" w:name="_Toc127504005"/>
      <w:bookmarkStart w:id="148" w:name="_Toc127504658"/>
      <w:bookmarkStart w:id="149" w:name="_Toc127504766"/>
      <w:bookmarkStart w:id="150" w:name="_Toc127504006"/>
      <w:bookmarkStart w:id="151" w:name="_Toc127504659"/>
      <w:bookmarkStart w:id="152" w:name="_Toc127504767"/>
      <w:bookmarkStart w:id="153" w:name="_Toc127348817"/>
      <w:bookmarkStart w:id="154" w:name="_Toc127348868"/>
      <w:bookmarkStart w:id="155" w:name="_Toc127351998"/>
      <w:bookmarkStart w:id="156" w:name="_Toc127362216"/>
      <w:bookmarkStart w:id="157" w:name="_Toc127365434"/>
      <w:bookmarkStart w:id="158" w:name="_Toc127504016"/>
      <w:bookmarkStart w:id="159" w:name="_Toc127504669"/>
      <w:bookmarkStart w:id="160" w:name="_Toc127504777"/>
      <w:bookmarkStart w:id="161" w:name="_Toc127348818"/>
      <w:bookmarkStart w:id="162" w:name="_Toc127348869"/>
      <w:bookmarkStart w:id="163" w:name="_Toc127351999"/>
      <w:bookmarkStart w:id="164" w:name="_Toc127362217"/>
      <w:bookmarkStart w:id="165" w:name="_Toc127365435"/>
      <w:bookmarkStart w:id="166" w:name="_Toc127504017"/>
      <w:bookmarkStart w:id="167" w:name="_Toc127504670"/>
      <w:bookmarkStart w:id="168" w:name="_Toc127504778"/>
      <w:bookmarkStart w:id="169" w:name="_Toc127348819"/>
      <w:bookmarkStart w:id="170" w:name="_Toc127348870"/>
      <w:bookmarkStart w:id="171" w:name="_Toc127352000"/>
      <w:bookmarkStart w:id="172" w:name="_Toc127362218"/>
      <w:bookmarkStart w:id="173" w:name="_Toc127365436"/>
      <w:bookmarkStart w:id="174" w:name="_Toc127504018"/>
      <w:bookmarkStart w:id="175" w:name="_Toc127504671"/>
      <w:bookmarkStart w:id="176" w:name="_Toc127504779"/>
      <w:bookmarkStart w:id="177" w:name="_Toc127348820"/>
      <w:bookmarkStart w:id="178" w:name="_Toc127348871"/>
      <w:bookmarkStart w:id="179" w:name="_Toc127352001"/>
      <w:bookmarkStart w:id="180" w:name="_Toc127362219"/>
      <w:bookmarkStart w:id="181" w:name="_Toc127365437"/>
      <w:bookmarkStart w:id="182" w:name="_Toc127504019"/>
      <w:bookmarkStart w:id="183" w:name="_Toc127504672"/>
      <w:bookmarkStart w:id="184" w:name="_Toc127504780"/>
      <w:bookmarkStart w:id="185" w:name="_Toc127348821"/>
      <w:bookmarkStart w:id="186" w:name="_Toc127348872"/>
      <w:bookmarkStart w:id="187" w:name="_Toc127352002"/>
      <w:bookmarkStart w:id="188" w:name="_Toc127362220"/>
      <w:bookmarkStart w:id="189" w:name="_Toc127365438"/>
      <w:bookmarkStart w:id="190" w:name="_Toc127504020"/>
      <w:bookmarkStart w:id="191" w:name="_Toc127504673"/>
      <w:bookmarkStart w:id="192" w:name="_Toc127504781"/>
      <w:bookmarkStart w:id="193" w:name="_Toc127348823"/>
      <w:bookmarkStart w:id="194" w:name="_Toc127348874"/>
      <w:bookmarkStart w:id="195" w:name="_Toc127352004"/>
      <w:bookmarkStart w:id="196" w:name="_Toc127362222"/>
      <w:bookmarkStart w:id="197" w:name="_Toc127365440"/>
      <w:bookmarkStart w:id="198" w:name="_Toc127504022"/>
      <w:bookmarkStart w:id="199" w:name="_Toc127504675"/>
      <w:bookmarkStart w:id="200" w:name="_Toc127504783"/>
      <w:bookmarkStart w:id="201" w:name="_Toc127504784"/>
      <w:bookmarkStart w:id="202" w:name="_Toc127348828"/>
      <w:bookmarkStart w:id="203" w:name="_Toc127348879"/>
      <w:bookmarkStart w:id="204" w:name="_Toc127352009"/>
      <w:bookmarkStart w:id="205" w:name="_Toc127362225"/>
      <w:bookmarkStart w:id="206" w:name="_Toc127365443"/>
      <w:bookmarkStart w:id="207" w:name="_Toc127504025"/>
      <w:bookmarkStart w:id="208" w:name="_Toc127504678"/>
      <w:bookmarkStart w:id="209" w:name="_Toc127504786"/>
      <w:bookmarkStart w:id="210" w:name="_Toc127348829"/>
      <w:bookmarkStart w:id="211" w:name="_Toc127348880"/>
      <w:bookmarkStart w:id="212" w:name="_Toc127352010"/>
      <w:bookmarkStart w:id="213" w:name="_Toc127362226"/>
      <w:bookmarkStart w:id="214" w:name="_Toc127365444"/>
      <w:bookmarkStart w:id="215" w:name="_Toc127504026"/>
      <w:bookmarkStart w:id="216" w:name="_Toc127504679"/>
      <w:bookmarkStart w:id="217" w:name="_Toc127504787"/>
      <w:bookmarkStart w:id="218" w:name="_Toc127348830"/>
      <w:bookmarkStart w:id="219" w:name="_Toc127348881"/>
      <w:bookmarkStart w:id="220" w:name="_Toc127352011"/>
      <w:bookmarkStart w:id="221" w:name="_Toc127362227"/>
      <w:bookmarkStart w:id="222" w:name="_Toc127365445"/>
      <w:bookmarkStart w:id="223" w:name="_Toc127504027"/>
      <w:bookmarkStart w:id="224" w:name="_Toc127504680"/>
      <w:bookmarkStart w:id="225" w:name="_Toc127504788"/>
      <w:bookmarkStart w:id="226" w:name="_Toc127348831"/>
      <w:bookmarkStart w:id="227" w:name="_Toc127348882"/>
      <w:bookmarkStart w:id="228" w:name="_Toc127352012"/>
      <w:bookmarkStart w:id="229" w:name="_Toc127362228"/>
      <w:bookmarkStart w:id="230" w:name="_Toc127365446"/>
      <w:bookmarkStart w:id="231" w:name="_Toc127504028"/>
      <w:bookmarkStart w:id="232" w:name="_Toc127504681"/>
      <w:bookmarkStart w:id="233" w:name="_Toc127504789"/>
      <w:bookmarkStart w:id="234" w:name="_Toc127348832"/>
      <w:bookmarkStart w:id="235" w:name="_Toc127348883"/>
      <w:bookmarkStart w:id="236" w:name="_Toc127352013"/>
      <w:bookmarkStart w:id="237" w:name="_Toc127362229"/>
      <w:bookmarkStart w:id="238" w:name="_Toc127365447"/>
      <w:bookmarkStart w:id="239" w:name="_Toc127504029"/>
      <w:bookmarkStart w:id="240" w:name="_Toc127504682"/>
      <w:bookmarkStart w:id="241" w:name="_Toc127504790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</w:p>
    <w:sectPr w:rsidR="00396128" w:rsidRPr="00967106" w:rsidSect="00D4505A">
      <w:headerReference w:type="default" r:id="rId12"/>
      <w:footerReference w:type="default" r:id="rId13"/>
      <w:headerReference w:type="first" r:id="rId14"/>
      <w:footerReference w:type="first" r:id="rId15"/>
      <w:pgSz w:w="12240" w:h="15840" w:code="9"/>
      <w:pgMar w:top="1080" w:right="720" w:bottom="1440" w:left="720" w:header="432" w:footer="720" w:gutter="36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B75CB" w14:textId="77777777" w:rsidR="00C5318B" w:rsidRDefault="00C5318B" w:rsidP="00B1046C">
      <w:r>
        <w:separator/>
      </w:r>
    </w:p>
  </w:endnote>
  <w:endnote w:type="continuationSeparator" w:id="0">
    <w:p w14:paraId="35FFFD11" w14:textId="77777777" w:rsidR="00C5318B" w:rsidRDefault="00C5318B" w:rsidP="00B1046C">
      <w:r>
        <w:continuationSeparator/>
      </w:r>
    </w:p>
  </w:endnote>
  <w:endnote w:type="continuationNotice" w:id="1">
    <w:p w14:paraId="5E84CA27" w14:textId="77777777" w:rsidR="00C5318B" w:rsidRDefault="00C5318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DC7EF" w14:textId="5A1228EC" w:rsidR="00785BE1" w:rsidRPr="00A2421C" w:rsidRDefault="00785BE1" w:rsidP="00785BE1">
    <w:pPr>
      <w:pStyle w:val="Footer"/>
      <w:rPr>
        <w:szCs w:val="16"/>
        <w:lang w:val="fr-FR"/>
      </w:rPr>
    </w:pPr>
    <w:r w:rsidRPr="00132FB9">
      <w:rPr>
        <w:szCs w:val="16"/>
      </w:rPr>
      <w:ptab w:relativeTo="margin" w:alignment="left" w:leader="none"/>
    </w:r>
    <w:sdt>
      <w:sdtPr>
        <w:rPr>
          <w:rStyle w:val="HighlightedVariable"/>
          <w:szCs w:val="16"/>
          <w:lang w:val="fr-FR"/>
        </w:rPr>
        <w:alias w:val="Subject"/>
        <w:tag w:val=""/>
        <w:id w:val="-1270463139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5A36C0">
          <w:rPr>
            <w:rStyle w:val="HighlightedVariable"/>
            <w:szCs w:val="16"/>
            <w:lang w:val="fr-FR"/>
          </w:rPr>
          <w:t xml:space="preserve">M3 </w:t>
        </w:r>
        <w:proofErr w:type="spellStart"/>
        <w:r w:rsidR="005A36C0">
          <w:rPr>
            <w:rStyle w:val="HighlightedVariable"/>
            <w:szCs w:val="16"/>
            <w:lang w:val="fr-FR"/>
          </w:rPr>
          <w:t>AvaTax</w:t>
        </w:r>
        <w:proofErr w:type="spellEnd"/>
        <w:r w:rsidR="005A36C0">
          <w:rPr>
            <w:rStyle w:val="HighlightedVariable"/>
            <w:szCs w:val="16"/>
            <w:lang w:val="fr-FR"/>
          </w:rPr>
          <w:t xml:space="preserve"> </w:t>
        </w:r>
        <w:proofErr w:type="spellStart"/>
        <w:r w:rsidR="005A36C0">
          <w:rPr>
            <w:rStyle w:val="HighlightedVariable"/>
            <w:szCs w:val="16"/>
            <w:lang w:val="fr-FR"/>
          </w:rPr>
          <w:t>Integration</w:t>
        </w:r>
        <w:proofErr w:type="spellEnd"/>
      </w:sdtContent>
    </w:sdt>
    <w:r w:rsidRPr="00132FB9">
      <w:rPr>
        <w:szCs w:val="16"/>
      </w:rPr>
      <w:ptab w:relativeTo="indent" w:alignment="right" w:leader="none"/>
    </w:r>
    <w:r w:rsidRPr="00132FB9">
      <w:rPr>
        <w:szCs w:val="16"/>
      </w:rPr>
      <w:fldChar w:fldCharType="begin"/>
    </w:r>
    <w:r w:rsidRPr="00A2421C">
      <w:rPr>
        <w:szCs w:val="16"/>
        <w:lang w:val="fr-FR"/>
      </w:rPr>
      <w:instrText xml:space="preserve"> STYLEREF  "Heading 1,HD1"  \* MERGEFORMAT </w:instrText>
    </w:r>
    <w:r w:rsidRPr="00132FB9">
      <w:rPr>
        <w:szCs w:val="16"/>
      </w:rPr>
      <w:fldChar w:fldCharType="separate"/>
    </w:r>
    <w:r w:rsidR="00353C43">
      <w:rPr>
        <w:noProof/>
        <w:szCs w:val="16"/>
        <w:lang w:val="fr-FR"/>
      </w:rPr>
      <w:t>Requirements</w:t>
    </w:r>
    <w:r w:rsidRPr="00132FB9">
      <w:rPr>
        <w:szCs w:val="16"/>
      </w:rPr>
      <w:fldChar w:fldCharType="end"/>
    </w:r>
  </w:p>
  <w:p w14:paraId="53FBEF85" w14:textId="46CFE9B1" w:rsidR="00785BE1" w:rsidRPr="00A2421C" w:rsidRDefault="00785BE1" w:rsidP="00785BE1">
    <w:pPr>
      <w:pStyle w:val="Footer"/>
      <w:rPr>
        <w:lang w:val="fr-FR"/>
      </w:rPr>
    </w:pPr>
    <w:r w:rsidRPr="00A2421C">
      <w:rPr>
        <w:szCs w:val="16"/>
        <w:lang w:val="fr-FR"/>
      </w:rPr>
      <w:t xml:space="preserve">File </w:t>
    </w:r>
    <w:proofErr w:type="spellStart"/>
    <w:proofErr w:type="gramStart"/>
    <w:r w:rsidRPr="00A2421C">
      <w:rPr>
        <w:szCs w:val="16"/>
        <w:lang w:val="fr-FR"/>
      </w:rPr>
      <w:t>Ref</w:t>
    </w:r>
    <w:proofErr w:type="spellEnd"/>
    <w:r w:rsidRPr="00A2421C">
      <w:rPr>
        <w:szCs w:val="16"/>
        <w:lang w:val="fr-FR"/>
      </w:rPr>
      <w:t>:</w:t>
    </w:r>
    <w:proofErr w:type="gramEnd"/>
    <w:r w:rsidR="00B53A50">
      <w:rPr>
        <w:szCs w:val="16"/>
        <w:lang w:val="fr-FR"/>
      </w:rPr>
      <w:t xml:space="preserve"> </w:t>
    </w:r>
    <w:r w:rsidR="006E0B91">
      <w:rPr>
        <w:szCs w:val="16"/>
      </w:rPr>
      <w:fldChar w:fldCharType="begin"/>
    </w:r>
    <w:r w:rsidR="006E0B91">
      <w:rPr>
        <w:szCs w:val="16"/>
      </w:rPr>
      <w:instrText xml:space="preserve"> FILENAME  \* Upper  \* MERGEFORMAT </w:instrText>
    </w:r>
    <w:r w:rsidR="006E0B91">
      <w:rPr>
        <w:szCs w:val="16"/>
      </w:rPr>
      <w:fldChar w:fldCharType="separate"/>
    </w:r>
    <w:r w:rsidR="00324FE5">
      <w:rPr>
        <w:noProof/>
        <w:szCs w:val="16"/>
      </w:rPr>
      <w:t>ANA-050_RICE SPECIFICATION_</w:t>
    </w:r>
    <w:r w:rsidR="00415B6E">
      <w:rPr>
        <w:noProof/>
        <w:szCs w:val="16"/>
      </w:rPr>
      <w:t>AvaTax</w:t>
    </w:r>
    <w:r w:rsidR="00324FE5">
      <w:rPr>
        <w:noProof/>
        <w:szCs w:val="16"/>
      </w:rPr>
      <w:t>.DOCX</w:t>
    </w:r>
    <w:r w:rsidR="006E0B91">
      <w:rPr>
        <w:szCs w:val="16"/>
      </w:rPr>
      <w:fldChar w:fldCharType="end"/>
    </w:r>
    <w:r w:rsidRPr="00132FB9">
      <w:rPr>
        <w:szCs w:val="16"/>
      </w:rPr>
      <w:ptab w:relativeTo="indent" w:alignment="right" w:leader="none"/>
    </w:r>
    <w:r w:rsidRPr="00A2421C">
      <w:rPr>
        <w:szCs w:val="16"/>
        <w:lang w:val="fr-FR"/>
      </w:rPr>
      <w:t xml:space="preserve">Page </w:t>
    </w:r>
    <w:r w:rsidRPr="00132FB9">
      <w:rPr>
        <w:b/>
        <w:bCs/>
        <w:szCs w:val="16"/>
      </w:rPr>
      <w:fldChar w:fldCharType="begin"/>
    </w:r>
    <w:r w:rsidRPr="00A2421C">
      <w:rPr>
        <w:b/>
        <w:bCs/>
        <w:szCs w:val="16"/>
        <w:lang w:val="fr-FR"/>
      </w:rPr>
      <w:instrText xml:space="preserve"> PAGE  \* Arabic  \* MERGEFORMAT </w:instrText>
    </w:r>
    <w:r w:rsidRPr="00132FB9">
      <w:rPr>
        <w:b/>
        <w:bCs/>
        <w:szCs w:val="16"/>
      </w:rPr>
      <w:fldChar w:fldCharType="separate"/>
    </w:r>
    <w:r w:rsidRPr="00A2421C">
      <w:rPr>
        <w:b/>
        <w:bCs/>
        <w:szCs w:val="16"/>
        <w:lang w:val="fr-FR"/>
      </w:rPr>
      <w:t>2</w:t>
    </w:r>
    <w:r w:rsidRPr="00132FB9">
      <w:rPr>
        <w:b/>
        <w:bCs/>
        <w:szCs w:val="16"/>
      </w:rPr>
      <w:fldChar w:fldCharType="end"/>
    </w:r>
    <w:r w:rsidRPr="00A2421C">
      <w:rPr>
        <w:szCs w:val="16"/>
        <w:lang w:val="fr-FR"/>
      </w:rPr>
      <w:t xml:space="preserve"> of </w:t>
    </w:r>
    <w:r w:rsidRPr="00132FB9">
      <w:rPr>
        <w:b/>
        <w:bCs/>
        <w:szCs w:val="16"/>
      </w:rPr>
      <w:fldChar w:fldCharType="begin"/>
    </w:r>
    <w:r w:rsidRPr="00A2421C">
      <w:rPr>
        <w:b/>
        <w:bCs/>
        <w:szCs w:val="16"/>
        <w:lang w:val="fr-FR"/>
      </w:rPr>
      <w:instrText xml:space="preserve"> NUMPAGES  \* Arabic  \* MERGEFORMAT </w:instrText>
    </w:r>
    <w:r w:rsidRPr="00132FB9">
      <w:rPr>
        <w:b/>
        <w:bCs/>
        <w:szCs w:val="16"/>
      </w:rPr>
      <w:fldChar w:fldCharType="separate"/>
    </w:r>
    <w:r w:rsidRPr="00A2421C">
      <w:rPr>
        <w:b/>
        <w:bCs/>
        <w:szCs w:val="16"/>
        <w:lang w:val="fr-FR"/>
      </w:rPr>
      <w:t>291</w:t>
    </w:r>
    <w:r w:rsidRPr="00132FB9">
      <w:rPr>
        <w:b/>
        <w:bCs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4173F" w14:textId="77777777" w:rsidR="00456288" w:rsidRPr="00E5708A" w:rsidRDefault="00456288" w:rsidP="00456288">
    <w:pPr>
      <w:spacing w:before="240"/>
    </w:pPr>
    <w:r>
      <w:rPr>
        <w:sz w:val="12"/>
      </w:rPr>
      <w:t>Copyright © 2024 Infor. All rights reserved. The word and design marks set forth herein are trademarks and/or registered trademarks of Infor and/or related affiliates and subsidiaries. All other trademarks listed herein are the property of their respective owners. www.infor.com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BFAAE" w14:textId="77777777" w:rsidR="00C5318B" w:rsidRDefault="00C5318B" w:rsidP="00B1046C">
      <w:r>
        <w:separator/>
      </w:r>
    </w:p>
  </w:footnote>
  <w:footnote w:type="continuationSeparator" w:id="0">
    <w:p w14:paraId="7630D9BD" w14:textId="77777777" w:rsidR="00C5318B" w:rsidRDefault="00C5318B" w:rsidP="00B1046C">
      <w:r>
        <w:continuationSeparator/>
      </w:r>
    </w:p>
  </w:footnote>
  <w:footnote w:type="continuationNotice" w:id="1">
    <w:p w14:paraId="5F50B694" w14:textId="77777777" w:rsidR="00C5318B" w:rsidRDefault="00C531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091A8" w14:textId="77777777" w:rsidR="0092238C" w:rsidRPr="00637A16" w:rsidRDefault="0092238C" w:rsidP="0092238C">
    <w:pPr>
      <w:pStyle w:val="Header"/>
      <w:framePr w:hSpace="187" w:wrap="auto" w:vAnchor="page" w:hAnchor="margin" w:xAlign="right" w:y="433"/>
      <w:rPr>
        <w:szCs w:val="16"/>
      </w:rPr>
    </w:pPr>
    <w:r w:rsidRPr="00637A16">
      <w:rPr>
        <w:szCs w:val="16"/>
      </w:rPr>
      <w:t>Doc Ref:</w:t>
    </w:r>
    <w:r w:rsidRPr="00637A16">
      <w:rPr>
        <w:rStyle w:val="HighlightedVariable"/>
        <w:szCs w:val="16"/>
      </w:rPr>
      <w:t>&lt;Document Reference Number&gt;</w:t>
    </w:r>
    <w:r w:rsidRPr="00637A16">
      <w:rPr>
        <w:szCs w:val="16"/>
      </w:rPr>
      <w:t xml:space="preserve"> </w:t>
    </w:r>
  </w:p>
  <w:p w14:paraId="2440B6B8" w14:textId="64A9792F" w:rsidR="0092238C" w:rsidRPr="00637A16" w:rsidRDefault="0092238C" w:rsidP="0092238C">
    <w:pPr>
      <w:pStyle w:val="Header"/>
      <w:rPr>
        <w:szCs w:val="16"/>
      </w:rPr>
    </w:pPr>
    <w:r w:rsidRPr="00637A16">
      <w:rPr>
        <w:szCs w:val="16"/>
      </w:rPr>
      <w:fldChar w:fldCharType="begin"/>
    </w:r>
    <w:r w:rsidRPr="00637A16">
      <w:rPr>
        <w:szCs w:val="16"/>
      </w:rPr>
      <w:instrText xml:space="preserve"> TITLE   \* MERGEFORMAT </w:instrText>
    </w:r>
    <w:r w:rsidRPr="00637A16">
      <w:rPr>
        <w:szCs w:val="16"/>
      </w:rPr>
      <w:fldChar w:fldCharType="separate"/>
    </w:r>
    <w:r w:rsidR="00324FE5">
      <w:rPr>
        <w:szCs w:val="16"/>
      </w:rPr>
      <w:t>ANA-050 RICE Specification</w:t>
    </w:r>
    <w:r w:rsidRPr="00637A16">
      <w:rPr>
        <w:szCs w:val="16"/>
      </w:rPr>
      <w:fldChar w:fldCharType="end"/>
    </w:r>
    <w:r w:rsidRPr="00637A16">
      <w:rPr>
        <w:szCs w:val="16"/>
      </w:rPr>
      <w:t xml:space="preserve"> </w:t>
    </w:r>
  </w:p>
  <w:p w14:paraId="61AE7EC4" w14:textId="19537781" w:rsidR="0092238C" w:rsidRPr="00637A16" w:rsidRDefault="0092238C" w:rsidP="0092238C">
    <w:pPr>
      <w:pStyle w:val="Header"/>
      <w:framePr w:hSpace="187" w:wrap="auto" w:vAnchor="text" w:hAnchor="margin" w:xAlign="right" w:y="1"/>
      <w:rPr>
        <w:szCs w:val="16"/>
      </w:rPr>
    </w:pPr>
    <w:r w:rsidRPr="00637A16">
      <w:rPr>
        <w:szCs w:val="16"/>
      </w:rPr>
      <w:fldChar w:fldCharType="begin"/>
    </w:r>
    <w:r w:rsidR="00D4505A">
      <w:rPr>
        <w:szCs w:val="16"/>
      </w:rPr>
      <w:instrText xml:space="preserve"> SAVEDATE  \@ "M/d/yyyy"</w:instrText>
    </w:r>
    <w:r w:rsidRPr="00637A16">
      <w:rPr>
        <w:szCs w:val="16"/>
      </w:rPr>
      <w:fldChar w:fldCharType="separate"/>
    </w:r>
    <w:r w:rsidR="006D7A2B">
      <w:rPr>
        <w:noProof/>
        <w:szCs w:val="16"/>
      </w:rPr>
      <w:t>4/28/2025</w:t>
    </w:r>
    <w:r w:rsidRPr="00637A16">
      <w:rPr>
        <w:szCs w:val="16"/>
      </w:rPr>
      <w:fldChar w:fldCharType="end"/>
    </w:r>
  </w:p>
  <w:p w14:paraId="7E4221CE" w14:textId="77777777" w:rsidR="0092238C" w:rsidRPr="00A852EF" w:rsidRDefault="0092238C" w:rsidP="0092238C">
    <w:pPr>
      <w:pStyle w:val="Header"/>
    </w:pPr>
  </w:p>
  <w:p w14:paraId="38E390A0" w14:textId="77777777" w:rsidR="00B1046C" w:rsidRDefault="00B104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B7A90" w14:textId="77777777" w:rsidR="00B1046C" w:rsidRDefault="00B1046C" w:rsidP="00B1046C">
    <w:pPr>
      <w:pStyle w:val="Header"/>
      <w:tabs>
        <w:tab w:val="center" w:pos="0"/>
      </w:tabs>
    </w:pPr>
    <w:r>
      <w:rPr>
        <w:noProof/>
        <w:lang w:eastAsia="en-US"/>
      </w:rPr>
      <w:drawing>
        <wp:inline distT="0" distB="0" distL="0" distR="0" wp14:anchorId="25F9D908" wp14:editId="7D07BEE6">
          <wp:extent cx="2656558" cy="687413"/>
          <wp:effectExtent l="0" t="0" r="0" b="0"/>
          <wp:docPr id="474" name="Picture 474" descr="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4" name="Picture 474" descr="Logo&#10;&#10;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60706" cy="6884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E3569A">
      <w:t xml:space="preserve"> </w:t>
    </w:r>
    <w:r>
      <w:tab/>
    </w:r>
    <w:r w:rsidRPr="001360F5">
      <w:t xml:space="preserve"> </w:t>
    </w:r>
    <w:sdt>
      <w:sdtPr>
        <w:alias w:val="Custom Logo"/>
        <w:tag w:val="Custom Logo"/>
        <w:id w:val="-1159925219"/>
        <w:picture/>
      </w:sdtPr>
      <w:sdtContent>
        <w:r>
          <w:rPr>
            <w:noProof/>
            <w:lang w:eastAsia="en-US"/>
          </w:rPr>
          <w:drawing>
            <wp:inline distT="0" distB="0" distL="0" distR="0" wp14:anchorId="2D338A32" wp14:editId="6071EFC8">
              <wp:extent cx="1239417" cy="609249"/>
              <wp:effectExtent l="0" t="0" r="0" b="635"/>
              <wp:docPr id="475" name="Picture 47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75" name="Picture 475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9417" cy="60924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  <w:p w14:paraId="0E305310" w14:textId="77777777" w:rsidR="00B1046C" w:rsidRDefault="00B104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53730E4"/>
    <w:multiLevelType w:val="hybridMultilevel"/>
    <w:tmpl w:val="A73AD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A79D6"/>
    <w:multiLevelType w:val="multilevel"/>
    <w:tmpl w:val="BD00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64108A"/>
    <w:multiLevelType w:val="hybridMultilevel"/>
    <w:tmpl w:val="8B0E397E"/>
    <w:lvl w:ilvl="0" w:tplc="EE62CD68">
      <w:start w:val="1"/>
      <w:numFmt w:val="bullet"/>
      <w:pStyle w:val="Bullets"/>
      <w:lvlText w:val=""/>
      <w:lvlJc w:val="left"/>
      <w:pPr>
        <w:ind w:left="360" w:hanging="360"/>
      </w:pPr>
      <w:rPr>
        <w:rFonts w:ascii="Webdings" w:hAnsi="Webdings" w:hint="default"/>
        <w:color w:val="E31B23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073DE6"/>
    <w:multiLevelType w:val="hybridMultilevel"/>
    <w:tmpl w:val="F856A666"/>
    <w:lvl w:ilvl="0" w:tplc="DB28172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6085523"/>
    <w:multiLevelType w:val="multilevel"/>
    <w:tmpl w:val="AE44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5A1FB6"/>
    <w:multiLevelType w:val="hybridMultilevel"/>
    <w:tmpl w:val="9F4EDA20"/>
    <w:lvl w:ilvl="0" w:tplc="0C09000F">
      <w:start w:val="1"/>
      <w:numFmt w:val="decimal"/>
      <w:lvlText w:val="%1."/>
      <w:lvlJc w:val="left"/>
      <w:pPr>
        <w:ind w:left="2160" w:hanging="360"/>
      </w:p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1F5E1986"/>
    <w:multiLevelType w:val="hybridMultilevel"/>
    <w:tmpl w:val="EFC6079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0A62EE5"/>
    <w:multiLevelType w:val="multilevel"/>
    <w:tmpl w:val="9830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6B0FCA"/>
    <w:multiLevelType w:val="multilevel"/>
    <w:tmpl w:val="B168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503506"/>
    <w:multiLevelType w:val="multilevel"/>
    <w:tmpl w:val="60064F0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1" w15:restartNumberingAfterBreak="0">
    <w:nsid w:val="2BAB003B"/>
    <w:multiLevelType w:val="multilevel"/>
    <w:tmpl w:val="0D38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FB00B2"/>
    <w:multiLevelType w:val="multilevel"/>
    <w:tmpl w:val="ABEE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B941DE"/>
    <w:multiLevelType w:val="multilevel"/>
    <w:tmpl w:val="65F4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7F20AC"/>
    <w:multiLevelType w:val="hybridMultilevel"/>
    <w:tmpl w:val="4BD453A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5A001F9"/>
    <w:multiLevelType w:val="hybridMultilevel"/>
    <w:tmpl w:val="BCA8E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326609"/>
    <w:multiLevelType w:val="multilevel"/>
    <w:tmpl w:val="C496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7803EFF"/>
    <w:multiLevelType w:val="hybridMultilevel"/>
    <w:tmpl w:val="6BE6C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AA7C0A"/>
    <w:multiLevelType w:val="multilevel"/>
    <w:tmpl w:val="A62C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F41AB9"/>
    <w:multiLevelType w:val="hybridMultilevel"/>
    <w:tmpl w:val="CDE8B29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7EE044A"/>
    <w:multiLevelType w:val="multilevel"/>
    <w:tmpl w:val="93F2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ACD2D5D"/>
    <w:multiLevelType w:val="multilevel"/>
    <w:tmpl w:val="EC70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5CCC3557"/>
    <w:multiLevelType w:val="hybridMultilevel"/>
    <w:tmpl w:val="112AEE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EE41C7E"/>
    <w:multiLevelType w:val="multilevel"/>
    <w:tmpl w:val="9988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604643C"/>
    <w:multiLevelType w:val="hybridMultilevel"/>
    <w:tmpl w:val="15CCB91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64945A6"/>
    <w:multiLevelType w:val="multilevel"/>
    <w:tmpl w:val="59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7F15524"/>
    <w:multiLevelType w:val="multilevel"/>
    <w:tmpl w:val="26D2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6933179D"/>
    <w:multiLevelType w:val="multilevel"/>
    <w:tmpl w:val="3CF4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F2F394B"/>
    <w:multiLevelType w:val="multilevel"/>
    <w:tmpl w:val="749C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F7E09A6"/>
    <w:multiLevelType w:val="hybridMultilevel"/>
    <w:tmpl w:val="C4962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C2334F"/>
    <w:multiLevelType w:val="multilevel"/>
    <w:tmpl w:val="FCF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2E04EDD"/>
    <w:multiLevelType w:val="multilevel"/>
    <w:tmpl w:val="2CA2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Theme="minorHAnsi" w:eastAsiaTheme="minorHAnsi" w:hAnsiTheme="minorHAnsi" w:cs="Aria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F507C79"/>
    <w:multiLevelType w:val="hybridMultilevel"/>
    <w:tmpl w:val="17381CCE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343045700">
    <w:abstractNumId w:val="14"/>
  </w:num>
  <w:num w:numId="2" w16cid:durableId="471213635">
    <w:abstractNumId w:val="10"/>
  </w:num>
  <w:num w:numId="3" w16cid:durableId="452478934">
    <w:abstractNumId w:val="24"/>
  </w:num>
  <w:num w:numId="4" w16cid:durableId="2031177199">
    <w:abstractNumId w:val="3"/>
  </w:num>
  <w:num w:numId="5" w16cid:durableId="51118392">
    <w:abstractNumId w:val="36"/>
  </w:num>
  <w:num w:numId="6" w16cid:durableId="1608271008">
    <w:abstractNumId w:val="7"/>
  </w:num>
  <w:num w:numId="7" w16cid:durableId="1884632462">
    <w:abstractNumId w:val="21"/>
  </w:num>
  <w:num w:numId="8" w16cid:durableId="1439639260">
    <w:abstractNumId w:val="16"/>
  </w:num>
  <w:num w:numId="9" w16cid:durableId="114564474">
    <w:abstractNumId w:val="27"/>
  </w:num>
  <w:num w:numId="10" w16cid:durableId="16764234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41257588">
    <w:abstractNumId w:val="1"/>
  </w:num>
  <w:num w:numId="12" w16cid:durableId="178467555">
    <w:abstractNumId w:val="33"/>
  </w:num>
  <w:num w:numId="13" w16cid:durableId="1122116655">
    <w:abstractNumId w:val="25"/>
  </w:num>
  <w:num w:numId="14" w16cid:durableId="1756320922">
    <w:abstractNumId w:val="30"/>
  </w:num>
  <w:num w:numId="15" w16cid:durableId="1871527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9722308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5003959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304718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6076285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4369930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2408919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078250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610843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21581606">
    <w:abstractNumId w:val="0"/>
  </w:num>
  <w:num w:numId="25" w16cid:durableId="1928075832">
    <w:abstractNumId w:val="15"/>
  </w:num>
  <w:num w:numId="26" w16cid:durableId="419572089">
    <w:abstractNumId w:val="17"/>
  </w:num>
  <w:num w:numId="27" w16cid:durableId="1673676071">
    <w:abstractNumId w:val="6"/>
  </w:num>
  <w:num w:numId="28" w16cid:durableId="2088263941">
    <w:abstractNumId w:val="19"/>
  </w:num>
  <w:num w:numId="29" w16cid:durableId="1017120101">
    <w:abstractNumId w:val="11"/>
  </w:num>
  <w:num w:numId="30" w16cid:durableId="105076740">
    <w:abstractNumId w:val="31"/>
  </w:num>
  <w:num w:numId="31" w16cid:durableId="1596089272">
    <w:abstractNumId w:val="26"/>
  </w:num>
  <w:num w:numId="32" w16cid:durableId="2037580893">
    <w:abstractNumId w:val="28"/>
  </w:num>
  <w:num w:numId="33" w16cid:durableId="820389913">
    <w:abstractNumId w:val="5"/>
  </w:num>
  <w:num w:numId="34" w16cid:durableId="1916475731">
    <w:abstractNumId w:val="35"/>
  </w:num>
  <w:num w:numId="35" w16cid:durableId="101069255">
    <w:abstractNumId w:val="12"/>
  </w:num>
  <w:num w:numId="36" w16cid:durableId="1358773689">
    <w:abstractNumId w:val="22"/>
  </w:num>
  <w:num w:numId="37" w16cid:durableId="1269048386">
    <w:abstractNumId w:val="8"/>
  </w:num>
  <w:num w:numId="38" w16cid:durableId="1558739078">
    <w:abstractNumId w:val="9"/>
  </w:num>
  <w:num w:numId="39" w16cid:durableId="1466703166">
    <w:abstractNumId w:val="32"/>
  </w:num>
  <w:num w:numId="40" w16cid:durableId="1237668644">
    <w:abstractNumId w:val="2"/>
  </w:num>
  <w:num w:numId="41" w16cid:durableId="153692545">
    <w:abstractNumId w:val="23"/>
  </w:num>
  <w:num w:numId="42" w16cid:durableId="1747340757">
    <w:abstractNumId w:val="29"/>
  </w:num>
  <w:num w:numId="43" w16cid:durableId="1958632779">
    <w:abstractNumId w:val="13"/>
  </w:num>
  <w:num w:numId="44" w16cid:durableId="515508836">
    <w:abstractNumId w:val="20"/>
  </w:num>
  <w:num w:numId="45" w16cid:durableId="2000769755">
    <w:abstractNumId w:val="4"/>
  </w:num>
  <w:num w:numId="46" w16cid:durableId="693725113">
    <w:abstractNumId w:val="18"/>
  </w:num>
  <w:num w:numId="47" w16cid:durableId="727190644">
    <w:abstractNumId w:val="3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linkStyle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0.2" w:val="&lt;Version ID&gt;"/>
    <w:docVar w:name="#__09/18/2024" w:val="2/28/2023"/>
    <w:docVar w:name="#__ADG M3 Implementation" w:val="&lt;IPC Name&gt;"/>
    <w:docVar w:name="#__Daily" w:val="&lt;20 Orders/Day 24/7&gt;"/>
    <w:docVar w:name="#__Delivery location is an Use/Sales Tax applicable GEO Code" w:val="&lt;Item Code has a Supplier/Item Price Agreement&gt;"/>
    <w:docVar w:name="#__M3 Vertex Integration" w:val="&lt;Subject&gt;"/>
    <w:docVar w:name="#__N/A" w:val="&lt;Supplier&gt;"/>
    <w:docVar w:name="#__Order/Quote created that has supplies and install services" w:val="&lt;Approved Requisition Notification Received&gt;"/>
    <w:docVar w:name="#__Sales Person" w:val="&lt;Buyer&gt;"/>
    <w:docVar w:name="&lt;20 Orders/Day 24/7&gt;" w:val="Daily"/>
    <w:docVar w:name="&lt;Approved Requisition Notification Received&gt;" w:val="Order/Quote created that has supplies and install services"/>
    <w:docVar w:name="&lt;Buyer&gt;" w:val="Sales Person"/>
    <w:docVar w:name="&lt;IPC Name&gt;" w:val="ADG M3 Implementation"/>
    <w:docVar w:name="&lt;Item Code has a Supplier/Item Price Agreement&gt;" w:val="Delivery location is an Use/Sales Tax applicable GEO Code"/>
    <w:docVar w:name="&lt;Subject&gt;" w:val="M3 Vertex Integration"/>
    <w:docVar w:name="&lt;Supplier&gt;" w:val="N/A"/>
    <w:docVar w:name="&lt;Version ID&gt;" w:val="0.2"/>
    <w:docVar w:name="2/28/2023" w:val="09/18/2024"/>
  </w:docVars>
  <w:rsids>
    <w:rsidRoot w:val="00D952BD"/>
    <w:rsid w:val="000008D5"/>
    <w:rsid w:val="00000DC1"/>
    <w:rsid w:val="00001E13"/>
    <w:rsid w:val="0000212C"/>
    <w:rsid w:val="00002C6E"/>
    <w:rsid w:val="00004C80"/>
    <w:rsid w:val="00004D33"/>
    <w:rsid w:val="000050BD"/>
    <w:rsid w:val="00007DE8"/>
    <w:rsid w:val="00010B39"/>
    <w:rsid w:val="000126F6"/>
    <w:rsid w:val="000136E2"/>
    <w:rsid w:val="000148D8"/>
    <w:rsid w:val="000149A6"/>
    <w:rsid w:val="00014E04"/>
    <w:rsid w:val="00015820"/>
    <w:rsid w:val="00015928"/>
    <w:rsid w:val="00017AE1"/>
    <w:rsid w:val="000211E6"/>
    <w:rsid w:val="00021563"/>
    <w:rsid w:val="00021F03"/>
    <w:rsid w:val="00022F2E"/>
    <w:rsid w:val="000237FD"/>
    <w:rsid w:val="00023D15"/>
    <w:rsid w:val="000242CE"/>
    <w:rsid w:val="00024792"/>
    <w:rsid w:val="00024EA7"/>
    <w:rsid w:val="000265D5"/>
    <w:rsid w:val="000278C9"/>
    <w:rsid w:val="000317F0"/>
    <w:rsid w:val="00031D48"/>
    <w:rsid w:val="00031F28"/>
    <w:rsid w:val="000346DA"/>
    <w:rsid w:val="00034DEB"/>
    <w:rsid w:val="000354B3"/>
    <w:rsid w:val="00036022"/>
    <w:rsid w:val="00036800"/>
    <w:rsid w:val="00041E8D"/>
    <w:rsid w:val="00041EB2"/>
    <w:rsid w:val="000433D3"/>
    <w:rsid w:val="00043B5D"/>
    <w:rsid w:val="000442F3"/>
    <w:rsid w:val="0004522A"/>
    <w:rsid w:val="000454D5"/>
    <w:rsid w:val="00045BA8"/>
    <w:rsid w:val="000479D8"/>
    <w:rsid w:val="00050BA1"/>
    <w:rsid w:val="000525B8"/>
    <w:rsid w:val="000534F5"/>
    <w:rsid w:val="00053846"/>
    <w:rsid w:val="0005397F"/>
    <w:rsid w:val="00053FF7"/>
    <w:rsid w:val="00054260"/>
    <w:rsid w:val="00055031"/>
    <w:rsid w:val="0005506F"/>
    <w:rsid w:val="00057C9E"/>
    <w:rsid w:val="00057D45"/>
    <w:rsid w:val="00060D01"/>
    <w:rsid w:val="00061FFC"/>
    <w:rsid w:val="000622CA"/>
    <w:rsid w:val="0006561B"/>
    <w:rsid w:val="0006583F"/>
    <w:rsid w:val="00066D29"/>
    <w:rsid w:val="000700CF"/>
    <w:rsid w:val="0007170A"/>
    <w:rsid w:val="00074439"/>
    <w:rsid w:val="0007587E"/>
    <w:rsid w:val="00075E13"/>
    <w:rsid w:val="00075E84"/>
    <w:rsid w:val="000760A1"/>
    <w:rsid w:val="00077C6C"/>
    <w:rsid w:val="000806F4"/>
    <w:rsid w:val="00080DDF"/>
    <w:rsid w:val="000815E0"/>
    <w:rsid w:val="00082350"/>
    <w:rsid w:val="00082468"/>
    <w:rsid w:val="0008326F"/>
    <w:rsid w:val="000837A2"/>
    <w:rsid w:val="0008393D"/>
    <w:rsid w:val="0008513F"/>
    <w:rsid w:val="00085872"/>
    <w:rsid w:val="000859A4"/>
    <w:rsid w:val="00087472"/>
    <w:rsid w:val="0009096A"/>
    <w:rsid w:val="00091A56"/>
    <w:rsid w:val="0009247C"/>
    <w:rsid w:val="0009295F"/>
    <w:rsid w:val="00093D67"/>
    <w:rsid w:val="00095871"/>
    <w:rsid w:val="000974DD"/>
    <w:rsid w:val="0009753D"/>
    <w:rsid w:val="000A3363"/>
    <w:rsid w:val="000A48A7"/>
    <w:rsid w:val="000A58B5"/>
    <w:rsid w:val="000A6997"/>
    <w:rsid w:val="000A754C"/>
    <w:rsid w:val="000B1A0E"/>
    <w:rsid w:val="000B1BB0"/>
    <w:rsid w:val="000B23BE"/>
    <w:rsid w:val="000B33EE"/>
    <w:rsid w:val="000B3BB9"/>
    <w:rsid w:val="000B7507"/>
    <w:rsid w:val="000B7B10"/>
    <w:rsid w:val="000C1549"/>
    <w:rsid w:val="000C2027"/>
    <w:rsid w:val="000C21AC"/>
    <w:rsid w:val="000C3996"/>
    <w:rsid w:val="000C4585"/>
    <w:rsid w:val="000C4BA3"/>
    <w:rsid w:val="000C50BD"/>
    <w:rsid w:val="000C5F0A"/>
    <w:rsid w:val="000D06FB"/>
    <w:rsid w:val="000D0A71"/>
    <w:rsid w:val="000D0A7F"/>
    <w:rsid w:val="000D0ACD"/>
    <w:rsid w:val="000D1024"/>
    <w:rsid w:val="000D1631"/>
    <w:rsid w:val="000D236D"/>
    <w:rsid w:val="000D3275"/>
    <w:rsid w:val="000D3C21"/>
    <w:rsid w:val="000D5CEC"/>
    <w:rsid w:val="000D651C"/>
    <w:rsid w:val="000E1576"/>
    <w:rsid w:val="000E1649"/>
    <w:rsid w:val="000E174E"/>
    <w:rsid w:val="000E1A53"/>
    <w:rsid w:val="000E29D3"/>
    <w:rsid w:val="000E3504"/>
    <w:rsid w:val="000E46C3"/>
    <w:rsid w:val="000E4EA7"/>
    <w:rsid w:val="000E4F62"/>
    <w:rsid w:val="000E5614"/>
    <w:rsid w:val="000E61AA"/>
    <w:rsid w:val="000F1169"/>
    <w:rsid w:val="000F1942"/>
    <w:rsid w:val="000F28CA"/>
    <w:rsid w:val="000F3DA8"/>
    <w:rsid w:val="000F3F70"/>
    <w:rsid w:val="000F4048"/>
    <w:rsid w:val="000F6016"/>
    <w:rsid w:val="000F699F"/>
    <w:rsid w:val="000F71C9"/>
    <w:rsid w:val="000F73DB"/>
    <w:rsid w:val="00100F0C"/>
    <w:rsid w:val="001012E1"/>
    <w:rsid w:val="00102323"/>
    <w:rsid w:val="0010272D"/>
    <w:rsid w:val="001032E0"/>
    <w:rsid w:val="0010344E"/>
    <w:rsid w:val="00104289"/>
    <w:rsid w:val="00104331"/>
    <w:rsid w:val="00104AA3"/>
    <w:rsid w:val="001059DB"/>
    <w:rsid w:val="001064B0"/>
    <w:rsid w:val="001064F4"/>
    <w:rsid w:val="00106F94"/>
    <w:rsid w:val="0010729D"/>
    <w:rsid w:val="001073BD"/>
    <w:rsid w:val="0011042F"/>
    <w:rsid w:val="00110F26"/>
    <w:rsid w:val="00111362"/>
    <w:rsid w:val="00111B24"/>
    <w:rsid w:val="001130BB"/>
    <w:rsid w:val="0011357E"/>
    <w:rsid w:val="00113961"/>
    <w:rsid w:val="00113FB3"/>
    <w:rsid w:val="00113FFE"/>
    <w:rsid w:val="0011426A"/>
    <w:rsid w:val="00114312"/>
    <w:rsid w:val="00116E00"/>
    <w:rsid w:val="0012028D"/>
    <w:rsid w:val="00121341"/>
    <w:rsid w:val="001220F9"/>
    <w:rsid w:val="0012331C"/>
    <w:rsid w:val="00125128"/>
    <w:rsid w:val="001268F7"/>
    <w:rsid w:val="00126FEA"/>
    <w:rsid w:val="00127749"/>
    <w:rsid w:val="001279CC"/>
    <w:rsid w:val="00127FE5"/>
    <w:rsid w:val="0013060D"/>
    <w:rsid w:val="001307E7"/>
    <w:rsid w:val="00130B55"/>
    <w:rsid w:val="00130EEF"/>
    <w:rsid w:val="0013143F"/>
    <w:rsid w:val="00131469"/>
    <w:rsid w:val="0013176A"/>
    <w:rsid w:val="00131895"/>
    <w:rsid w:val="00135126"/>
    <w:rsid w:val="00135144"/>
    <w:rsid w:val="001351A8"/>
    <w:rsid w:val="0013560D"/>
    <w:rsid w:val="00135681"/>
    <w:rsid w:val="0013593E"/>
    <w:rsid w:val="0014115A"/>
    <w:rsid w:val="00141FF4"/>
    <w:rsid w:val="00142966"/>
    <w:rsid w:val="0014411C"/>
    <w:rsid w:val="001442B0"/>
    <w:rsid w:val="0014461E"/>
    <w:rsid w:val="00145C78"/>
    <w:rsid w:val="00146CC8"/>
    <w:rsid w:val="0014758B"/>
    <w:rsid w:val="00151743"/>
    <w:rsid w:val="00154170"/>
    <w:rsid w:val="00154862"/>
    <w:rsid w:val="001556B7"/>
    <w:rsid w:val="00155823"/>
    <w:rsid w:val="001616BB"/>
    <w:rsid w:val="00162C38"/>
    <w:rsid w:val="00162EF9"/>
    <w:rsid w:val="001633E5"/>
    <w:rsid w:val="00163537"/>
    <w:rsid w:val="0016514E"/>
    <w:rsid w:val="0016598B"/>
    <w:rsid w:val="00165C78"/>
    <w:rsid w:val="00166CA4"/>
    <w:rsid w:val="0017054C"/>
    <w:rsid w:val="00171B03"/>
    <w:rsid w:val="0017270B"/>
    <w:rsid w:val="00172E5E"/>
    <w:rsid w:val="00174896"/>
    <w:rsid w:val="0017531D"/>
    <w:rsid w:val="001759D0"/>
    <w:rsid w:val="001765D5"/>
    <w:rsid w:val="00176952"/>
    <w:rsid w:val="00176D4F"/>
    <w:rsid w:val="0017731D"/>
    <w:rsid w:val="0017741F"/>
    <w:rsid w:val="001774C8"/>
    <w:rsid w:val="001775C3"/>
    <w:rsid w:val="001778C3"/>
    <w:rsid w:val="00177BCC"/>
    <w:rsid w:val="00180530"/>
    <w:rsid w:val="001814BD"/>
    <w:rsid w:val="001822CC"/>
    <w:rsid w:val="00182804"/>
    <w:rsid w:val="00183DC2"/>
    <w:rsid w:val="00183E38"/>
    <w:rsid w:val="00184685"/>
    <w:rsid w:val="00184C1B"/>
    <w:rsid w:val="00185661"/>
    <w:rsid w:val="0018574D"/>
    <w:rsid w:val="00186FA8"/>
    <w:rsid w:val="001901DC"/>
    <w:rsid w:val="001905CE"/>
    <w:rsid w:val="001908EA"/>
    <w:rsid w:val="00191927"/>
    <w:rsid w:val="0019210E"/>
    <w:rsid w:val="00192DA6"/>
    <w:rsid w:val="00192F87"/>
    <w:rsid w:val="00193BDC"/>
    <w:rsid w:val="00193F08"/>
    <w:rsid w:val="0019418C"/>
    <w:rsid w:val="00194B54"/>
    <w:rsid w:val="00195037"/>
    <w:rsid w:val="00196CC4"/>
    <w:rsid w:val="0019707E"/>
    <w:rsid w:val="001970CD"/>
    <w:rsid w:val="001A0401"/>
    <w:rsid w:val="001A1CBD"/>
    <w:rsid w:val="001A231B"/>
    <w:rsid w:val="001A445E"/>
    <w:rsid w:val="001A4670"/>
    <w:rsid w:val="001A4BD2"/>
    <w:rsid w:val="001A4D19"/>
    <w:rsid w:val="001A5757"/>
    <w:rsid w:val="001B03DE"/>
    <w:rsid w:val="001B0CB3"/>
    <w:rsid w:val="001B2417"/>
    <w:rsid w:val="001B2CC9"/>
    <w:rsid w:val="001B35DF"/>
    <w:rsid w:val="001B60B7"/>
    <w:rsid w:val="001B6174"/>
    <w:rsid w:val="001B626C"/>
    <w:rsid w:val="001B79F5"/>
    <w:rsid w:val="001C0D2F"/>
    <w:rsid w:val="001C227B"/>
    <w:rsid w:val="001C231A"/>
    <w:rsid w:val="001C3035"/>
    <w:rsid w:val="001C4E3F"/>
    <w:rsid w:val="001C78AA"/>
    <w:rsid w:val="001D118D"/>
    <w:rsid w:val="001D252D"/>
    <w:rsid w:val="001D4A76"/>
    <w:rsid w:val="001D4B11"/>
    <w:rsid w:val="001D4C66"/>
    <w:rsid w:val="001D5BA3"/>
    <w:rsid w:val="001D5E47"/>
    <w:rsid w:val="001D67BD"/>
    <w:rsid w:val="001E0FEF"/>
    <w:rsid w:val="001E2103"/>
    <w:rsid w:val="001E3038"/>
    <w:rsid w:val="001E4CE7"/>
    <w:rsid w:val="001E5147"/>
    <w:rsid w:val="001E7640"/>
    <w:rsid w:val="001F11E7"/>
    <w:rsid w:val="001F1521"/>
    <w:rsid w:val="001F3B42"/>
    <w:rsid w:val="001F3EA4"/>
    <w:rsid w:val="001F555A"/>
    <w:rsid w:val="001F7551"/>
    <w:rsid w:val="001F76AE"/>
    <w:rsid w:val="001F79C4"/>
    <w:rsid w:val="00200145"/>
    <w:rsid w:val="002014EA"/>
    <w:rsid w:val="002038E1"/>
    <w:rsid w:val="002039EE"/>
    <w:rsid w:val="00203E1C"/>
    <w:rsid w:val="00204490"/>
    <w:rsid w:val="00204FD1"/>
    <w:rsid w:val="00206377"/>
    <w:rsid w:val="00206800"/>
    <w:rsid w:val="00210CCB"/>
    <w:rsid w:val="00211569"/>
    <w:rsid w:val="00213163"/>
    <w:rsid w:val="00213967"/>
    <w:rsid w:val="002147D9"/>
    <w:rsid w:val="002155B8"/>
    <w:rsid w:val="00215B0C"/>
    <w:rsid w:val="00216CE1"/>
    <w:rsid w:val="00216F53"/>
    <w:rsid w:val="002171BB"/>
    <w:rsid w:val="00224509"/>
    <w:rsid w:val="00224682"/>
    <w:rsid w:val="002249B1"/>
    <w:rsid w:val="00225E81"/>
    <w:rsid w:val="00226537"/>
    <w:rsid w:val="00231A8D"/>
    <w:rsid w:val="00231D43"/>
    <w:rsid w:val="0023305B"/>
    <w:rsid w:val="00233C5E"/>
    <w:rsid w:val="00234D66"/>
    <w:rsid w:val="00235476"/>
    <w:rsid w:val="0023622E"/>
    <w:rsid w:val="002407A8"/>
    <w:rsid w:val="00240BEB"/>
    <w:rsid w:val="00241A32"/>
    <w:rsid w:val="00241BAE"/>
    <w:rsid w:val="0024229A"/>
    <w:rsid w:val="00242EDF"/>
    <w:rsid w:val="002457AB"/>
    <w:rsid w:val="00245C8F"/>
    <w:rsid w:val="00245D9A"/>
    <w:rsid w:val="002462C4"/>
    <w:rsid w:val="00246F28"/>
    <w:rsid w:val="00250856"/>
    <w:rsid w:val="00251539"/>
    <w:rsid w:val="0025169F"/>
    <w:rsid w:val="00251937"/>
    <w:rsid w:val="00251CB2"/>
    <w:rsid w:val="00251EF4"/>
    <w:rsid w:val="00253BEB"/>
    <w:rsid w:val="002553A0"/>
    <w:rsid w:val="00255546"/>
    <w:rsid w:val="00255EB5"/>
    <w:rsid w:val="00256643"/>
    <w:rsid w:val="00256A0D"/>
    <w:rsid w:val="002578B4"/>
    <w:rsid w:val="002609FD"/>
    <w:rsid w:val="002615C3"/>
    <w:rsid w:val="00261788"/>
    <w:rsid w:val="00262636"/>
    <w:rsid w:val="002643D6"/>
    <w:rsid w:val="002647F6"/>
    <w:rsid w:val="002652EB"/>
    <w:rsid w:val="0026540F"/>
    <w:rsid w:val="00266204"/>
    <w:rsid w:val="0026672F"/>
    <w:rsid w:val="00266952"/>
    <w:rsid w:val="0026790A"/>
    <w:rsid w:val="002704B2"/>
    <w:rsid w:val="00270C6F"/>
    <w:rsid w:val="00270EFA"/>
    <w:rsid w:val="0027166A"/>
    <w:rsid w:val="002723D7"/>
    <w:rsid w:val="0027280A"/>
    <w:rsid w:val="002739D1"/>
    <w:rsid w:val="00274DD0"/>
    <w:rsid w:val="00275C1D"/>
    <w:rsid w:val="00275C61"/>
    <w:rsid w:val="00276780"/>
    <w:rsid w:val="0027716E"/>
    <w:rsid w:val="002804A0"/>
    <w:rsid w:val="00280EF4"/>
    <w:rsid w:val="002813F8"/>
    <w:rsid w:val="00281459"/>
    <w:rsid w:val="002816BD"/>
    <w:rsid w:val="0028353B"/>
    <w:rsid w:val="002856DB"/>
    <w:rsid w:val="002875FD"/>
    <w:rsid w:val="00287FE7"/>
    <w:rsid w:val="002902D3"/>
    <w:rsid w:val="00292525"/>
    <w:rsid w:val="00293C3C"/>
    <w:rsid w:val="00294AF7"/>
    <w:rsid w:val="00294C80"/>
    <w:rsid w:val="00295CED"/>
    <w:rsid w:val="00296E11"/>
    <w:rsid w:val="002A2938"/>
    <w:rsid w:val="002A3361"/>
    <w:rsid w:val="002A4195"/>
    <w:rsid w:val="002A4B73"/>
    <w:rsid w:val="002A5B86"/>
    <w:rsid w:val="002A6A53"/>
    <w:rsid w:val="002A6CC9"/>
    <w:rsid w:val="002A6ED2"/>
    <w:rsid w:val="002B0247"/>
    <w:rsid w:val="002B1E13"/>
    <w:rsid w:val="002B2D9B"/>
    <w:rsid w:val="002B3849"/>
    <w:rsid w:val="002B3CDF"/>
    <w:rsid w:val="002B466B"/>
    <w:rsid w:val="002B47AA"/>
    <w:rsid w:val="002B4F79"/>
    <w:rsid w:val="002B5677"/>
    <w:rsid w:val="002B5951"/>
    <w:rsid w:val="002B6A13"/>
    <w:rsid w:val="002B6A29"/>
    <w:rsid w:val="002B7C59"/>
    <w:rsid w:val="002C0328"/>
    <w:rsid w:val="002C04A4"/>
    <w:rsid w:val="002C0BBE"/>
    <w:rsid w:val="002C23B5"/>
    <w:rsid w:val="002C3D9C"/>
    <w:rsid w:val="002C5300"/>
    <w:rsid w:val="002C6392"/>
    <w:rsid w:val="002C63CA"/>
    <w:rsid w:val="002C6450"/>
    <w:rsid w:val="002C67A9"/>
    <w:rsid w:val="002C71ED"/>
    <w:rsid w:val="002C73E6"/>
    <w:rsid w:val="002D208E"/>
    <w:rsid w:val="002D2953"/>
    <w:rsid w:val="002D3041"/>
    <w:rsid w:val="002D42D5"/>
    <w:rsid w:val="002D50C9"/>
    <w:rsid w:val="002D50EC"/>
    <w:rsid w:val="002D5468"/>
    <w:rsid w:val="002D576E"/>
    <w:rsid w:val="002D6819"/>
    <w:rsid w:val="002E16CF"/>
    <w:rsid w:val="002E187C"/>
    <w:rsid w:val="002E1EBC"/>
    <w:rsid w:val="002E20D9"/>
    <w:rsid w:val="002E2138"/>
    <w:rsid w:val="002E29D2"/>
    <w:rsid w:val="002E5BC5"/>
    <w:rsid w:val="002E5E6E"/>
    <w:rsid w:val="002E6A25"/>
    <w:rsid w:val="002E72F8"/>
    <w:rsid w:val="002E79B9"/>
    <w:rsid w:val="002E7C9C"/>
    <w:rsid w:val="002F16A7"/>
    <w:rsid w:val="002F27DC"/>
    <w:rsid w:val="002F4039"/>
    <w:rsid w:val="002F56BD"/>
    <w:rsid w:val="002F58A6"/>
    <w:rsid w:val="002F5D9E"/>
    <w:rsid w:val="002F5F0D"/>
    <w:rsid w:val="002F7357"/>
    <w:rsid w:val="0030037F"/>
    <w:rsid w:val="003007F0"/>
    <w:rsid w:val="00301893"/>
    <w:rsid w:val="00301E9D"/>
    <w:rsid w:val="003022C8"/>
    <w:rsid w:val="00302310"/>
    <w:rsid w:val="00306001"/>
    <w:rsid w:val="00306465"/>
    <w:rsid w:val="003073C0"/>
    <w:rsid w:val="00307477"/>
    <w:rsid w:val="00307A43"/>
    <w:rsid w:val="00310013"/>
    <w:rsid w:val="0031018B"/>
    <w:rsid w:val="00310544"/>
    <w:rsid w:val="00310897"/>
    <w:rsid w:val="00311389"/>
    <w:rsid w:val="00311A8B"/>
    <w:rsid w:val="0031281D"/>
    <w:rsid w:val="00313672"/>
    <w:rsid w:val="00313C86"/>
    <w:rsid w:val="00313E98"/>
    <w:rsid w:val="00314698"/>
    <w:rsid w:val="00315ABF"/>
    <w:rsid w:val="00315C45"/>
    <w:rsid w:val="00315D3D"/>
    <w:rsid w:val="00317D99"/>
    <w:rsid w:val="00321CA1"/>
    <w:rsid w:val="00322065"/>
    <w:rsid w:val="00322C52"/>
    <w:rsid w:val="003233FF"/>
    <w:rsid w:val="00324F2F"/>
    <w:rsid w:val="00324FE5"/>
    <w:rsid w:val="00327808"/>
    <w:rsid w:val="00327AAC"/>
    <w:rsid w:val="0033016C"/>
    <w:rsid w:val="00330421"/>
    <w:rsid w:val="00330477"/>
    <w:rsid w:val="0033153D"/>
    <w:rsid w:val="00331F3D"/>
    <w:rsid w:val="00333E7F"/>
    <w:rsid w:val="0033511B"/>
    <w:rsid w:val="003357E7"/>
    <w:rsid w:val="00335A2D"/>
    <w:rsid w:val="003364D6"/>
    <w:rsid w:val="00336E5F"/>
    <w:rsid w:val="0033793C"/>
    <w:rsid w:val="003405D1"/>
    <w:rsid w:val="003409FB"/>
    <w:rsid w:val="003411EE"/>
    <w:rsid w:val="0034265F"/>
    <w:rsid w:val="00342F7F"/>
    <w:rsid w:val="003442A4"/>
    <w:rsid w:val="003447E7"/>
    <w:rsid w:val="0034483E"/>
    <w:rsid w:val="00344EA1"/>
    <w:rsid w:val="0034732D"/>
    <w:rsid w:val="00350491"/>
    <w:rsid w:val="00350ABB"/>
    <w:rsid w:val="0035131B"/>
    <w:rsid w:val="00351F4B"/>
    <w:rsid w:val="0035354E"/>
    <w:rsid w:val="00353C43"/>
    <w:rsid w:val="003543F2"/>
    <w:rsid w:val="00354CC2"/>
    <w:rsid w:val="00356369"/>
    <w:rsid w:val="00356FBF"/>
    <w:rsid w:val="00357141"/>
    <w:rsid w:val="003575A9"/>
    <w:rsid w:val="00360064"/>
    <w:rsid w:val="00360A7D"/>
    <w:rsid w:val="003618CE"/>
    <w:rsid w:val="00361B7D"/>
    <w:rsid w:val="003621AD"/>
    <w:rsid w:val="00364DAD"/>
    <w:rsid w:val="00364DF7"/>
    <w:rsid w:val="0036593B"/>
    <w:rsid w:val="003660B8"/>
    <w:rsid w:val="00366296"/>
    <w:rsid w:val="00366752"/>
    <w:rsid w:val="0037032F"/>
    <w:rsid w:val="00373A5D"/>
    <w:rsid w:val="00376FEC"/>
    <w:rsid w:val="00377473"/>
    <w:rsid w:val="00377AED"/>
    <w:rsid w:val="00380061"/>
    <w:rsid w:val="00380C4C"/>
    <w:rsid w:val="00380E52"/>
    <w:rsid w:val="00381EAE"/>
    <w:rsid w:val="00381F4E"/>
    <w:rsid w:val="003837F5"/>
    <w:rsid w:val="00384026"/>
    <w:rsid w:val="0038456D"/>
    <w:rsid w:val="00384A95"/>
    <w:rsid w:val="0038532F"/>
    <w:rsid w:val="00385D32"/>
    <w:rsid w:val="00385DFD"/>
    <w:rsid w:val="0038777B"/>
    <w:rsid w:val="00387C28"/>
    <w:rsid w:val="00390FBA"/>
    <w:rsid w:val="00391117"/>
    <w:rsid w:val="00392057"/>
    <w:rsid w:val="003920A7"/>
    <w:rsid w:val="00392A72"/>
    <w:rsid w:val="00393EA8"/>
    <w:rsid w:val="00394162"/>
    <w:rsid w:val="00394C7E"/>
    <w:rsid w:val="00394F6D"/>
    <w:rsid w:val="00395F33"/>
    <w:rsid w:val="00396128"/>
    <w:rsid w:val="003968C5"/>
    <w:rsid w:val="003A001B"/>
    <w:rsid w:val="003A15C9"/>
    <w:rsid w:val="003A175C"/>
    <w:rsid w:val="003A197E"/>
    <w:rsid w:val="003A307A"/>
    <w:rsid w:val="003A35F9"/>
    <w:rsid w:val="003A3F24"/>
    <w:rsid w:val="003A5B02"/>
    <w:rsid w:val="003A601B"/>
    <w:rsid w:val="003A6DDA"/>
    <w:rsid w:val="003A75D9"/>
    <w:rsid w:val="003A7DAD"/>
    <w:rsid w:val="003A7DFB"/>
    <w:rsid w:val="003B0B4A"/>
    <w:rsid w:val="003B215D"/>
    <w:rsid w:val="003B30CD"/>
    <w:rsid w:val="003B3584"/>
    <w:rsid w:val="003B41C0"/>
    <w:rsid w:val="003B4E10"/>
    <w:rsid w:val="003B5173"/>
    <w:rsid w:val="003B58FE"/>
    <w:rsid w:val="003B5EC3"/>
    <w:rsid w:val="003B6299"/>
    <w:rsid w:val="003B751F"/>
    <w:rsid w:val="003B7EBC"/>
    <w:rsid w:val="003C0BF6"/>
    <w:rsid w:val="003C1D0F"/>
    <w:rsid w:val="003C457A"/>
    <w:rsid w:val="003C54E8"/>
    <w:rsid w:val="003C645A"/>
    <w:rsid w:val="003C6E89"/>
    <w:rsid w:val="003C6F1D"/>
    <w:rsid w:val="003C75CB"/>
    <w:rsid w:val="003D07AD"/>
    <w:rsid w:val="003D0B73"/>
    <w:rsid w:val="003D0E67"/>
    <w:rsid w:val="003D312B"/>
    <w:rsid w:val="003D3351"/>
    <w:rsid w:val="003D3464"/>
    <w:rsid w:val="003D35E4"/>
    <w:rsid w:val="003D4963"/>
    <w:rsid w:val="003D55CF"/>
    <w:rsid w:val="003D5A24"/>
    <w:rsid w:val="003D5E33"/>
    <w:rsid w:val="003D6459"/>
    <w:rsid w:val="003D6F37"/>
    <w:rsid w:val="003E07BD"/>
    <w:rsid w:val="003E4A12"/>
    <w:rsid w:val="003E7471"/>
    <w:rsid w:val="003E7BF0"/>
    <w:rsid w:val="003E7F88"/>
    <w:rsid w:val="003F00C9"/>
    <w:rsid w:val="003F03F4"/>
    <w:rsid w:val="003F0CDD"/>
    <w:rsid w:val="003F1802"/>
    <w:rsid w:val="003F3BC6"/>
    <w:rsid w:val="003F3E81"/>
    <w:rsid w:val="003F4FBF"/>
    <w:rsid w:val="003F6388"/>
    <w:rsid w:val="003F711B"/>
    <w:rsid w:val="003F7DE6"/>
    <w:rsid w:val="00400C09"/>
    <w:rsid w:val="00400FA2"/>
    <w:rsid w:val="004020B8"/>
    <w:rsid w:val="00403DA6"/>
    <w:rsid w:val="00404C7D"/>
    <w:rsid w:val="004050EF"/>
    <w:rsid w:val="0040540F"/>
    <w:rsid w:val="00405457"/>
    <w:rsid w:val="004057ED"/>
    <w:rsid w:val="00405B1E"/>
    <w:rsid w:val="00412A1F"/>
    <w:rsid w:val="0041316F"/>
    <w:rsid w:val="00414726"/>
    <w:rsid w:val="004150D4"/>
    <w:rsid w:val="00415B6E"/>
    <w:rsid w:val="004226D6"/>
    <w:rsid w:val="00422931"/>
    <w:rsid w:val="00422A6B"/>
    <w:rsid w:val="00422D19"/>
    <w:rsid w:val="00422D24"/>
    <w:rsid w:val="00422EB0"/>
    <w:rsid w:val="004247F6"/>
    <w:rsid w:val="00424A41"/>
    <w:rsid w:val="00426121"/>
    <w:rsid w:val="00426226"/>
    <w:rsid w:val="00427527"/>
    <w:rsid w:val="00427785"/>
    <w:rsid w:val="0043048B"/>
    <w:rsid w:val="0043160F"/>
    <w:rsid w:val="00432492"/>
    <w:rsid w:val="0043267C"/>
    <w:rsid w:val="004331DE"/>
    <w:rsid w:val="004337F6"/>
    <w:rsid w:val="004344CA"/>
    <w:rsid w:val="00435D62"/>
    <w:rsid w:val="00436906"/>
    <w:rsid w:val="00436D0A"/>
    <w:rsid w:val="00437072"/>
    <w:rsid w:val="004400AA"/>
    <w:rsid w:val="004406FE"/>
    <w:rsid w:val="00440C53"/>
    <w:rsid w:val="004410B2"/>
    <w:rsid w:val="00442D00"/>
    <w:rsid w:val="004443B9"/>
    <w:rsid w:val="00444670"/>
    <w:rsid w:val="004446C6"/>
    <w:rsid w:val="00444798"/>
    <w:rsid w:val="00444968"/>
    <w:rsid w:val="004455A6"/>
    <w:rsid w:val="00450FDA"/>
    <w:rsid w:val="004515E7"/>
    <w:rsid w:val="004518D0"/>
    <w:rsid w:val="00451C9A"/>
    <w:rsid w:val="00453367"/>
    <w:rsid w:val="00453E56"/>
    <w:rsid w:val="00454BC4"/>
    <w:rsid w:val="00454E53"/>
    <w:rsid w:val="004559AE"/>
    <w:rsid w:val="004561A0"/>
    <w:rsid w:val="00456288"/>
    <w:rsid w:val="0045771A"/>
    <w:rsid w:val="00460016"/>
    <w:rsid w:val="004600F6"/>
    <w:rsid w:val="00460458"/>
    <w:rsid w:val="0046221B"/>
    <w:rsid w:val="00462388"/>
    <w:rsid w:val="00462502"/>
    <w:rsid w:val="004636F3"/>
    <w:rsid w:val="00463F00"/>
    <w:rsid w:val="00464A13"/>
    <w:rsid w:val="0046523C"/>
    <w:rsid w:val="004657ED"/>
    <w:rsid w:val="00470C22"/>
    <w:rsid w:val="00471A98"/>
    <w:rsid w:val="004721B1"/>
    <w:rsid w:val="0047221B"/>
    <w:rsid w:val="0047468D"/>
    <w:rsid w:val="00474A84"/>
    <w:rsid w:val="00474AD6"/>
    <w:rsid w:val="00475270"/>
    <w:rsid w:val="00475E9B"/>
    <w:rsid w:val="00475EBE"/>
    <w:rsid w:val="00476197"/>
    <w:rsid w:val="00476C0F"/>
    <w:rsid w:val="0048039D"/>
    <w:rsid w:val="00481030"/>
    <w:rsid w:val="004818B7"/>
    <w:rsid w:val="00481DD6"/>
    <w:rsid w:val="00482516"/>
    <w:rsid w:val="00482597"/>
    <w:rsid w:val="004826CB"/>
    <w:rsid w:val="00482A2F"/>
    <w:rsid w:val="0048446D"/>
    <w:rsid w:val="00484717"/>
    <w:rsid w:val="004847DF"/>
    <w:rsid w:val="0048673E"/>
    <w:rsid w:val="00486F50"/>
    <w:rsid w:val="00487A1D"/>
    <w:rsid w:val="00487FA1"/>
    <w:rsid w:val="0049093F"/>
    <w:rsid w:val="004914BA"/>
    <w:rsid w:val="004943CF"/>
    <w:rsid w:val="004944D2"/>
    <w:rsid w:val="004963CC"/>
    <w:rsid w:val="00497090"/>
    <w:rsid w:val="0049787B"/>
    <w:rsid w:val="004A04E0"/>
    <w:rsid w:val="004A156F"/>
    <w:rsid w:val="004A18E5"/>
    <w:rsid w:val="004A1F66"/>
    <w:rsid w:val="004A2BEA"/>
    <w:rsid w:val="004A3E77"/>
    <w:rsid w:val="004A5A5B"/>
    <w:rsid w:val="004A6070"/>
    <w:rsid w:val="004A617F"/>
    <w:rsid w:val="004A71D0"/>
    <w:rsid w:val="004B0061"/>
    <w:rsid w:val="004B0DCA"/>
    <w:rsid w:val="004B2F39"/>
    <w:rsid w:val="004B3411"/>
    <w:rsid w:val="004B35EE"/>
    <w:rsid w:val="004B3D86"/>
    <w:rsid w:val="004B42CC"/>
    <w:rsid w:val="004B4E1D"/>
    <w:rsid w:val="004B6A43"/>
    <w:rsid w:val="004B6EF0"/>
    <w:rsid w:val="004B6FD9"/>
    <w:rsid w:val="004B72EA"/>
    <w:rsid w:val="004C0735"/>
    <w:rsid w:val="004C1433"/>
    <w:rsid w:val="004C2E79"/>
    <w:rsid w:val="004C3730"/>
    <w:rsid w:val="004C4089"/>
    <w:rsid w:val="004C5178"/>
    <w:rsid w:val="004C5917"/>
    <w:rsid w:val="004C59AB"/>
    <w:rsid w:val="004C672C"/>
    <w:rsid w:val="004C6B0E"/>
    <w:rsid w:val="004D0CA8"/>
    <w:rsid w:val="004D0EEA"/>
    <w:rsid w:val="004D16E4"/>
    <w:rsid w:val="004D1B65"/>
    <w:rsid w:val="004D1F49"/>
    <w:rsid w:val="004D2340"/>
    <w:rsid w:val="004D26D3"/>
    <w:rsid w:val="004D2B95"/>
    <w:rsid w:val="004D3632"/>
    <w:rsid w:val="004D3C70"/>
    <w:rsid w:val="004D448B"/>
    <w:rsid w:val="004D475B"/>
    <w:rsid w:val="004D56C6"/>
    <w:rsid w:val="004D6E75"/>
    <w:rsid w:val="004D70F7"/>
    <w:rsid w:val="004D7423"/>
    <w:rsid w:val="004D7EE2"/>
    <w:rsid w:val="004E0B71"/>
    <w:rsid w:val="004E28CF"/>
    <w:rsid w:val="004E3B35"/>
    <w:rsid w:val="004E4714"/>
    <w:rsid w:val="004E5A8F"/>
    <w:rsid w:val="004E603F"/>
    <w:rsid w:val="004E6496"/>
    <w:rsid w:val="004E6742"/>
    <w:rsid w:val="004E79C0"/>
    <w:rsid w:val="004F07A0"/>
    <w:rsid w:val="004F2829"/>
    <w:rsid w:val="004F2CCD"/>
    <w:rsid w:val="004F4555"/>
    <w:rsid w:val="004F5367"/>
    <w:rsid w:val="004F6AE2"/>
    <w:rsid w:val="004F7A3B"/>
    <w:rsid w:val="004F7DBB"/>
    <w:rsid w:val="0050002F"/>
    <w:rsid w:val="00500EC4"/>
    <w:rsid w:val="005011B8"/>
    <w:rsid w:val="005018AA"/>
    <w:rsid w:val="005019B1"/>
    <w:rsid w:val="00501A02"/>
    <w:rsid w:val="00501A81"/>
    <w:rsid w:val="00502140"/>
    <w:rsid w:val="005022D1"/>
    <w:rsid w:val="00502944"/>
    <w:rsid w:val="00502AFF"/>
    <w:rsid w:val="00503362"/>
    <w:rsid w:val="00504786"/>
    <w:rsid w:val="00504E1B"/>
    <w:rsid w:val="005055E6"/>
    <w:rsid w:val="00506B3F"/>
    <w:rsid w:val="0050779D"/>
    <w:rsid w:val="00510D29"/>
    <w:rsid w:val="0051182D"/>
    <w:rsid w:val="00511E4A"/>
    <w:rsid w:val="005123EE"/>
    <w:rsid w:val="00512B05"/>
    <w:rsid w:val="00513C3C"/>
    <w:rsid w:val="00514975"/>
    <w:rsid w:val="005150CD"/>
    <w:rsid w:val="00515689"/>
    <w:rsid w:val="00516E90"/>
    <w:rsid w:val="00517DD2"/>
    <w:rsid w:val="00517FB9"/>
    <w:rsid w:val="005200D7"/>
    <w:rsid w:val="005201B8"/>
    <w:rsid w:val="00521425"/>
    <w:rsid w:val="00521687"/>
    <w:rsid w:val="00521839"/>
    <w:rsid w:val="0052183D"/>
    <w:rsid w:val="00521D84"/>
    <w:rsid w:val="0052417E"/>
    <w:rsid w:val="00525456"/>
    <w:rsid w:val="005261B9"/>
    <w:rsid w:val="00526EDA"/>
    <w:rsid w:val="005275DF"/>
    <w:rsid w:val="0053078D"/>
    <w:rsid w:val="00531BF9"/>
    <w:rsid w:val="00532C6E"/>
    <w:rsid w:val="005333CF"/>
    <w:rsid w:val="005339A4"/>
    <w:rsid w:val="00533B1F"/>
    <w:rsid w:val="005349C1"/>
    <w:rsid w:val="00534B2A"/>
    <w:rsid w:val="005354D0"/>
    <w:rsid w:val="00535A60"/>
    <w:rsid w:val="00536297"/>
    <w:rsid w:val="0054156B"/>
    <w:rsid w:val="00544054"/>
    <w:rsid w:val="00544FE8"/>
    <w:rsid w:val="00545116"/>
    <w:rsid w:val="00545272"/>
    <w:rsid w:val="00545642"/>
    <w:rsid w:val="00546298"/>
    <w:rsid w:val="00546D67"/>
    <w:rsid w:val="00553C5B"/>
    <w:rsid w:val="0055410E"/>
    <w:rsid w:val="005551A2"/>
    <w:rsid w:val="00556193"/>
    <w:rsid w:val="005567B2"/>
    <w:rsid w:val="00562450"/>
    <w:rsid w:val="0056294D"/>
    <w:rsid w:val="00564843"/>
    <w:rsid w:val="00565625"/>
    <w:rsid w:val="00565DF8"/>
    <w:rsid w:val="00566504"/>
    <w:rsid w:val="00566D10"/>
    <w:rsid w:val="005677D6"/>
    <w:rsid w:val="005679C4"/>
    <w:rsid w:val="00570390"/>
    <w:rsid w:val="00570D03"/>
    <w:rsid w:val="0057236D"/>
    <w:rsid w:val="00573C31"/>
    <w:rsid w:val="00574921"/>
    <w:rsid w:val="00576201"/>
    <w:rsid w:val="00577543"/>
    <w:rsid w:val="00577591"/>
    <w:rsid w:val="0058006B"/>
    <w:rsid w:val="0058124F"/>
    <w:rsid w:val="00581511"/>
    <w:rsid w:val="0058223A"/>
    <w:rsid w:val="00582AE0"/>
    <w:rsid w:val="005833A7"/>
    <w:rsid w:val="00585082"/>
    <w:rsid w:val="00585A2E"/>
    <w:rsid w:val="00585A69"/>
    <w:rsid w:val="005866A5"/>
    <w:rsid w:val="00586F24"/>
    <w:rsid w:val="00592498"/>
    <w:rsid w:val="0059294C"/>
    <w:rsid w:val="005947F7"/>
    <w:rsid w:val="00595342"/>
    <w:rsid w:val="005959CE"/>
    <w:rsid w:val="00596856"/>
    <w:rsid w:val="00597223"/>
    <w:rsid w:val="00597B4F"/>
    <w:rsid w:val="005A0425"/>
    <w:rsid w:val="005A1BEB"/>
    <w:rsid w:val="005A27F4"/>
    <w:rsid w:val="005A2DD6"/>
    <w:rsid w:val="005A36C0"/>
    <w:rsid w:val="005A4B81"/>
    <w:rsid w:val="005A645B"/>
    <w:rsid w:val="005A6EDF"/>
    <w:rsid w:val="005A7151"/>
    <w:rsid w:val="005B1D24"/>
    <w:rsid w:val="005B2652"/>
    <w:rsid w:val="005B28DF"/>
    <w:rsid w:val="005B2FB1"/>
    <w:rsid w:val="005B3440"/>
    <w:rsid w:val="005B4792"/>
    <w:rsid w:val="005B49A7"/>
    <w:rsid w:val="005B4F50"/>
    <w:rsid w:val="005B53B2"/>
    <w:rsid w:val="005B6234"/>
    <w:rsid w:val="005B6FCB"/>
    <w:rsid w:val="005B7545"/>
    <w:rsid w:val="005B7D01"/>
    <w:rsid w:val="005C17F5"/>
    <w:rsid w:val="005C527E"/>
    <w:rsid w:val="005C5781"/>
    <w:rsid w:val="005C7E97"/>
    <w:rsid w:val="005D009E"/>
    <w:rsid w:val="005D4B47"/>
    <w:rsid w:val="005D5972"/>
    <w:rsid w:val="005D63B0"/>
    <w:rsid w:val="005D64F4"/>
    <w:rsid w:val="005D65D0"/>
    <w:rsid w:val="005D6E0C"/>
    <w:rsid w:val="005D7608"/>
    <w:rsid w:val="005D7FC9"/>
    <w:rsid w:val="005E07BE"/>
    <w:rsid w:val="005E08D3"/>
    <w:rsid w:val="005E2B26"/>
    <w:rsid w:val="005E31D5"/>
    <w:rsid w:val="005E35A4"/>
    <w:rsid w:val="005E377C"/>
    <w:rsid w:val="005E4817"/>
    <w:rsid w:val="005E5524"/>
    <w:rsid w:val="005E5F50"/>
    <w:rsid w:val="005E74C2"/>
    <w:rsid w:val="005E7D70"/>
    <w:rsid w:val="005F0C12"/>
    <w:rsid w:val="005F1BD9"/>
    <w:rsid w:val="005F2149"/>
    <w:rsid w:val="005F3239"/>
    <w:rsid w:val="005F32DA"/>
    <w:rsid w:val="005F56AE"/>
    <w:rsid w:val="005F5D12"/>
    <w:rsid w:val="005F5E43"/>
    <w:rsid w:val="005F5F44"/>
    <w:rsid w:val="005F61A0"/>
    <w:rsid w:val="005F688F"/>
    <w:rsid w:val="005F7005"/>
    <w:rsid w:val="005F7522"/>
    <w:rsid w:val="00600364"/>
    <w:rsid w:val="00600B1C"/>
    <w:rsid w:val="00601363"/>
    <w:rsid w:val="00601D93"/>
    <w:rsid w:val="00601F52"/>
    <w:rsid w:val="00602231"/>
    <w:rsid w:val="006026A0"/>
    <w:rsid w:val="00603912"/>
    <w:rsid w:val="0060402D"/>
    <w:rsid w:val="006041BE"/>
    <w:rsid w:val="00604BC4"/>
    <w:rsid w:val="0060594F"/>
    <w:rsid w:val="006072CC"/>
    <w:rsid w:val="0060799E"/>
    <w:rsid w:val="006103AF"/>
    <w:rsid w:val="00610B0A"/>
    <w:rsid w:val="00611959"/>
    <w:rsid w:val="00612CD8"/>
    <w:rsid w:val="00612F95"/>
    <w:rsid w:val="00614A45"/>
    <w:rsid w:val="006150DC"/>
    <w:rsid w:val="00615134"/>
    <w:rsid w:val="00616317"/>
    <w:rsid w:val="006169D9"/>
    <w:rsid w:val="006177F4"/>
    <w:rsid w:val="00620189"/>
    <w:rsid w:val="006203F0"/>
    <w:rsid w:val="00620A0C"/>
    <w:rsid w:val="006213B7"/>
    <w:rsid w:val="00621B7E"/>
    <w:rsid w:val="006231FB"/>
    <w:rsid w:val="00624363"/>
    <w:rsid w:val="00624E1A"/>
    <w:rsid w:val="00624F57"/>
    <w:rsid w:val="00626095"/>
    <w:rsid w:val="00626A41"/>
    <w:rsid w:val="00627974"/>
    <w:rsid w:val="00630FA2"/>
    <w:rsid w:val="00631A39"/>
    <w:rsid w:val="006327D9"/>
    <w:rsid w:val="00632EEC"/>
    <w:rsid w:val="00634021"/>
    <w:rsid w:val="00634BBC"/>
    <w:rsid w:val="0063517A"/>
    <w:rsid w:val="006360DF"/>
    <w:rsid w:val="00636777"/>
    <w:rsid w:val="00636B6B"/>
    <w:rsid w:val="00636C7C"/>
    <w:rsid w:val="0064008B"/>
    <w:rsid w:val="00640310"/>
    <w:rsid w:val="0064067B"/>
    <w:rsid w:val="00640685"/>
    <w:rsid w:val="00640876"/>
    <w:rsid w:val="006418A2"/>
    <w:rsid w:val="006418C0"/>
    <w:rsid w:val="00642894"/>
    <w:rsid w:val="006430B0"/>
    <w:rsid w:val="00645240"/>
    <w:rsid w:val="006454D3"/>
    <w:rsid w:val="00645A0E"/>
    <w:rsid w:val="00645D5A"/>
    <w:rsid w:val="00646250"/>
    <w:rsid w:val="00647127"/>
    <w:rsid w:val="0064775D"/>
    <w:rsid w:val="00651FDB"/>
    <w:rsid w:val="00652684"/>
    <w:rsid w:val="0065281F"/>
    <w:rsid w:val="00652FAD"/>
    <w:rsid w:val="00653236"/>
    <w:rsid w:val="0065327E"/>
    <w:rsid w:val="00653466"/>
    <w:rsid w:val="00653855"/>
    <w:rsid w:val="00654407"/>
    <w:rsid w:val="00655015"/>
    <w:rsid w:val="00655287"/>
    <w:rsid w:val="006560F4"/>
    <w:rsid w:val="006576CA"/>
    <w:rsid w:val="00657788"/>
    <w:rsid w:val="00660648"/>
    <w:rsid w:val="00660F0E"/>
    <w:rsid w:val="00661813"/>
    <w:rsid w:val="006625DB"/>
    <w:rsid w:val="00663DD1"/>
    <w:rsid w:val="00664EA4"/>
    <w:rsid w:val="00664F17"/>
    <w:rsid w:val="0066632A"/>
    <w:rsid w:val="00666903"/>
    <w:rsid w:val="0066759E"/>
    <w:rsid w:val="00667AAF"/>
    <w:rsid w:val="00667BA2"/>
    <w:rsid w:val="00670E8C"/>
    <w:rsid w:val="00671975"/>
    <w:rsid w:val="00672E93"/>
    <w:rsid w:val="00673130"/>
    <w:rsid w:val="0067362E"/>
    <w:rsid w:val="006738D8"/>
    <w:rsid w:val="0067572A"/>
    <w:rsid w:val="006766F8"/>
    <w:rsid w:val="00680083"/>
    <w:rsid w:val="00680CFF"/>
    <w:rsid w:val="006811B5"/>
    <w:rsid w:val="00683B43"/>
    <w:rsid w:val="00684433"/>
    <w:rsid w:val="00684C76"/>
    <w:rsid w:val="00685F56"/>
    <w:rsid w:val="00686032"/>
    <w:rsid w:val="00686A3E"/>
    <w:rsid w:val="00686B7C"/>
    <w:rsid w:val="00686DF5"/>
    <w:rsid w:val="0068756F"/>
    <w:rsid w:val="00687A2C"/>
    <w:rsid w:val="006901EF"/>
    <w:rsid w:val="00691D64"/>
    <w:rsid w:val="006925BC"/>
    <w:rsid w:val="00692A18"/>
    <w:rsid w:val="006934AD"/>
    <w:rsid w:val="006935CE"/>
    <w:rsid w:val="00693845"/>
    <w:rsid w:val="006947AE"/>
    <w:rsid w:val="00695E11"/>
    <w:rsid w:val="0069600C"/>
    <w:rsid w:val="00696781"/>
    <w:rsid w:val="006A2610"/>
    <w:rsid w:val="006A3899"/>
    <w:rsid w:val="006A4C47"/>
    <w:rsid w:val="006A52D6"/>
    <w:rsid w:val="006A6781"/>
    <w:rsid w:val="006A6E13"/>
    <w:rsid w:val="006A6EE2"/>
    <w:rsid w:val="006A777F"/>
    <w:rsid w:val="006B0384"/>
    <w:rsid w:val="006B0863"/>
    <w:rsid w:val="006B117E"/>
    <w:rsid w:val="006B1741"/>
    <w:rsid w:val="006B3F62"/>
    <w:rsid w:val="006B561D"/>
    <w:rsid w:val="006B57D4"/>
    <w:rsid w:val="006B63B5"/>
    <w:rsid w:val="006B67F6"/>
    <w:rsid w:val="006B6D05"/>
    <w:rsid w:val="006B746F"/>
    <w:rsid w:val="006B7F2B"/>
    <w:rsid w:val="006C0D63"/>
    <w:rsid w:val="006C161A"/>
    <w:rsid w:val="006C42B8"/>
    <w:rsid w:val="006C48DA"/>
    <w:rsid w:val="006C49BE"/>
    <w:rsid w:val="006C60C2"/>
    <w:rsid w:val="006C77D9"/>
    <w:rsid w:val="006C77E8"/>
    <w:rsid w:val="006C7DC9"/>
    <w:rsid w:val="006C7FF5"/>
    <w:rsid w:val="006D0715"/>
    <w:rsid w:val="006D15B1"/>
    <w:rsid w:val="006D1651"/>
    <w:rsid w:val="006D17B1"/>
    <w:rsid w:val="006D2835"/>
    <w:rsid w:val="006D2BE9"/>
    <w:rsid w:val="006D309E"/>
    <w:rsid w:val="006D396A"/>
    <w:rsid w:val="006D3E69"/>
    <w:rsid w:val="006D4099"/>
    <w:rsid w:val="006D5893"/>
    <w:rsid w:val="006D6761"/>
    <w:rsid w:val="006D699C"/>
    <w:rsid w:val="006D7A2B"/>
    <w:rsid w:val="006D7BE2"/>
    <w:rsid w:val="006D7EA3"/>
    <w:rsid w:val="006E0928"/>
    <w:rsid w:val="006E0B91"/>
    <w:rsid w:val="006E180E"/>
    <w:rsid w:val="006E18D1"/>
    <w:rsid w:val="006E2332"/>
    <w:rsid w:val="006E39EE"/>
    <w:rsid w:val="006E3C43"/>
    <w:rsid w:val="006E4783"/>
    <w:rsid w:val="006E5A2A"/>
    <w:rsid w:val="006E6FBD"/>
    <w:rsid w:val="006E7B1E"/>
    <w:rsid w:val="006F00FF"/>
    <w:rsid w:val="006F24D5"/>
    <w:rsid w:val="006F285E"/>
    <w:rsid w:val="006F5A86"/>
    <w:rsid w:val="006F620C"/>
    <w:rsid w:val="006F690B"/>
    <w:rsid w:val="006F6940"/>
    <w:rsid w:val="006F69D5"/>
    <w:rsid w:val="006F7701"/>
    <w:rsid w:val="006F7C6C"/>
    <w:rsid w:val="0070051F"/>
    <w:rsid w:val="0070122B"/>
    <w:rsid w:val="00703BEE"/>
    <w:rsid w:val="00704B2F"/>
    <w:rsid w:val="0070587A"/>
    <w:rsid w:val="0070620A"/>
    <w:rsid w:val="00707133"/>
    <w:rsid w:val="0070713C"/>
    <w:rsid w:val="00710064"/>
    <w:rsid w:val="00710A4E"/>
    <w:rsid w:val="00710EE2"/>
    <w:rsid w:val="00711914"/>
    <w:rsid w:val="00715B3E"/>
    <w:rsid w:val="00716189"/>
    <w:rsid w:val="00716239"/>
    <w:rsid w:val="00716251"/>
    <w:rsid w:val="00716EFC"/>
    <w:rsid w:val="00717290"/>
    <w:rsid w:val="00720D26"/>
    <w:rsid w:val="00721440"/>
    <w:rsid w:val="007215AA"/>
    <w:rsid w:val="007217CB"/>
    <w:rsid w:val="00721BE6"/>
    <w:rsid w:val="00722A26"/>
    <w:rsid w:val="00722E78"/>
    <w:rsid w:val="0072313D"/>
    <w:rsid w:val="007233CC"/>
    <w:rsid w:val="00724D47"/>
    <w:rsid w:val="00725C37"/>
    <w:rsid w:val="00726422"/>
    <w:rsid w:val="00730B5C"/>
    <w:rsid w:val="00731380"/>
    <w:rsid w:val="0073215A"/>
    <w:rsid w:val="00732795"/>
    <w:rsid w:val="00732B76"/>
    <w:rsid w:val="0073327E"/>
    <w:rsid w:val="00733B37"/>
    <w:rsid w:val="007348DC"/>
    <w:rsid w:val="00735DFB"/>
    <w:rsid w:val="0073613D"/>
    <w:rsid w:val="00736CB7"/>
    <w:rsid w:val="0073761A"/>
    <w:rsid w:val="00741512"/>
    <w:rsid w:val="00741D74"/>
    <w:rsid w:val="00743C29"/>
    <w:rsid w:val="0074478E"/>
    <w:rsid w:val="00744CA9"/>
    <w:rsid w:val="0074502B"/>
    <w:rsid w:val="0074523F"/>
    <w:rsid w:val="00745E52"/>
    <w:rsid w:val="00747057"/>
    <w:rsid w:val="0074798E"/>
    <w:rsid w:val="007513E0"/>
    <w:rsid w:val="00751E67"/>
    <w:rsid w:val="007522FC"/>
    <w:rsid w:val="007533CB"/>
    <w:rsid w:val="0075377B"/>
    <w:rsid w:val="00753F0E"/>
    <w:rsid w:val="00754B42"/>
    <w:rsid w:val="007558E3"/>
    <w:rsid w:val="00755906"/>
    <w:rsid w:val="0075594B"/>
    <w:rsid w:val="00755E66"/>
    <w:rsid w:val="00756007"/>
    <w:rsid w:val="0075609A"/>
    <w:rsid w:val="00756100"/>
    <w:rsid w:val="00756DCC"/>
    <w:rsid w:val="007600CD"/>
    <w:rsid w:val="0076132B"/>
    <w:rsid w:val="00761A93"/>
    <w:rsid w:val="007629A7"/>
    <w:rsid w:val="00763CDA"/>
    <w:rsid w:val="007649F7"/>
    <w:rsid w:val="00770324"/>
    <w:rsid w:val="00770BF9"/>
    <w:rsid w:val="00770E5F"/>
    <w:rsid w:val="00770ED6"/>
    <w:rsid w:val="00771741"/>
    <w:rsid w:val="00771A88"/>
    <w:rsid w:val="00771E37"/>
    <w:rsid w:val="00772105"/>
    <w:rsid w:val="00772448"/>
    <w:rsid w:val="00774324"/>
    <w:rsid w:val="00774810"/>
    <w:rsid w:val="0077640E"/>
    <w:rsid w:val="00776E11"/>
    <w:rsid w:val="00776F13"/>
    <w:rsid w:val="007774F4"/>
    <w:rsid w:val="00785BE1"/>
    <w:rsid w:val="00785F42"/>
    <w:rsid w:val="00786736"/>
    <w:rsid w:val="00786AF1"/>
    <w:rsid w:val="007904BB"/>
    <w:rsid w:val="00790CDF"/>
    <w:rsid w:val="00791292"/>
    <w:rsid w:val="007912DC"/>
    <w:rsid w:val="007913A2"/>
    <w:rsid w:val="00793A69"/>
    <w:rsid w:val="007948A7"/>
    <w:rsid w:val="00795454"/>
    <w:rsid w:val="0079569B"/>
    <w:rsid w:val="00796064"/>
    <w:rsid w:val="007969A9"/>
    <w:rsid w:val="00797177"/>
    <w:rsid w:val="00797A18"/>
    <w:rsid w:val="00797E1A"/>
    <w:rsid w:val="007A1310"/>
    <w:rsid w:val="007A1B54"/>
    <w:rsid w:val="007A1B6F"/>
    <w:rsid w:val="007A2165"/>
    <w:rsid w:val="007A245E"/>
    <w:rsid w:val="007A2877"/>
    <w:rsid w:val="007A2AF7"/>
    <w:rsid w:val="007A3B25"/>
    <w:rsid w:val="007A44B6"/>
    <w:rsid w:val="007A4F6D"/>
    <w:rsid w:val="007A50A7"/>
    <w:rsid w:val="007A6CF4"/>
    <w:rsid w:val="007A7978"/>
    <w:rsid w:val="007A7DCA"/>
    <w:rsid w:val="007B278E"/>
    <w:rsid w:val="007B27F6"/>
    <w:rsid w:val="007B2A1F"/>
    <w:rsid w:val="007B2D93"/>
    <w:rsid w:val="007B43FE"/>
    <w:rsid w:val="007B56FC"/>
    <w:rsid w:val="007B6986"/>
    <w:rsid w:val="007B70E9"/>
    <w:rsid w:val="007B7DCD"/>
    <w:rsid w:val="007C0A5F"/>
    <w:rsid w:val="007C10CC"/>
    <w:rsid w:val="007C1D4D"/>
    <w:rsid w:val="007C1E30"/>
    <w:rsid w:val="007C2C4C"/>
    <w:rsid w:val="007C3D82"/>
    <w:rsid w:val="007C44C8"/>
    <w:rsid w:val="007C47CE"/>
    <w:rsid w:val="007C4A18"/>
    <w:rsid w:val="007C4D5F"/>
    <w:rsid w:val="007C5067"/>
    <w:rsid w:val="007C599E"/>
    <w:rsid w:val="007C6A25"/>
    <w:rsid w:val="007D002C"/>
    <w:rsid w:val="007D0A26"/>
    <w:rsid w:val="007D1104"/>
    <w:rsid w:val="007D3BCC"/>
    <w:rsid w:val="007D4D0D"/>
    <w:rsid w:val="007D5328"/>
    <w:rsid w:val="007D5E50"/>
    <w:rsid w:val="007D5F5A"/>
    <w:rsid w:val="007E0C24"/>
    <w:rsid w:val="007E1940"/>
    <w:rsid w:val="007E1A9B"/>
    <w:rsid w:val="007E2731"/>
    <w:rsid w:val="007E3563"/>
    <w:rsid w:val="007E3614"/>
    <w:rsid w:val="007E3EF0"/>
    <w:rsid w:val="007E41F0"/>
    <w:rsid w:val="007E4779"/>
    <w:rsid w:val="007E5F34"/>
    <w:rsid w:val="007E77F7"/>
    <w:rsid w:val="007F0537"/>
    <w:rsid w:val="007F1170"/>
    <w:rsid w:val="007F186C"/>
    <w:rsid w:val="007F1908"/>
    <w:rsid w:val="007F28D2"/>
    <w:rsid w:val="007F31F3"/>
    <w:rsid w:val="007F441E"/>
    <w:rsid w:val="007F50BA"/>
    <w:rsid w:val="007F54A8"/>
    <w:rsid w:val="007F5AB0"/>
    <w:rsid w:val="007F5DF8"/>
    <w:rsid w:val="007F6CC3"/>
    <w:rsid w:val="007F7148"/>
    <w:rsid w:val="007F7493"/>
    <w:rsid w:val="008003E5"/>
    <w:rsid w:val="00801197"/>
    <w:rsid w:val="008013A8"/>
    <w:rsid w:val="00801669"/>
    <w:rsid w:val="00804C74"/>
    <w:rsid w:val="0080578E"/>
    <w:rsid w:val="00806F28"/>
    <w:rsid w:val="00806F8A"/>
    <w:rsid w:val="00811F56"/>
    <w:rsid w:val="00812586"/>
    <w:rsid w:val="00813A6C"/>
    <w:rsid w:val="008149C6"/>
    <w:rsid w:val="00814D4B"/>
    <w:rsid w:val="00814FC1"/>
    <w:rsid w:val="00815B91"/>
    <w:rsid w:val="00816333"/>
    <w:rsid w:val="00816516"/>
    <w:rsid w:val="00816C12"/>
    <w:rsid w:val="008177C5"/>
    <w:rsid w:val="00817B9A"/>
    <w:rsid w:val="00820982"/>
    <w:rsid w:val="00820A5E"/>
    <w:rsid w:val="008235CA"/>
    <w:rsid w:val="0082378E"/>
    <w:rsid w:val="0082452A"/>
    <w:rsid w:val="00824A90"/>
    <w:rsid w:val="008252DA"/>
    <w:rsid w:val="00825B19"/>
    <w:rsid w:val="00825B92"/>
    <w:rsid w:val="00827EE4"/>
    <w:rsid w:val="00830475"/>
    <w:rsid w:val="0083091A"/>
    <w:rsid w:val="00830E20"/>
    <w:rsid w:val="0083124F"/>
    <w:rsid w:val="00831B7D"/>
    <w:rsid w:val="008323DA"/>
    <w:rsid w:val="0083251A"/>
    <w:rsid w:val="00833A7C"/>
    <w:rsid w:val="00836C75"/>
    <w:rsid w:val="00836C97"/>
    <w:rsid w:val="00836E3D"/>
    <w:rsid w:val="00837DD6"/>
    <w:rsid w:val="0084142F"/>
    <w:rsid w:val="008417AD"/>
    <w:rsid w:val="00841B61"/>
    <w:rsid w:val="00841D9C"/>
    <w:rsid w:val="00841FB7"/>
    <w:rsid w:val="00842B44"/>
    <w:rsid w:val="008433BF"/>
    <w:rsid w:val="00843BD1"/>
    <w:rsid w:val="0084444E"/>
    <w:rsid w:val="00845854"/>
    <w:rsid w:val="00845A5E"/>
    <w:rsid w:val="00845B0E"/>
    <w:rsid w:val="00845BF6"/>
    <w:rsid w:val="0084758E"/>
    <w:rsid w:val="0085178B"/>
    <w:rsid w:val="00853341"/>
    <w:rsid w:val="00853BB6"/>
    <w:rsid w:val="008556D7"/>
    <w:rsid w:val="008558BF"/>
    <w:rsid w:val="00855E11"/>
    <w:rsid w:val="008577CA"/>
    <w:rsid w:val="00860C56"/>
    <w:rsid w:val="00860E45"/>
    <w:rsid w:val="0086103F"/>
    <w:rsid w:val="008613A1"/>
    <w:rsid w:val="00861AB6"/>
    <w:rsid w:val="00862840"/>
    <w:rsid w:val="00863B95"/>
    <w:rsid w:val="00863C83"/>
    <w:rsid w:val="00863EFC"/>
    <w:rsid w:val="00863FD9"/>
    <w:rsid w:val="00864545"/>
    <w:rsid w:val="008646E1"/>
    <w:rsid w:val="00864773"/>
    <w:rsid w:val="0086487B"/>
    <w:rsid w:val="00865D5B"/>
    <w:rsid w:val="00866D15"/>
    <w:rsid w:val="00867562"/>
    <w:rsid w:val="00867FA0"/>
    <w:rsid w:val="00870CB5"/>
    <w:rsid w:val="008731A3"/>
    <w:rsid w:val="00873A1A"/>
    <w:rsid w:val="008749F1"/>
    <w:rsid w:val="00874A49"/>
    <w:rsid w:val="008753CC"/>
    <w:rsid w:val="00875D3F"/>
    <w:rsid w:val="008762A7"/>
    <w:rsid w:val="008763E6"/>
    <w:rsid w:val="00877682"/>
    <w:rsid w:val="00881867"/>
    <w:rsid w:val="008818A5"/>
    <w:rsid w:val="008824F4"/>
    <w:rsid w:val="008831AC"/>
    <w:rsid w:val="00885604"/>
    <w:rsid w:val="00885F93"/>
    <w:rsid w:val="00886B72"/>
    <w:rsid w:val="00891B9B"/>
    <w:rsid w:val="00891C3F"/>
    <w:rsid w:val="00896CE9"/>
    <w:rsid w:val="008A0FE3"/>
    <w:rsid w:val="008A21C2"/>
    <w:rsid w:val="008A2375"/>
    <w:rsid w:val="008A2441"/>
    <w:rsid w:val="008A2F96"/>
    <w:rsid w:val="008A4C0A"/>
    <w:rsid w:val="008A5C89"/>
    <w:rsid w:val="008A6290"/>
    <w:rsid w:val="008A70B6"/>
    <w:rsid w:val="008A779E"/>
    <w:rsid w:val="008B0810"/>
    <w:rsid w:val="008B0A6F"/>
    <w:rsid w:val="008B1121"/>
    <w:rsid w:val="008B1EAE"/>
    <w:rsid w:val="008B27A2"/>
    <w:rsid w:val="008B2A7F"/>
    <w:rsid w:val="008B42A0"/>
    <w:rsid w:val="008B4A94"/>
    <w:rsid w:val="008B515D"/>
    <w:rsid w:val="008B5EB2"/>
    <w:rsid w:val="008B65D4"/>
    <w:rsid w:val="008B6F48"/>
    <w:rsid w:val="008B7139"/>
    <w:rsid w:val="008C0F63"/>
    <w:rsid w:val="008C1215"/>
    <w:rsid w:val="008C1572"/>
    <w:rsid w:val="008C16F3"/>
    <w:rsid w:val="008C183E"/>
    <w:rsid w:val="008C1F46"/>
    <w:rsid w:val="008C21EC"/>
    <w:rsid w:val="008C2B8A"/>
    <w:rsid w:val="008C31D4"/>
    <w:rsid w:val="008C3472"/>
    <w:rsid w:val="008C3692"/>
    <w:rsid w:val="008C41C6"/>
    <w:rsid w:val="008C4C26"/>
    <w:rsid w:val="008C51D1"/>
    <w:rsid w:val="008C5D43"/>
    <w:rsid w:val="008C642A"/>
    <w:rsid w:val="008C74D4"/>
    <w:rsid w:val="008C7E45"/>
    <w:rsid w:val="008D1EF3"/>
    <w:rsid w:val="008D26C5"/>
    <w:rsid w:val="008D27B1"/>
    <w:rsid w:val="008D302B"/>
    <w:rsid w:val="008D484F"/>
    <w:rsid w:val="008D4AB1"/>
    <w:rsid w:val="008D4BC5"/>
    <w:rsid w:val="008D4FAF"/>
    <w:rsid w:val="008D515D"/>
    <w:rsid w:val="008D5485"/>
    <w:rsid w:val="008D5EC0"/>
    <w:rsid w:val="008D62AF"/>
    <w:rsid w:val="008D63D9"/>
    <w:rsid w:val="008E0DA9"/>
    <w:rsid w:val="008E356B"/>
    <w:rsid w:val="008E3C11"/>
    <w:rsid w:val="008E4613"/>
    <w:rsid w:val="008E4E94"/>
    <w:rsid w:val="008E4F20"/>
    <w:rsid w:val="008E591E"/>
    <w:rsid w:val="008E6924"/>
    <w:rsid w:val="008E7067"/>
    <w:rsid w:val="008F05CB"/>
    <w:rsid w:val="008F16E8"/>
    <w:rsid w:val="008F1771"/>
    <w:rsid w:val="008F30B4"/>
    <w:rsid w:val="008F42E5"/>
    <w:rsid w:val="008F4844"/>
    <w:rsid w:val="008F5159"/>
    <w:rsid w:val="0090005A"/>
    <w:rsid w:val="0090018D"/>
    <w:rsid w:val="009025E2"/>
    <w:rsid w:val="00903C12"/>
    <w:rsid w:val="0090480C"/>
    <w:rsid w:val="00904D54"/>
    <w:rsid w:val="00906488"/>
    <w:rsid w:val="009071EB"/>
    <w:rsid w:val="009073B6"/>
    <w:rsid w:val="00907F7C"/>
    <w:rsid w:val="00911D8B"/>
    <w:rsid w:val="00912091"/>
    <w:rsid w:val="00913A67"/>
    <w:rsid w:val="00913F52"/>
    <w:rsid w:val="00913FDC"/>
    <w:rsid w:val="00914150"/>
    <w:rsid w:val="00914DEA"/>
    <w:rsid w:val="00914FD9"/>
    <w:rsid w:val="00916BE8"/>
    <w:rsid w:val="009171DB"/>
    <w:rsid w:val="00917206"/>
    <w:rsid w:val="0091735F"/>
    <w:rsid w:val="009208B9"/>
    <w:rsid w:val="00920992"/>
    <w:rsid w:val="00920D27"/>
    <w:rsid w:val="00920F64"/>
    <w:rsid w:val="00921A41"/>
    <w:rsid w:val="00921E01"/>
    <w:rsid w:val="0092238C"/>
    <w:rsid w:val="00922821"/>
    <w:rsid w:val="00923F8A"/>
    <w:rsid w:val="00930331"/>
    <w:rsid w:val="00930733"/>
    <w:rsid w:val="0093141F"/>
    <w:rsid w:val="00931FB7"/>
    <w:rsid w:val="0093247F"/>
    <w:rsid w:val="009325CE"/>
    <w:rsid w:val="00932AF7"/>
    <w:rsid w:val="009332B7"/>
    <w:rsid w:val="00934E6E"/>
    <w:rsid w:val="00935439"/>
    <w:rsid w:val="00935CED"/>
    <w:rsid w:val="009367A0"/>
    <w:rsid w:val="00937E8E"/>
    <w:rsid w:val="00940330"/>
    <w:rsid w:val="009407B7"/>
    <w:rsid w:val="00940B98"/>
    <w:rsid w:val="00941F92"/>
    <w:rsid w:val="009421E1"/>
    <w:rsid w:val="009429E4"/>
    <w:rsid w:val="00942F14"/>
    <w:rsid w:val="009431B0"/>
    <w:rsid w:val="009439D3"/>
    <w:rsid w:val="00944468"/>
    <w:rsid w:val="00945DF2"/>
    <w:rsid w:val="009468DB"/>
    <w:rsid w:val="0094732E"/>
    <w:rsid w:val="009475E5"/>
    <w:rsid w:val="009500F9"/>
    <w:rsid w:val="009501CD"/>
    <w:rsid w:val="00951575"/>
    <w:rsid w:val="00951DEF"/>
    <w:rsid w:val="00953058"/>
    <w:rsid w:val="00953495"/>
    <w:rsid w:val="0095472E"/>
    <w:rsid w:val="00954D25"/>
    <w:rsid w:val="00954D45"/>
    <w:rsid w:val="009551C2"/>
    <w:rsid w:val="009551F6"/>
    <w:rsid w:val="00955A4B"/>
    <w:rsid w:val="00956703"/>
    <w:rsid w:val="009569FB"/>
    <w:rsid w:val="00956FDE"/>
    <w:rsid w:val="00957A70"/>
    <w:rsid w:val="009608A3"/>
    <w:rsid w:val="0096186D"/>
    <w:rsid w:val="00962347"/>
    <w:rsid w:val="0096285B"/>
    <w:rsid w:val="00963C53"/>
    <w:rsid w:val="009650B0"/>
    <w:rsid w:val="00965755"/>
    <w:rsid w:val="009658E8"/>
    <w:rsid w:val="00965996"/>
    <w:rsid w:val="00966BB4"/>
    <w:rsid w:val="00967106"/>
    <w:rsid w:val="00967567"/>
    <w:rsid w:val="00967C88"/>
    <w:rsid w:val="009701F1"/>
    <w:rsid w:val="009706A9"/>
    <w:rsid w:val="009719B2"/>
    <w:rsid w:val="00971CCF"/>
    <w:rsid w:val="00972866"/>
    <w:rsid w:val="009740B5"/>
    <w:rsid w:val="00974E81"/>
    <w:rsid w:val="009760FF"/>
    <w:rsid w:val="00976BB5"/>
    <w:rsid w:val="00977361"/>
    <w:rsid w:val="00980AF8"/>
    <w:rsid w:val="00983C3C"/>
    <w:rsid w:val="009840AF"/>
    <w:rsid w:val="0098491B"/>
    <w:rsid w:val="00985945"/>
    <w:rsid w:val="00987729"/>
    <w:rsid w:val="00987CB0"/>
    <w:rsid w:val="00987E70"/>
    <w:rsid w:val="0099059E"/>
    <w:rsid w:val="00990943"/>
    <w:rsid w:val="00993635"/>
    <w:rsid w:val="00994742"/>
    <w:rsid w:val="0099494D"/>
    <w:rsid w:val="009951D4"/>
    <w:rsid w:val="0099574A"/>
    <w:rsid w:val="009959B6"/>
    <w:rsid w:val="00995F43"/>
    <w:rsid w:val="00996928"/>
    <w:rsid w:val="00997E26"/>
    <w:rsid w:val="00997E7C"/>
    <w:rsid w:val="009A0EF8"/>
    <w:rsid w:val="009A143B"/>
    <w:rsid w:val="009A39B2"/>
    <w:rsid w:val="009A4FC5"/>
    <w:rsid w:val="009A50E8"/>
    <w:rsid w:val="009A574A"/>
    <w:rsid w:val="009A5B03"/>
    <w:rsid w:val="009A6541"/>
    <w:rsid w:val="009A7C9B"/>
    <w:rsid w:val="009B02EB"/>
    <w:rsid w:val="009B0BC7"/>
    <w:rsid w:val="009B10E2"/>
    <w:rsid w:val="009B1877"/>
    <w:rsid w:val="009B1E0C"/>
    <w:rsid w:val="009B2CCA"/>
    <w:rsid w:val="009B2F98"/>
    <w:rsid w:val="009B35C2"/>
    <w:rsid w:val="009B36B9"/>
    <w:rsid w:val="009B6025"/>
    <w:rsid w:val="009B705F"/>
    <w:rsid w:val="009C02BA"/>
    <w:rsid w:val="009C1CB7"/>
    <w:rsid w:val="009C2699"/>
    <w:rsid w:val="009C3333"/>
    <w:rsid w:val="009C5B33"/>
    <w:rsid w:val="009C5B93"/>
    <w:rsid w:val="009C5DA4"/>
    <w:rsid w:val="009C6C5F"/>
    <w:rsid w:val="009C7676"/>
    <w:rsid w:val="009D0C14"/>
    <w:rsid w:val="009D2212"/>
    <w:rsid w:val="009D24D0"/>
    <w:rsid w:val="009D2AD5"/>
    <w:rsid w:val="009D2B97"/>
    <w:rsid w:val="009D45FB"/>
    <w:rsid w:val="009D5448"/>
    <w:rsid w:val="009D6453"/>
    <w:rsid w:val="009D7353"/>
    <w:rsid w:val="009D76D5"/>
    <w:rsid w:val="009E23AC"/>
    <w:rsid w:val="009E3C12"/>
    <w:rsid w:val="009E3F0B"/>
    <w:rsid w:val="009E4A9A"/>
    <w:rsid w:val="009E4D6F"/>
    <w:rsid w:val="009E6CF9"/>
    <w:rsid w:val="009E7BF4"/>
    <w:rsid w:val="009F0FA7"/>
    <w:rsid w:val="009F175A"/>
    <w:rsid w:val="009F18C9"/>
    <w:rsid w:val="009F19DF"/>
    <w:rsid w:val="009F1A19"/>
    <w:rsid w:val="009F1CEE"/>
    <w:rsid w:val="009F1FE8"/>
    <w:rsid w:val="009F2024"/>
    <w:rsid w:val="009F21CB"/>
    <w:rsid w:val="009F2E86"/>
    <w:rsid w:val="009F3839"/>
    <w:rsid w:val="009F4CD4"/>
    <w:rsid w:val="009F58EC"/>
    <w:rsid w:val="009F730B"/>
    <w:rsid w:val="009F7D1C"/>
    <w:rsid w:val="00A01566"/>
    <w:rsid w:val="00A0184F"/>
    <w:rsid w:val="00A01E32"/>
    <w:rsid w:val="00A0269B"/>
    <w:rsid w:val="00A03CAB"/>
    <w:rsid w:val="00A04842"/>
    <w:rsid w:val="00A0514E"/>
    <w:rsid w:val="00A07B1B"/>
    <w:rsid w:val="00A100F9"/>
    <w:rsid w:val="00A10EC3"/>
    <w:rsid w:val="00A11019"/>
    <w:rsid w:val="00A112B1"/>
    <w:rsid w:val="00A11B73"/>
    <w:rsid w:val="00A1222D"/>
    <w:rsid w:val="00A12D50"/>
    <w:rsid w:val="00A12EDA"/>
    <w:rsid w:val="00A13A75"/>
    <w:rsid w:val="00A13AEA"/>
    <w:rsid w:val="00A1679D"/>
    <w:rsid w:val="00A17787"/>
    <w:rsid w:val="00A2113F"/>
    <w:rsid w:val="00A2195F"/>
    <w:rsid w:val="00A21E03"/>
    <w:rsid w:val="00A23236"/>
    <w:rsid w:val="00A2421C"/>
    <w:rsid w:val="00A25D28"/>
    <w:rsid w:val="00A26253"/>
    <w:rsid w:val="00A26E11"/>
    <w:rsid w:val="00A30CD8"/>
    <w:rsid w:val="00A30E3B"/>
    <w:rsid w:val="00A311A0"/>
    <w:rsid w:val="00A31719"/>
    <w:rsid w:val="00A321A0"/>
    <w:rsid w:val="00A3240B"/>
    <w:rsid w:val="00A325BF"/>
    <w:rsid w:val="00A32AF6"/>
    <w:rsid w:val="00A3329D"/>
    <w:rsid w:val="00A340A8"/>
    <w:rsid w:val="00A35735"/>
    <w:rsid w:val="00A36E57"/>
    <w:rsid w:val="00A3730D"/>
    <w:rsid w:val="00A4199E"/>
    <w:rsid w:val="00A42DFB"/>
    <w:rsid w:val="00A430D5"/>
    <w:rsid w:val="00A44ABB"/>
    <w:rsid w:val="00A4585C"/>
    <w:rsid w:val="00A46034"/>
    <w:rsid w:val="00A4607B"/>
    <w:rsid w:val="00A46CB8"/>
    <w:rsid w:val="00A478D1"/>
    <w:rsid w:val="00A5075B"/>
    <w:rsid w:val="00A51235"/>
    <w:rsid w:val="00A516DD"/>
    <w:rsid w:val="00A5204B"/>
    <w:rsid w:val="00A52E17"/>
    <w:rsid w:val="00A557F0"/>
    <w:rsid w:val="00A5726D"/>
    <w:rsid w:val="00A57A08"/>
    <w:rsid w:val="00A619EF"/>
    <w:rsid w:val="00A62045"/>
    <w:rsid w:val="00A640D1"/>
    <w:rsid w:val="00A64D01"/>
    <w:rsid w:val="00A6568E"/>
    <w:rsid w:val="00A66361"/>
    <w:rsid w:val="00A6686E"/>
    <w:rsid w:val="00A672FF"/>
    <w:rsid w:val="00A67B8F"/>
    <w:rsid w:val="00A67E85"/>
    <w:rsid w:val="00A70E0E"/>
    <w:rsid w:val="00A73889"/>
    <w:rsid w:val="00A7394D"/>
    <w:rsid w:val="00A74192"/>
    <w:rsid w:val="00A7421D"/>
    <w:rsid w:val="00A74AD9"/>
    <w:rsid w:val="00A75CBB"/>
    <w:rsid w:val="00A801CC"/>
    <w:rsid w:val="00A80A9A"/>
    <w:rsid w:val="00A8245E"/>
    <w:rsid w:val="00A82C1B"/>
    <w:rsid w:val="00A8463C"/>
    <w:rsid w:val="00A84804"/>
    <w:rsid w:val="00A853D2"/>
    <w:rsid w:val="00A86816"/>
    <w:rsid w:val="00A87D44"/>
    <w:rsid w:val="00A90594"/>
    <w:rsid w:val="00A92396"/>
    <w:rsid w:val="00A924CD"/>
    <w:rsid w:val="00A93E2F"/>
    <w:rsid w:val="00A95733"/>
    <w:rsid w:val="00A965BC"/>
    <w:rsid w:val="00A96805"/>
    <w:rsid w:val="00A9696E"/>
    <w:rsid w:val="00A977CC"/>
    <w:rsid w:val="00AA0D5E"/>
    <w:rsid w:val="00AA23CC"/>
    <w:rsid w:val="00AA2DD6"/>
    <w:rsid w:val="00AA5283"/>
    <w:rsid w:val="00AA576A"/>
    <w:rsid w:val="00AA5799"/>
    <w:rsid w:val="00AA60C0"/>
    <w:rsid w:val="00AA6484"/>
    <w:rsid w:val="00AA679A"/>
    <w:rsid w:val="00AA6B9D"/>
    <w:rsid w:val="00AA734A"/>
    <w:rsid w:val="00AA7696"/>
    <w:rsid w:val="00AB1DFC"/>
    <w:rsid w:val="00AB1EF4"/>
    <w:rsid w:val="00AB20C8"/>
    <w:rsid w:val="00AB2B2F"/>
    <w:rsid w:val="00AB3026"/>
    <w:rsid w:val="00AB57A3"/>
    <w:rsid w:val="00AB590E"/>
    <w:rsid w:val="00AB5BAD"/>
    <w:rsid w:val="00AB5F8A"/>
    <w:rsid w:val="00AB6C87"/>
    <w:rsid w:val="00AC0245"/>
    <w:rsid w:val="00AC0302"/>
    <w:rsid w:val="00AC33A9"/>
    <w:rsid w:val="00AC3FDB"/>
    <w:rsid w:val="00AC4352"/>
    <w:rsid w:val="00AC464B"/>
    <w:rsid w:val="00AC4B87"/>
    <w:rsid w:val="00AC553F"/>
    <w:rsid w:val="00AC5EB3"/>
    <w:rsid w:val="00AC622E"/>
    <w:rsid w:val="00AD050A"/>
    <w:rsid w:val="00AD19EB"/>
    <w:rsid w:val="00AD201F"/>
    <w:rsid w:val="00AD2641"/>
    <w:rsid w:val="00AD3415"/>
    <w:rsid w:val="00AD3909"/>
    <w:rsid w:val="00AD3CD9"/>
    <w:rsid w:val="00AD3E6E"/>
    <w:rsid w:val="00AD3F58"/>
    <w:rsid w:val="00AD46EB"/>
    <w:rsid w:val="00AD4B64"/>
    <w:rsid w:val="00AD6770"/>
    <w:rsid w:val="00AD71C7"/>
    <w:rsid w:val="00AD72A0"/>
    <w:rsid w:val="00AD7734"/>
    <w:rsid w:val="00AE0096"/>
    <w:rsid w:val="00AE0CC9"/>
    <w:rsid w:val="00AE246F"/>
    <w:rsid w:val="00AE2A12"/>
    <w:rsid w:val="00AE2C23"/>
    <w:rsid w:val="00AE3A64"/>
    <w:rsid w:val="00AE3AE6"/>
    <w:rsid w:val="00AE4FBB"/>
    <w:rsid w:val="00AE5739"/>
    <w:rsid w:val="00AE5C20"/>
    <w:rsid w:val="00AE5E21"/>
    <w:rsid w:val="00AE6B0F"/>
    <w:rsid w:val="00AE6C7A"/>
    <w:rsid w:val="00AF08FE"/>
    <w:rsid w:val="00AF0B6B"/>
    <w:rsid w:val="00AF114D"/>
    <w:rsid w:val="00AF1F06"/>
    <w:rsid w:val="00AF38E7"/>
    <w:rsid w:val="00AF3DDC"/>
    <w:rsid w:val="00AF4A4A"/>
    <w:rsid w:val="00AF4B0B"/>
    <w:rsid w:val="00AF692C"/>
    <w:rsid w:val="00AF7267"/>
    <w:rsid w:val="00AF72C9"/>
    <w:rsid w:val="00AF73E7"/>
    <w:rsid w:val="00AF7813"/>
    <w:rsid w:val="00B01AD0"/>
    <w:rsid w:val="00B01B7F"/>
    <w:rsid w:val="00B02AEE"/>
    <w:rsid w:val="00B036A1"/>
    <w:rsid w:val="00B039E2"/>
    <w:rsid w:val="00B03D87"/>
    <w:rsid w:val="00B042DD"/>
    <w:rsid w:val="00B0535D"/>
    <w:rsid w:val="00B0596C"/>
    <w:rsid w:val="00B069D9"/>
    <w:rsid w:val="00B1046C"/>
    <w:rsid w:val="00B10B76"/>
    <w:rsid w:val="00B115AB"/>
    <w:rsid w:val="00B12849"/>
    <w:rsid w:val="00B12920"/>
    <w:rsid w:val="00B13123"/>
    <w:rsid w:val="00B13278"/>
    <w:rsid w:val="00B135D2"/>
    <w:rsid w:val="00B1388C"/>
    <w:rsid w:val="00B1554E"/>
    <w:rsid w:val="00B15EBD"/>
    <w:rsid w:val="00B162DA"/>
    <w:rsid w:val="00B17763"/>
    <w:rsid w:val="00B20C5A"/>
    <w:rsid w:val="00B211E0"/>
    <w:rsid w:val="00B2184A"/>
    <w:rsid w:val="00B21A22"/>
    <w:rsid w:val="00B21DC7"/>
    <w:rsid w:val="00B22029"/>
    <w:rsid w:val="00B22E8C"/>
    <w:rsid w:val="00B2366B"/>
    <w:rsid w:val="00B24435"/>
    <w:rsid w:val="00B2465B"/>
    <w:rsid w:val="00B24D5E"/>
    <w:rsid w:val="00B25877"/>
    <w:rsid w:val="00B26229"/>
    <w:rsid w:val="00B266C8"/>
    <w:rsid w:val="00B26E5B"/>
    <w:rsid w:val="00B26EC8"/>
    <w:rsid w:val="00B300A5"/>
    <w:rsid w:val="00B300B3"/>
    <w:rsid w:val="00B31023"/>
    <w:rsid w:val="00B32BA4"/>
    <w:rsid w:val="00B331A1"/>
    <w:rsid w:val="00B35793"/>
    <w:rsid w:val="00B374FC"/>
    <w:rsid w:val="00B37A70"/>
    <w:rsid w:val="00B40D38"/>
    <w:rsid w:val="00B416A8"/>
    <w:rsid w:val="00B41E82"/>
    <w:rsid w:val="00B42ACC"/>
    <w:rsid w:val="00B43E09"/>
    <w:rsid w:val="00B44A0A"/>
    <w:rsid w:val="00B4676E"/>
    <w:rsid w:val="00B47194"/>
    <w:rsid w:val="00B47365"/>
    <w:rsid w:val="00B475D6"/>
    <w:rsid w:val="00B50341"/>
    <w:rsid w:val="00B513DB"/>
    <w:rsid w:val="00B519D0"/>
    <w:rsid w:val="00B51D2D"/>
    <w:rsid w:val="00B529FE"/>
    <w:rsid w:val="00B532DD"/>
    <w:rsid w:val="00B53A50"/>
    <w:rsid w:val="00B53E8B"/>
    <w:rsid w:val="00B53F15"/>
    <w:rsid w:val="00B548EC"/>
    <w:rsid w:val="00B54941"/>
    <w:rsid w:val="00B54F65"/>
    <w:rsid w:val="00B558E1"/>
    <w:rsid w:val="00B55F2A"/>
    <w:rsid w:val="00B5667D"/>
    <w:rsid w:val="00B57024"/>
    <w:rsid w:val="00B57BB1"/>
    <w:rsid w:val="00B60ACA"/>
    <w:rsid w:val="00B6298E"/>
    <w:rsid w:val="00B639B0"/>
    <w:rsid w:val="00B63F9E"/>
    <w:rsid w:val="00B65B38"/>
    <w:rsid w:val="00B70406"/>
    <w:rsid w:val="00B70AA5"/>
    <w:rsid w:val="00B712A8"/>
    <w:rsid w:val="00B713F3"/>
    <w:rsid w:val="00B71D98"/>
    <w:rsid w:val="00B72523"/>
    <w:rsid w:val="00B7260D"/>
    <w:rsid w:val="00B72B8B"/>
    <w:rsid w:val="00B735CF"/>
    <w:rsid w:val="00B73A3B"/>
    <w:rsid w:val="00B742CD"/>
    <w:rsid w:val="00B7461B"/>
    <w:rsid w:val="00B74B83"/>
    <w:rsid w:val="00B75310"/>
    <w:rsid w:val="00B7541C"/>
    <w:rsid w:val="00B75B78"/>
    <w:rsid w:val="00B76D8C"/>
    <w:rsid w:val="00B77C35"/>
    <w:rsid w:val="00B77EB1"/>
    <w:rsid w:val="00B8087E"/>
    <w:rsid w:val="00B8168C"/>
    <w:rsid w:val="00B81C8D"/>
    <w:rsid w:val="00B821BC"/>
    <w:rsid w:val="00B82DEA"/>
    <w:rsid w:val="00B82E0E"/>
    <w:rsid w:val="00B843D8"/>
    <w:rsid w:val="00B84C05"/>
    <w:rsid w:val="00B87819"/>
    <w:rsid w:val="00B90E4F"/>
    <w:rsid w:val="00B92227"/>
    <w:rsid w:val="00B92E53"/>
    <w:rsid w:val="00B94A87"/>
    <w:rsid w:val="00B94D17"/>
    <w:rsid w:val="00B9580B"/>
    <w:rsid w:val="00B971A7"/>
    <w:rsid w:val="00B97A31"/>
    <w:rsid w:val="00BA011F"/>
    <w:rsid w:val="00BA1146"/>
    <w:rsid w:val="00BA13C0"/>
    <w:rsid w:val="00BA1AB8"/>
    <w:rsid w:val="00BA22BA"/>
    <w:rsid w:val="00BA2423"/>
    <w:rsid w:val="00BA31BD"/>
    <w:rsid w:val="00BA4DEE"/>
    <w:rsid w:val="00BA5053"/>
    <w:rsid w:val="00BA54E2"/>
    <w:rsid w:val="00BB4944"/>
    <w:rsid w:val="00BB5265"/>
    <w:rsid w:val="00BB586D"/>
    <w:rsid w:val="00BB797F"/>
    <w:rsid w:val="00BB7C59"/>
    <w:rsid w:val="00BB7F67"/>
    <w:rsid w:val="00BB7F7A"/>
    <w:rsid w:val="00BC0A54"/>
    <w:rsid w:val="00BC13CD"/>
    <w:rsid w:val="00BC17AF"/>
    <w:rsid w:val="00BC17DC"/>
    <w:rsid w:val="00BC1C9E"/>
    <w:rsid w:val="00BC2136"/>
    <w:rsid w:val="00BC2326"/>
    <w:rsid w:val="00BC25D7"/>
    <w:rsid w:val="00BC27D2"/>
    <w:rsid w:val="00BC3808"/>
    <w:rsid w:val="00BC3910"/>
    <w:rsid w:val="00BC3DBF"/>
    <w:rsid w:val="00BC42D4"/>
    <w:rsid w:val="00BC4594"/>
    <w:rsid w:val="00BC4809"/>
    <w:rsid w:val="00BC4918"/>
    <w:rsid w:val="00BC4EB5"/>
    <w:rsid w:val="00BC59A6"/>
    <w:rsid w:val="00BC6A0C"/>
    <w:rsid w:val="00BC7EDE"/>
    <w:rsid w:val="00BD2D03"/>
    <w:rsid w:val="00BD4551"/>
    <w:rsid w:val="00BD486B"/>
    <w:rsid w:val="00BD491F"/>
    <w:rsid w:val="00BD4977"/>
    <w:rsid w:val="00BD4B5A"/>
    <w:rsid w:val="00BD4F50"/>
    <w:rsid w:val="00BD524C"/>
    <w:rsid w:val="00BD6E86"/>
    <w:rsid w:val="00BD6E9B"/>
    <w:rsid w:val="00BD78C5"/>
    <w:rsid w:val="00BE0E92"/>
    <w:rsid w:val="00BE144C"/>
    <w:rsid w:val="00BE3198"/>
    <w:rsid w:val="00BE3304"/>
    <w:rsid w:val="00BE363C"/>
    <w:rsid w:val="00BE6578"/>
    <w:rsid w:val="00BF0B62"/>
    <w:rsid w:val="00BF1196"/>
    <w:rsid w:val="00BF1412"/>
    <w:rsid w:val="00BF146D"/>
    <w:rsid w:val="00BF14DC"/>
    <w:rsid w:val="00BF2022"/>
    <w:rsid w:val="00BF239F"/>
    <w:rsid w:val="00BF2969"/>
    <w:rsid w:val="00BF3669"/>
    <w:rsid w:val="00BF40CF"/>
    <w:rsid w:val="00BF5CBA"/>
    <w:rsid w:val="00BF61F9"/>
    <w:rsid w:val="00BF6433"/>
    <w:rsid w:val="00BF691F"/>
    <w:rsid w:val="00BF7196"/>
    <w:rsid w:val="00BF72D4"/>
    <w:rsid w:val="00C00A6E"/>
    <w:rsid w:val="00C0102C"/>
    <w:rsid w:val="00C010AC"/>
    <w:rsid w:val="00C05009"/>
    <w:rsid w:val="00C0571E"/>
    <w:rsid w:val="00C05E20"/>
    <w:rsid w:val="00C07089"/>
    <w:rsid w:val="00C07522"/>
    <w:rsid w:val="00C0770E"/>
    <w:rsid w:val="00C07EA0"/>
    <w:rsid w:val="00C10D01"/>
    <w:rsid w:val="00C11829"/>
    <w:rsid w:val="00C12858"/>
    <w:rsid w:val="00C14605"/>
    <w:rsid w:val="00C14692"/>
    <w:rsid w:val="00C152D3"/>
    <w:rsid w:val="00C15697"/>
    <w:rsid w:val="00C15E18"/>
    <w:rsid w:val="00C1674D"/>
    <w:rsid w:val="00C172D4"/>
    <w:rsid w:val="00C17ABD"/>
    <w:rsid w:val="00C2232A"/>
    <w:rsid w:val="00C23BAE"/>
    <w:rsid w:val="00C23F5F"/>
    <w:rsid w:val="00C24F69"/>
    <w:rsid w:val="00C26240"/>
    <w:rsid w:val="00C2636C"/>
    <w:rsid w:val="00C271D7"/>
    <w:rsid w:val="00C27ACB"/>
    <w:rsid w:val="00C2E2E4"/>
    <w:rsid w:val="00C30122"/>
    <w:rsid w:val="00C30235"/>
    <w:rsid w:val="00C3079A"/>
    <w:rsid w:val="00C31FB1"/>
    <w:rsid w:val="00C32326"/>
    <w:rsid w:val="00C32581"/>
    <w:rsid w:val="00C32AF6"/>
    <w:rsid w:val="00C33D13"/>
    <w:rsid w:val="00C35026"/>
    <w:rsid w:val="00C3560B"/>
    <w:rsid w:val="00C358BE"/>
    <w:rsid w:val="00C359AF"/>
    <w:rsid w:val="00C36538"/>
    <w:rsid w:val="00C419BC"/>
    <w:rsid w:val="00C41A61"/>
    <w:rsid w:val="00C41FF6"/>
    <w:rsid w:val="00C42FA2"/>
    <w:rsid w:val="00C44483"/>
    <w:rsid w:val="00C44D16"/>
    <w:rsid w:val="00C45975"/>
    <w:rsid w:val="00C45F59"/>
    <w:rsid w:val="00C4768B"/>
    <w:rsid w:val="00C50375"/>
    <w:rsid w:val="00C51C64"/>
    <w:rsid w:val="00C52048"/>
    <w:rsid w:val="00C5301A"/>
    <w:rsid w:val="00C5318B"/>
    <w:rsid w:val="00C53D2F"/>
    <w:rsid w:val="00C54DB5"/>
    <w:rsid w:val="00C5682A"/>
    <w:rsid w:val="00C57166"/>
    <w:rsid w:val="00C57418"/>
    <w:rsid w:val="00C6024A"/>
    <w:rsid w:val="00C603FB"/>
    <w:rsid w:val="00C60730"/>
    <w:rsid w:val="00C607D6"/>
    <w:rsid w:val="00C60E36"/>
    <w:rsid w:val="00C621E3"/>
    <w:rsid w:val="00C62B47"/>
    <w:rsid w:val="00C62EB2"/>
    <w:rsid w:val="00C638C2"/>
    <w:rsid w:val="00C642F5"/>
    <w:rsid w:val="00C660FB"/>
    <w:rsid w:val="00C66F92"/>
    <w:rsid w:val="00C67007"/>
    <w:rsid w:val="00C67442"/>
    <w:rsid w:val="00C70093"/>
    <w:rsid w:val="00C7021E"/>
    <w:rsid w:val="00C70C1B"/>
    <w:rsid w:val="00C70D0A"/>
    <w:rsid w:val="00C70FA9"/>
    <w:rsid w:val="00C715E1"/>
    <w:rsid w:val="00C71E21"/>
    <w:rsid w:val="00C727C7"/>
    <w:rsid w:val="00C72DA1"/>
    <w:rsid w:val="00C73917"/>
    <w:rsid w:val="00C73964"/>
    <w:rsid w:val="00C74034"/>
    <w:rsid w:val="00C7478F"/>
    <w:rsid w:val="00C7583D"/>
    <w:rsid w:val="00C75ADA"/>
    <w:rsid w:val="00C7649D"/>
    <w:rsid w:val="00C768AF"/>
    <w:rsid w:val="00C77B19"/>
    <w:rsid w:val="00C80B69"/>
    <w:rsid w:val="00C817E3"/>
    <w:rsid w:val="00C82ED4"/>
    <w:rsid w:val="00C8370E"/>
    <w:rsid w:val="00C83969"/>
    <w:rsid w:val="00C83B00"/>
    <w:rsid w:val="00C84F6B"/>
    <w:rsid w:val="00C85CC5"/>
    <w:rsid w:val="00C86014"/>
    <w:rsid w:val="00C872BB"/>
    <w:rsid w:val="00C87AC8"/>
    <w:rsid w:val="00C91273"/>
    <w:rsid w:val="00C9151B"/>
    <w:rsid w:val="00C92CBC"/>
    <w:rsid w:val="00C92D96"/>
    <w:rsid w:val="00C9367D"/>
    <w:rsid w:val="00C9369D"/>
    <w:rsid w:val="00C93F1D"/>
    <w:rsid w:val="00C95182"/>
    <w:rsid w:val="00C95A04"/>
    <w:rsid w:val="00C96026"/>
    <w:rsid w:val="00C96C80"/>
    <w:rsid w:val="00C9754A"/>
    <w:rsid w:val="00CA0576"/>
    <w:rsid w:val="00CA0AD9"/>
    <w:rsid w:val="00CA1C6B"/>
    <w:rsid w:val="00CA2753"/>
    <w:rsid w:val="00CA2F37"/>
    <w:rsid w:val="00CA541C"/>
    <w:rsid w:val="00CA5499"/>
    <w:rsid w:val="00CA580C"/>
    <w:rsid w:val="00CA7124"/>
    <w:rsid w:val="00CB0F90"/>
    <w:rsid w:val="00CB10A1"/>
    <w:rsid w:val="00CB22A6"/>
    <w:rsid w:val="00CB30D5"/>
    <w:rsid w:val="00CB3C18"/>
    <w:rsid w:val="00CB3D4A"/>
    <w:rsid w:val="00CB5268"/>
    <w:rsid w:val="00CB595B"/>
    <w:rsid w:val="00CB61D2"/>
    <w:rsid w:val="00CB661D"/>
    <w:rsid w:val="00CB706A"/>
    <w:rsid w:val="00CB7249"/>
    <w:rsid w:val="00CB72F2"/>
    <w:rsid w:val="00CB76A4"/>
    <w:rsid w:val="00CB76E8"/>
    <w:rsid w:val="00CB7F3E"/>
    <w:rsid w:val="00CC002C"/>
    <w:rsid w:val="00CC0081"/>
    <w:rsid w:val="00CC1599"/>
    <w:rsid w:val="00CC19C0"/>
    <w:rsid w:val="00CC2E72"/>
    <w:rsid w:val="00CC329F"/>
    <w:rsid w:val="00CC3DB3"/>
    <w:rsid w:val="00CC4170"/>
    <w:rsid w:val="00CC4A1A"/>
    <w:rsid w:val="00CC5364"/>
    <w:rsid w:val="00CC54E5"/>
    <w:rsid w:val="00CC62E0"/>
    <w:rsid w:val="00CC69F8"/>
    <w:rsid w:val="00CD11F1"/>
    <w:rsid w:val="00CD14E9"/>
    <w:rsid w:val="00CD1560"/>
    <w:rsid w:val="00CD1831"/>
    <w:rsid w:val="00CD1968"/>
    <w:rsid w:val="00CD2969"/>
    <w:rsid w:val="00CD450D"/>
    <w:rsid w:val="00CD4AD0"/>
    <w:rsid w:val="00CD5023"/>
    <w:rsid w:val="00CD5433"/>
    <w:rsid w:val="00CD5881"/>
    <w:rsid w:val="00CE0686"/>
    <w:rsid w:val="00CE0779"/>
    <w:rsid w:val="00CE07DD"/>
    <w:rsid w:val="00CE0B2B"/>
    <w:rsid w:val="00CE1785"/>
    <w:rsid w:val="00CE3544"/>
    <w:rsid w:val="00CE6586"/>
    <w:rsid w:val="00CE686B"/>
    <w:rsid w:val="00CE6B87"/>
    <w:rsid w:val="00CE6D6E"/>
    <w:rsid w:val="00CE782A"/>
    <w:rsid w:val="00CE7911"/>
    <w:rsid w:val="00CF015F"/>
    <w:rsid w:val="00CF1623"/>
    <w:rsid w:val="00CF3046"/>
    <w:rsid w:val="00CF45CD"/>
    <w:rsid w:val="00CF4E77"/>
    <w:rsid w:val="00CF63A3"/>
    <w:rsid w:val="00CF6CBF"/>
    <w:rsid w:val="00CF7772"/>
    <w:rsid w:val="00CF79F9"/>
    <w:rsid w:val="00D01DD0"/>
    <w:rsid w:val="00D02663"/>
    <w:rsid w:val="00D04FD3"/>
    <w:rsid w:val="00D05D1A"/>
    <w:rsid w:val="00D060F7"/>
    <w:rsid w:val="00D061EC"/>
    <w:rsid w:val="00D0656F"/>
    <w:rsid w:val="00D069AE"/>
    <w:rsid w:val="00D06DAC"/>
    <w:rsid w:val="00D076BA"/>
    <w:rsid w:val="00D10366"/>
    <w:rsid w:val="00D1097D"/>
    <w:rsid w:val="00D11060"/>
    <w:rsid w:val="00D1148C"/>
    <w:rsid w:val="00D1151A"/>
    <w:rsid w:val="00D115D5"/>
    <w:rsid w:val="00D1187C"/>
    <w:rsid w:val="00D11D39"/>
    <w:rsid w:val="00D11D88"/>
    <w:rsid w:val="00D131EE"/>
    <w:rsid w:val="00D131FB"/>
    <w:rsid w:val="00D135B4"/>
    <w:rsid w:val="00D138F9"/>
    <w:rsid w:val="00D157CE"/>
    <w:rsid w:val="00D17D9D"/>
    <w:rsid w:val="00D2209A"/>
    <w:rsid w:val="00D22152"/>
    <w:rsid w:val="00D22BCB"/>
    <w:rsid w:val="00D2336A"/>
    <w:rsid w:val="00D25EFF"/>
    <w:rsid w:val="00D27380"/>
    <w:rsid w:val="00D30CE2"/>
    <w:rsid w:val="00D30E14"/>
    <w:rsid w:val="00D30FB1"/>
    <w:rsid w:val="00D3109E"/>
    <w:rsid w:val="00D31B0F"/>
    <w:rsid w:val="00D3295A"/>
    <w:rsid w:val="00D33AFA"/>
    <w:rsid w:val="00D33D7A"/>
    <w:rsid w:val="00D34EE0"/>
    <w:rsid w:val="00D37417"/>
    <w:rsid w:val="00D403E5"/>
    <w:rsid w:val="00D406B9"/>
    <w:rsid w:val="00D40871"/>
    <w:rsid w:val="00D40BC1"/>
    <w:rsid w:val="00D40BDE"/>
    <w:rsid w:val="00D40E92"/>
    <w:rsid w:val="00D41400"/>
    <w:rsid w:val="00D419C1"/>
    <w:rsid w:val="00D421F0"/>
    <w:rsid w:val="00D42575"/>
    <w:rsid w:val="00D43B03"/>
    <w:rsid w:val="00D43C69"/>
    <w:rsid w:val="00D44B8C"/>
    <w:rsid w:val="00D4505A"/>
    <w:rsid w:val="00D4576F"/>
    <w:rsid w:val="00D45FEB"/>
    <w:rsid w:val="00D46978"/>
    <w:rsid w:val="00D47E53"/>
    <w:rsid w:val="00D50202"/>
    <w:rsid w:val="00D50829"/>
    <w:rsid w:val="00D50D10"/>
    <w:rsid w:val="00D511F0"/>
    <w:rsid w:val="00D5171D"/>
    <w:rsid w:val="00D529E2"/>
    <w:rsid w:val="00D532C5"/>
    <w:rsid w:val="00D53935"/>
    <w:rsid w:val="00D54153"/>
    <w:rsid w:val="00D55980"/>
    <w:rsid w:val="00D57A1A"/>
    <w:rsid w:val="00D57AAE"/>
    <w:rsid w:val="00D601EC"/>
    <w:rsid w:val="00D60E06"/>
    <w:rsid w:val="00D6100D"/>
    <w:rsid w:val="00D621BF"/>
    <w:rsid w:val="00D62428"/>
    <w:rsid w:val="00D63EC5"/>
    <w:rsid w:val="00D64B3E"/>
    <w:rsid w:val="00D65225"/>
    <w:rsid w:val="00D67589"/>
    <w:rsid w:val="00D67817"/>
    <w:rsid w:val="00D7075C"/>
    <w:rsid w:val="00D71659"/>
    <w:rsid w:val="00D71771"/>
    <w:rsid w:val="00D71A2A"/>
    <w:rsid w:val="00D7233E"/>
    <w:rsid w:val="00D7235C"/>
    <w:rsid w:val="00D739BF"/>
    <w:rsid w:val="00D7639B"/>
    <w:rsid w:val="00D7682E"/>
    <w:rsid w:val="00D773CC"/>
    <w:rsid w:val="00D777DC"/>
    <w:rsid w:val="00D81332"/>
    <w:rsid w:val="00D8227D"/>
    <w:rsid w:val="00D829C7"/>
    <w:rsid w:val="00D83A85"/>
    <w:rsid w:val="00D84AB5"/>
    <w:rsid w:val="00D855A8"/>
    <w:rsid w:val="00D857D7"/>
    <w:rsid w:val="00D86930"/>
    <w:rsid w:val="00D90087"/>
    <w:rsid w:val="00D9032A"/>
    <w:rsid w:val="00D90779"/>
    <w:rsid w:val="00D93958"/>
    <w:rsid w:val="00D952BD"/>
    <w:rsid w:val="00D95989"/>
    <w:rsid w:val="00D9634E"/>
    <w:rsid w:val="00D96360"/>
    <w:rsid w:val="00D96BD8"/>
    <w:rsid w:val="00D9704C"/>
    <w:rsid w:val="00D976A5"/>
    <w:rsid w:val="00D97CF2"/>
    <w:rsid w:val="00DA1DA8"/>
    <w:rsid w:val="00DA1F0D"/>
    <w:rsid w:val="00DA2A7D"/>
    <w:rsid w:val="00DA4220"/>
    <w:rsid w:val="00DA58FF"/>
    <w:rsid w:val="00DA62E6"/>
    <w:rsid w:val="00DA7D28"/>
    <w:rsid w:val="00DB02CB"/>
    <w:rsid w:val="00DB057B"/>
    <w:rsid w:val="00DB30DE"/>
    <w:rsid w:val="00DB3193"/>
    <w:rsid w:val="00DB400E"/>
    <w:rsid w:val="00DB593D"/>
    <w:rsid w:val="00DB6491"/>
    <w:rsid w:val="00DB692E"/>
    <w:rsid w:val="00DB7380"/>
    <w:rsid w:val="00DC010B"/>
    <w:rsid w:val="00DC0558"/>
    <w:rsid w:val="00DC0BD4"/>
    <w:rsid w:val="00DC18B9"/>
    <w:rsid w:val="00DC38B8"/>
    <w:rsid w:val="00DC3CAB"/>
    <w:rsid w:val="00DC3FAA"/>
    <w:rsid w:val="00DC5D1B"/>
    <w:rsid w:val="00DC6D5E"/>
    <w:rsid w:val="00DC7712"/>
    <w:rsid w:val="00DD0008"/>
    <w:rsid w:val="00DD0225"/>
    <w:rsid w:val="00DD0DC6"/>
    <w:rsid w:val="00DD1B8A"/>
    <w:rsid w:val="00DD3097"/>
    <w:rsid w:val="00DD323B"/>
    <w:rsid w:val="00DD3D49"/>
    <w:rsid w:val="00DD433F"/>
    <w:rsid w:val="00DD52B0"/>
    <w:rsid w:val="00DD794C"/>
    <w:rsid w:val="00DE2B8E"/>
    <w:rsid w:val="00DE2DBB"/>
    <w:rsid w:val="00DE3C1E"/>
    <w:rsid w:val="00DE47CA"/>
    <w:rsid w:val="00DE50A6"/>
    <w:rsid w:val="00DE59F6"/>
    <w:rsid w:val="00DE6290"/>
    <w:rsid w:val="00DE6EBF"/>
    <w:rsid w:val="00DF020C"/>
    <w:rsid w:val="00DF2E68"/>
    <w:rsid w:val="00DF4885"/>
    <w:rsid w:val="00DF495E"/>
    <w:rsid w:val="00DF5F05"/>
    <w:rsid w:val="00E0075D"/>
    <w:rsid w:val="00E0106F"/>
    <w:rsid w:val="00E0251A"/>
    <w:rsid w:val="00E02699"/>
    <w:rsid w:val="00E026E9"/>
    <w:rsid w:val="00E02810"/>
    <w:rsid w:val="00E028FA"/>
    <w:rsid w:val="00E02935"/>
    <w:rsid w:val="00E03BF5"/>
    <w:rsid w:val="00E049E8"/>
    <w:rsid w:val="00E04C03"/>
    <w:rsid w:val="00E050CA"/>
    <w:rsid w:val="00E063FC"/>
    <w:rsid w:val="00E06B67"/>
    <w:rsid w:val="00E07B2D"/>
    <w:rsid w:val="00E11023"/>
    <w:rsid w:val="00E11CF4"/>
    <w:rsid w:val="00E12579"/>
    <w:rsid w:val="00E129F5"/>
    <w:rsid w:val="00E13F1F"/>
    <w:rsid w:val="00E14CF9"/>
    <w:rsid w:val="00E15D0C"/>
    <w:rsid w:val="00E168BF"/>
    <w:rsid w:val="00E16F2C"/>
    <w:rsid w:val="00E1731C"/>
    <w:rsid w:val="00E1755F"/>
    <w:rsid w:val="00E204B6"/>
    <w:rsid w:val="00E20AD7"/>
    <w:rsid w:val="00E2177C"/>
    <w:rsid w:val="00E244CB"/>
    <w:rsid w:val="00E273A6"/>
    <w:rsid w:val="00E27CCE"/>
    <w:rsid w:val="00E312E8"/>
    <w:rsid w:val="00E313AA"/>
    <w:rsid w:val="00E3181D"/>
    <w:rsid w:val="00E31CDC"/>
    <w:rsid w:val="00E33BED"/>
    <w:rsid w:val="00E34B20"/>
    <w:rsid w:val="00E34CFC"/>
    <w:rsid w:val="00E34F17"/>
    <w:rsid w:val="00E3516E"/>
    <w:rsid w:val="00E35954"/>
    <w:rsid w:val="00E37D7F"/>
    <w:rsid w:val="00E404A5"/>
    <w:rsid w:val="00E40810"/>
    <w:rsid w:val="00E40B9D"/>
    <w:rsid w:val="00E40F67"/>
    <w:rsid w:val="00E40F90"/>
    <w:rsid w:val="00E41DF5"/>
    <w:rsid w:val="00E43033"/>
    <w:rsid w:val="00E4528A"/>
    <w:rsid w:val="00E457BB"/>
    <w:rsid w:val="00E46A3C"/>
    <w:rsid w:val="00E4719A"/>
    <w:rsid w:val="00E473B4"/>
    <w:rsid w:val="00E5036A"/>
    <w:rsid w:val="00E504EC"/>
    <w:rsid w:val="00E505D0"/>
    <w:rsid w:val="00E51388"/>
    <w:rsid w:val="00E51EF4"/>
    <w:rsid w:val="00E51F7F"/>
    <w:rsid w:val="00E5292E"/>
    <w:rsid w:val="00E53217"/>
    <w:rsid w:val="00E53664"/>
    <w:rsid w:val="00E53D12"/>
    <w:rsid w:val="00E53E8D"/>
    <w:rsid w:val="00E55D16"/>
    <w:rsid w:val="00E55F29"/>
    <w:rsid w:val="00E560D4"/>
    <w:rsid w:val="00E57536"/>
    <w:rsid w:val="00E57D9B"/>
    <w:rsid w:val="00E57D9E"/>
    <w:rsid w:val="00E60875"/>
    <w:rsid w:val="00E608EF"/>
    <w:rsid w:val="00E60FBE"/>
    <w:rsid w:val="00E61531"/>
    <w:rsid w:val="00E6159F"/>
    <w:rsid w:val="00E62C92"/>
    <w:rsid w:val="00E62E5A"/>
    <w:rsid w:val="00E63836"/>
    <w:rsid w:val="00E63F65"/>
    <w:rsid w:val="00E64236"/>
    <w:rsid w:val="00E6461D"/>
    <w:rsid w:val="00E64F59"/>
    <w:rsid w:val="00E65625"/>
    <w:rsid w:val="00E6734A"/>
    <w:rsid w:val="00E70F53"/>
    <w:rsid w:val="00E71E6C"/>
    <w:rsid w:val="00E71F7A"/>
    <w:rsid w:val="00E74187"/>
    <w:rsid w:val="00E75287"/>
    <w:rsid w:val="00E76DA6"/>
    <w:rsid w:val="00E77045"/>
    <w:rsid w:val="00E80936"/>
    <w:rsid w:val="00E8148E"/>
    <w:rsid w:val="00E81F35"/>
    <w:rsid w:val="00E82197"/>
    <w:rsid w:val="00E8254F"/>
    <w:rsid w:val="00E82591"/>
    <w:rsid w:val="00E82C4B"/>
    <w:rsid w:val="00E83AC9"/>
    <w:rsid w:val="00E83B42"/>
    <w:rsid w:val="00E84E02"/>
    <w:rsid w:val="00E85060"/>
    <w:rsid w:val="00E86022"/>
    <w:rsid w:val="00E8619F"/>
    <w:rsid w:val="00E86E7F"/>
    <w:rsid w:val="00E87325"/>
    <w:rsid w:val="00E87ABE"/>
    <w:rsid w:val="00E90484"/>
    <w:rsid w:val="00E91546"/>
    <w:rsid w:val="00E917EB"/>
    <w:rsid w:val="00E91F3D"/>
    <w:rsid w:val="00E92648"/>
    <w:rsid w:val="00E93F7D"/>
    <w:rsid w:val="00E94208"/>
    <w:rsid w:val="00E949C1"/>
    <w:rsid w:val="00E955EC"/>
    <w:rsid w:val="00E96F41"/>
    <w:rsid w:val="00EA011C"/>
    <w:rsid w:val="00EA1B27"/>
    <w:rsid w:val="00EA38BC"/>
    <w:rsid w:val="00EA398C"/>
    <w:rsid w:val="00EA4DBA"/>
    <w:rsid w:val="00EA58E2"/>
    <w:rsid w:val="00EA6344"/>
    <w:rsid w:val="00EB0026"/>
    <w:rsid w:val="00EB01A1"/>
    <w:rsid w:val="00EB01B8"/>
    <w:rsid w:val="00EB0B34"/>
    <w:rsid w:val="00EB2E85"/>
    <w:rsid w:val="00EB31F2"/>
    <w:rsid w:val="00EB48EB"/>
    <w:rsid w:val="00EB5164"/>
    <w:rsid w:val="00EB5344"/>
    <w:rsid w:val="00EB54D7"/>
    <w:rsid w:val="00EB6080"/>
    <w:rsid w:val="00EB60ED"/>
    <w:rsid w:val="00EB686C"/>
    <w:rsid w:val="00EC1545"/>
    <w:rsid w:val="00EC1BD7"/>
    <w:rsid w:val="00EC2F60"/>
    <w:rsid w:val="00EC4380"/>
    <w:rsid w:val="00EC504F"/>
    <w:rsid w:val="00EC557E"/>
    <w:rsid w:val="00EC55EB"/>
    <w:rsid w:val="00EC6759"/>
    <w:rsid w:val="00EC7902"/>
    <w:rsid w:val="00EC7C0F"/>
    <w:rsid w:val="00EC7D5D"/>
    <w:rsid w:val="00ED0ACE"/>
    <w:rsid w:val="00ED13AF"/>
    <w:rsid w:val="00ED13CE"/>
    <w:rsid w:val="00ED2613"/>
    <w:rsid w:val="00ED2EF4"/>
    <w:rsid w:val="00ED2F92"/>
    <w:rsid w:val="00ED33D0"/>
    <w:rsid w:val="00ED3733"/>
    <w:rsid w:val="00ED6C57"/>
    <w:rsid w:val="00ED6EC0"/>
    <w:rsid w:val="00ED730D"/>
    <w:rsid w:val="00EE0485"/>
    <w:rsid w:val="00EE0B6D"/>
    <w:rsid w:val="00EE1853"/>
    <w:rsid w:val="00EE26DA"/>
    <w:rsid w:val="00EE2F1C"/>
    <w:rsid w:val="00EE38EE"/>
    <w:rsid w:val="00EE3BE5"/>
    <w:rsid w:val="00EE41A9"/>
    <w:rsid w:val="00EE4CFC"/>
    <w:rsid w:val="00EE5D90"/>
    <w:rsid w:val="00EE64B3"/>
    <w:rsid w:val="00EE7954"/>
    <w:rsid w:val="00EE7ED2"/>
    <w:rsid w:val="00EF078F"/>
    <w:rsid w:val="00EF103A"/>
    <w:rsid w:val="00EF13A2"/>
    <w:rsid w:val="00EF2158"/>
    <w:rsid w:val="00EF2FB9"/>
    <w:rsid w:val="00EF3837"/>
    <w:rsid w:val="00EF44AA"/>
    <w:rsid w:val="00EF5A54"/>
    <w:rsid w:val="00EF6BDA"/>
    <w:rsid w:val="00EF6D37"/>
    <w:rsid w:val="00EF7151"/>
    <w:rsid w:val="00F00A50"/>
    <w:rsid w:val="00F00DE8"/>
    <w:rsid w:val="00F01005"/>
    <w:rsid w:val="00F01740"/>
    <w:rsid w:val="00F01D22"/>
    <w:rsid w:val="00F02102"/>
    <w:rsid w:val="00F021B5"/>
    <w:rsid w:val="00F02414"/>
    <w:rsid w:val="00F034B7"/>
    <w:rsid w:val="00F0510B"/>
    <w:rsid w:val="00F061BA"/>
    <w:rsid w:val="00F06362"/>
    <w:rsid w:val="00F06C20"/>
    <w:rsid w:val="00F07C26"/>
    <w:rsid w:val="00F103EB"/>
    <w:rsid w:val="00F10879"/>
    <w:rsid w:val="00F10B63"/>
    <w:rsid w:val="00F12423"/>
    <w:rsid w:val="00F12B02"/>
    <w:rsid w:val="00F12E67"/>
    <w:rsid w:val="00F135E8"/>
    <w:rsid w:val="00F1643B"/>
    <w:rsid w:val="00F16F32"/>
    <w:rsid w:val="00F171C4"/>
    <w:rsid w:val="00F17CC7"/>
    <w:rsid w:val="00F20F2A"/>
    <w:rsid w:val="00F21444"/>
    <w:rsid w:val="00F217CF"/>
    <w:rsid w:val="00F220FD"/>
    <w:rsid w:val="00F22562"/>
    <w:rsid w:val="00F22A0A"/>
    <w:rsid w:val="00F22A2F"/>
    <w:rsid w:val="00F23E92"/>
    <w:rsid w:val="00F246B8"/>
    <w:rsid w:val="00F24E53"/>
    <w:rsid w:val="00F25306"/>
    <w:rsid w:val="00F254A0"/>
    <w:rsid w:val="00F25803"/>
    <w:rsid w:val="00F3042A"/>
    <w:rsid w:val="00F31351"/>
    <w:rsid w:val="00F31902"/>
    <w:rsid w:val="00F31CBD"/>
    <w:rsid w:val="00F31E44"/>
    <w:rsid w:val="00F32717"/>
    <w:rsid w:val="00F32D4C"/>
    <w:rsid w:val="00F333B5"/>
    <w:rsid w:val="00F35BB0"/>
    <w:rsid w:val="00F40ABF"/>
    <w:rsid w:val="00F4171D"/>
    <w:rsid w:val="00F42792"/>
    <w:rsid w:val="00F42B1B"/>
    <w:rsid w:val="00F42D6D"/>
    <w:rsid w:val="00F42EE8"/>
    <w:rsid w:val="00F436CF"/>
    <w:rsid w:val="00F437A6"/>
    <w:rsid w:val="00F44C61"/>
    <w:rsid w:val="00F4516C"/>
    <w:rsid w:val="00F4551E"/>
    <w:rsid w:val="00F46EFB"/>
    <w:rsid w:val="00F47224"/>
    <w:rsid w:val="00F472C9"/>
    <w:rsid w:val="00F475BC"/>
    <w:rsid w:val="00F47738"/>
    <w:rsid w:val="00F47C13"/>
    <w:rsid w:val="00F50751"/>
    <w:rsid w:val="00F50F61"/>
    <w:rsid w:val="00F51129"/>
    <w:rsid w:val="00F52624"/>
    <w:rsid w:val="00F526C9"/>
    <w:rsid w:val="00F52BC5"/>
    <w:rsid w:val="00F542AB"/>
    <w:rsid w:val="00F54D7C"/>
    <w:rsid w:val="00F54EA0"/>
    <w:rsid w:val="00F54ED1"/>
    <w:rsid w:val="00F54FC8"/>
    <w:rsid w:val="00F55E0D"/>
    <w:rsid w:val="00F57F61"/>
    <w:rsid w:val="00F601BE"/>
    <w:rsid w:val="00F6032F"/>
    <w:rsid w:val="00F6204E"/>
    <w:rsid w:val="00F626F3"/>
    <w:rsid w:val="00F63925"/>
    <w:rsid w:val="00F63F4C"/>
    <w:rsid w:val="00F65D77"/>
    <w:rsid w:val="00F66C8D"/>
    <w:rsid w:val="00F6733C"/>
    <w:rsid w:val="00F716F0"/>
    <w:rsid w:val="00F71FE5"/>
    <w:rsid w:val="00F729CA"/>
    <w:rsid w:val="00F73B1E"/>
    <w:rsid w:val="00F74997"/>
    <w:rsid w:val="00F74CFC"/>
    <w:rsid w:val="00F756FA"/>
    <w:rsid w:val="00F759B1"/>
    <w:rsid w:val="00F76BB2"/>
    <w:rsid w:val="00F77161"/>
    <w:rsid w:val="00F82111"/>
    <w:rsid w:val="00F82240"/>
    <w:rsid w:val="00F82378"/>
    <w:rsid w:val="00F82668"/>
    <w:rsid w:val="00F8284E"/>
    <w:rsid w:val="00F834DF"/>
    <w:rsid w:val="00F838A6"/>
    <w:rsid w:val="00F84767"/>
    <w:rsid w:val="00F857B7"/>
    <w:rsid w:val="00F85B8B"/>
    <w:rsid w:val="00F85EBA"/>
    <w:rsid w:val="00F86A3D"/>
    <w:rsid w:val="00F876C5"/>
    <w:rsid w:val="00F87917"/>
    <w:rsid w:val="00F90944"/>
    <w:rsid w:val="00F910D0"/>
    <w:rsid w:val="00F91BC5"/>
    <w:rsid w:val="00F922DA"/>
    <w:rsid w:val="00F926FD"/>
    <w:rsid w:val="00F92B80"/>
    <w:rsid w:val="00F93346"/>
    <w:rsid w:val="00F93E68"/>
    <w:rsid w:val="00F94B6B"/>
    <w:rsid w:val="00F94C8B"/>
    <w:rsid w:val="00FA06C2"/>
    <w:rsid w:val="00FA1229"/>
    <w:rsid w:val="00FA1CC1"/>
    <w:rsid w:val="00FA2382"/>
    <w:rsid w:val="00FA3FF2"/>
    <w:rsid w:val="00FA40CF"/>
    <w:rsid w:val="00FA59D8"/>
    <w:rsid w:val="00FA797D"/>
    <w:rsid w:val="00FB0B3E"/>
    <w:rsid w:val="00FB13E1"/>
    <w:rsid w:val="00FB19C4"/>
    <w:rsid w:val="00FB24F3"/>
    <w:rsid w:val="00FB3464"/>
    <w:rsid w:val="00FB46AB"/>
    <w:rsid w:val="00FB4B2D"/>
    <w:rsid w:val="00FB629D"/>
    <w:rsid w:val="00FB64A0"/>
    <w:rsid w:val="00FB652C"/>
    <w:rsid w:val="00FB6555"/>
    <w:rsid w:val="00FB775F"/>
    <w:rsid w:val="00FB7B09"/>
    <w:rsid w:val="00FB7FC5"/>
    <w:rsid w:val="00FC061F"/>
    <w:rsid w:val="00FC064C"/>
    <w:rsid w:val="00FC1235"/>
    <w:rsid w:val="00FC1972"/>
    <w:rsid w:val="00FC1F73"/>
    <w:rsid w:val="00FC2A14"/>
    <w:rsid w:val="00FC2B2D"/>
    <w:rsid w:val="00FC3688"/>
    <w:rsid w:val="00FC3AE8"/>
    <w:rsid w:val="00FC4F4A"/>
    <w:rsid w:val="00FC554A"/>
    <w:rsid w:val="00FC55CF"/>
    <w:rsid w:val="00FC573E"/>
    <w:rsid w:val="00FC5AAF"/>
    <w:rsid w:val="00FC6E90"/>
    <w:rsid w:val="00FC7B01"/>
    <w:rsid w:val="00FD0166"/>
    <w:rsid w:val="00FD06B8"/>
    <w:rsid w:val="00FD0BC6"/>
    <w:rsid w:val="00FD0EE2"/>
    <w:rsid w:val="00FD1F23"/>
    <w:rsid w:val="00FD2E32"/>
    <w:rsid w:val="00FD374B"/>
    <w:rsid w:val="00FD3E08"/>
    <w:rsid w:val="00FD47A1"/>
    <w:rsid w:val="00FD50BF"/>
    <w:rsid w:val="00FD5A03"/>
    <w:rsid w:val="00FD5D21"/>
    <w:rsid w:val="00FD61DA"/>
    <w:rsid w:val="00FD7B85"/>
    <w:rsid w:val="00FD7E2F"/>
    <w:rsid w:val="00FD7EF4"/>
    <w:rsid w:val="00FE2C5B"/>
    <w:rsid w:val="00FE3704"/>
    <w:rsid w:val="00FE378A"/>
    <w:rsid w:val="00FE3DF7"/>
    <w:rsid w:val="00FE4300"/>
    <w:rsid w:val="00FE60DF"/>
    <w:rsid w:val="00FE6770"/>
    <w:rsid w:val="00FE70A3"/>
    <w:rsid w:val="00FE7BCF"/>
    <w:rsid w:val="00FF0FDE"/>
    <w:rsid w:val="00FF32C2"/>
    <w:rsid w:val="00FF4820"/>
    <w:rsid w:val="00FF53A9"/>
    <w:rsid w:val="00FF7ADB"/>
    <w:rsid w:val="0149C8C3"/>
    <w:rsid w:val="043D4120"/>
    <w:rsid w:val="086E6DC4"/>
    <w:rsid w:val="0A536C45"/>
    <w:rsid w:val="0B470E71"/>
    <w:rsid w:val="0C1C2BC8"/>
    <w:rsid w:val="127FFAD0"/>
    <w:rsid w:val="136E3ED9"/>
    <w:rsid w:val="140B8A76"/>
    <w:rsid w:val="169B4677"/>
    <w:rsid w:val="1928B1A4"/>
    <w:rsid w:val="1ACC4FAF"/>
    <w:rsid w:val="1B2F0EAA"/>
    <w:rsid w:val="1E6B520A"/>
    <w:rsid w:val="1F95B7CB"/>
    <w:rsid w:val="2269F32C"/>
    <w:rsid w:val="26ABD91A"/>
    <w:rsid w:val="2722F787"/>
    <w:rsid w:val="27BDCB2C"/>
    <w:rsid w:val="2819CC55"/>
    <w:rsid w:val="2D2F54CE"/>
    <w:rsid w:val="2E41F5AE"/>
    <w:rsid w:val="2E4DF023"/>
    <w:rsid w:val="318FA35B"/>
    <w:rsid w:val="330E075F"/>
    <w:rsid w:val="3937BE42"/>
    <w:rsid w:val="3E3DD06E"/>
    <w:rsid w:val="3EF1B55B"/>
    <w:rsid w:val="3FFDE748"/>
    <w:rsid w:val="412E07FA"/>
    <w:rsid w:val="429D02B6"/>
    <w:rsid w:val="473F5818"/>
    <w:rsid w:val="4EEA4B6D"/>
    <w:rsid w:val="55C054DD"/>
    <w:rsid w:val="5804EF94"/>
    <w:rsid w:val="5E822DB8"/>
    <w:rsid w:val="618FA558"/>
    <w:rsid w:val="629087F4"/>
    <w:rsid w:val="651ADF7F"/>
    <w:rsid w:val="6C0AFD85"/>
    <w:rsid w:val="6F575D81"/>
    <w:rsid w:val="7133B3CC"/>
    <w:rsid w:val="75ED6B26"/>
    <w:rsid w:val="75F26F6A"/>
    <w:rsid w:val="77C6CA64"/>
    <w:rsid w:val="77DFD0B2"/>
    <w:rsid w:val="7DE6F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312C4"/>
  <w15:chartTrackingRefBased/>
  <w15:docId w15:val="{6EDF09B0-65A8-4E59-A711-59622D88A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05A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styleId="Heading1">
    <w:name w:val="heading 1"/>
    <w:aliases w:val="HD1"/>
    <w:basedOn w:val="Normal"/>
    <w:next w:val="BodyText"/>
    <w:link w:val="Heading1Char"/>
    <w:uiPriority w:val="9"/>
    <w:qFormat/>
    <w:rsid w:val="00D4505A"/>
    <w:pPr>
      <w:keepNext/>
      <w:keepLines/>
      <w:pageBreakBefore/>
      <w:numPr>
        <w:numId w:val="2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D4505A"/>
    <w:pPr>
      <w:keepNext/>
      <w:keepLines/>
      <w:numPr>
        <w:ilvl w:val="1"/>
        <w:numId w:val="2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D4505A"/>
    <w:pPr>
      <w:keepNext/>
      <w:keepLines/>
      <w:numPr>
        <w:ilvl w:val="2"/>
        <w:numId w:val="2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D4505A"/>
    <w:pPr>
      <w:keepNext/>
      <w:keepLines/>
      <w:numPr>
        <w:ilvl w:val="3"/>
        <w:numId w:val="2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D4505A"/>
    <w:pPr>
      <w:keepNext/>
      <w:keepLines/>
      <w:numPr>
        <w:ilvl w:val="4"/>
        <w:numId w:val="2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D4505A"/>
    <w:pPr>
      <w:keepNext/>
      <w:numPr>
        <w:ilvl w:val="5"/>
        <w:numId w:val="2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D4505A"/>
    <w:pPr>
      <w:keepNext/>
      <w:numPr>
        <w:ilvl w:val="6"/>
        <w:numId w:val="2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BodyText"/>
    <w:next w:val="BodyText"/>
    <w:link w:val="Heading8Char"/>
    <w:qFormat/>
    <w:rsid w:val="00D4505A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D4505A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D2 Char"/>
    <w:basedOn w:val="DefaultParagraphFont"/>
    <w:link w:val="Heading2"/>
    <w:rsid w:val="00D4505A"/>
    <w:rPr>
      <w:rFonts w:ascii="Arial" w:eastAsia="Times New Roman" w:hAnsi="Arial" w:cs="Times New Roman"/>
      <w:b/>
      <w:sz w:val="28"/>
      <w:szCs w:val="20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D4505A"/>
    <w:rPr>
      <w:rFonts w:ascii="Arial" w:eastAsia="Times New Roman" w:hAnsi="Arial" w:cs="Times New Roman"/>
      <w:b/>
      <w:caps/>
      <w:sz w:val="24"/>
      <w:szCs w:val="20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D4505A"/>
    <w:rPr>
      <w:rFonts w:ascii="Arial" w:eastAsia="Times New Roman" w:hAnsi="Arial" w:cs="Times New Roman"/>
      <w:b/>
      <w:sz w:val="24"/>
      <w:szCs w:val="20"/>
      <w:lang w:val="en-US" w:eastAsia="es-ES"/>
    </w:rPr>
  </w:style>
  <w:style w:type="paragraph" w:styleId="NormalWeb">
    <w:name w:val="Normal (Web)"/>
    <w:basedOn w:val="Normal"/>
    <w:uiPriority w:val="99"/>
    <w:unhideWhenUsed/>
    <w:rsid w:val="00D4505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table" w:styleId="TableGrid">
    <w:name w:val="Table Grid"/>
    <w:basedOn w:val="TableNormal"/>
    <w:rsid w:val="00D450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031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47224"/>
    <w:rPr>
      <w:b/>
      <w:bCs/>
    </w:rPr>
  </w:style>
  <w:style w:type="character" w:customStyle="1" w:styleId="Heading1Char">
    <w:name w:val="Heading 1 Char"/>
    <w:aliases w:val="HD1 Char"/>
    <w:basedOn w:val="DefaultParagraphFont"/>
    <w:link w:val="Heading1"/>
    <w:uiPriority w:val="9"/>
    <w:rsid w:val="00D4505A"/>
    <w:rPr>
      <w:rFonts w:ascii="Arial" w:eastAsia="Times New Roman" w:hAnsi="Arial" w:cs="Times New Roman"/>
      <w:b/>
      <w:caps/>
      <w:sz w:val="28"/>
      <w:szCs w:val="20"/>
      <w:lang w:val="en-US" w:eastAsia="es-ES"/>
    </w:rPr>
  </w:style>
  <w:style w:type="paragraph" w:styleId="BodyText">
    <w:name w:val="Body Text"/>
    <w:basedOn w:val="Normal"/>
    <w:link w:val="BodyTextChar"/>
    <w:rsid w:val="00D4505A"/>
    <w:pPr>
      <w:spacing w:before="120" w:after="120"/>
      <w:ind w:left="1440"/>
    </w:pPr>
  </w:style>
  <w:style w:type="character" w:customStyle="1" w:styleId="BodyTextChar">
    <w:name w:val="Body Text Char"/>
    <w:basedOn w:val="DefaultParagraphFont"/>
    <w:link w:val="BodyText"/>
    <w:rsid w:val="00D4505A"/>
    <w:rPr>
      <w:rFonts w:ascii="Arial" w:eastAsia="Times New Roman" w:hAnsi="Arial" w:cs="Times New Roman"/>
      <w:sz w:val="20"/>
      <w:szCs w:val="20"/>
      <w:lang w:val="en-US" w:eastAsia="es-ES"/>
    </w:rPr>
  </w:style>
  <w:style w:type="paragraph" w:customStyle="1" w:styleId="TitleBar">
    <w:name w:val="Title Bar"/>
    <w:basedOn w:val="Normal"/>
    <w:rsid w:val="00D4505A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character" w:customStyle="1" w:styleId="HighlightedVariable">
    <w:name w:val="Highlighted Variable"/>
    <w:rsid w:val="00D4505A"/>
    <w:rPr>
      <w:color w:val="13A3F7"/>
    </w:rPr>
  </w:style>
  <w:style w:type="paragraph" w:customStyle="1" w:styleId="Title-Major">
    <w:name w:val="Title-Major"/>
    <w:basedOn w:val="Title"/>
    <w:rsid w:val="00D4505A"/>
    <w:pPr>
      <w:ind w:left="1440"/>
    </w:pPr>
    <w:rPr>
      <w:smallCaps/>
    </w:rPr>
  </w:style>
  <w:style w:type="paragraph" w:customStyle="1" w:styleId="Subject">
    <w:name w:val="Subject"/>
    <w:basedOn w:val="BodyText"/>
    <w:rsid w:val="00D4505A"/>
    <w:rPr>
      <w:sz w:val="48"/>
    </w:rPr>
  </w:style>
  <w:style w:type="table" w:customStyle="1" w:styleId="InforTable">
    <w:name w:val="Infor Table"/>
    <w:basedOn w:val="TableNormal"/>
    <w:uiPriority w:val="99"/>
    <w:rsid w:val="00D4505A"/>
    <w:pPr>
      <w:spacing w:after="0" w:line="240" w:lineRule="auto"/>
      <w:jc w:val="center"/>
    </w:pPr>
    <w:rPr>
      <w:rFonts w:ascii="Arial" w:eastAsiaTheme="minorEastAsia" w:hAnsi="Arial"/>
      <w:sz w:val="16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paragraph" w:styleId="Title">
    <w:name w:val="Title"/>
    <w:basedOn w:val="Normal"/>
    <w:link w:val="TitleChar"/>
    <w:qFormat/>
    <w:rsid w:val="00D4505A"/>
    <w:pPr>
      <w:keepLines/>
      <w:ind w:right="720"/>
    </w:pPr>
    <w:rPr>
      <w:sz w:val="48"/>
    </w:rPr>
  </w:style>
  <w:style w:type="character" w:customStyle="1" w:styleId="TitleChar">
    <w:name w:val="Title Char"/>
    <w:basedOn w:val="DefaultParagraphFont"/>
    <w:link w:val="Title"/>
    <w:rsid w:val="00D4505A"/>
    <w:rPr>
      <w:rFonts w:ascii="Arial" w:eastAsia="Times New Roman" w:hAnsi="Arial" w:cs="Times New Roman"/>
      <w:sz w:val="48"/>
      <w:szCs w:val="20"/>
      <w:lang w:val="en-US" w:eastAsia="es-ES"/>
    </w:rPr>
  </w:style>
  <w:style w:type="character" w:styleId="PlaceholderText">
    <w:name w:val="Placeholder Text"/>
    <w:basedOn w:val="DefaultParagraphFont"/>
    <w:uiPriority w:val="99"/>
    <w:semiHidden/>
    <w:rsid w:val="00231A8D"/>
    <w:rPr>
      <w:color w:val="808080"/>
    </w:rPr>
  </w:style>
  <w:style w:type="table" w:styleId="GridTable5Dark-Accent1">
    <w:name w:val="Grid Table 5 Dark Accent 1"/>
    <w:basedOn w:val="TableNormal"/>
    <w:uiPriority w:val="50"/>
    <w:rsid w:val="009B02E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Revision">
    <w:name w:val="Revision"/>
    <w:hidden/>
    <w:uiPriority w:val="99"/>
    <w:semiHidden/>
    <w:rsid w:val="009551F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450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505A"/>
  </w:style>
  <w:style w:type="character" w:customStyle="1" w:styleId="CommentTextChar">
    <w:name w:val="Comment Text Char"/>
    <w:basedOn w:val="DefaultParagraphFont"/>
    <w:link w:val="CommentText"/>
    <w:uiPriority w:val="99"/>
    <w:rsid w:val="00D4505A"/>
    <w:rPr>
      <w:rFonts w:ascii="Arial" w:eastAsia="Times New Roman" w:hAnsi="Arial" w:cs="Times New Roman"/>
      <w:sz w:val="20"/>
      <w:szCs w:val="20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50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505A"/>
    <w:rPr>
      <w:rFonts w:ascii="Arial" w:eastAsia="Times New Roman" w:hAnsi="Arial" w:cs="Times New Roman"/>
      <w:b/>
      <w:bCs/>
      <w:sz w:val="20"/>
      <w:szCs w:val="20"/>
      <w:lang w:val="en-US" w:eastAsia="es-ES"/>
    </w:rPr>
  </w:style>
  <w:style w:type="paragraph" w:styleId="TOC2">
    <w:name w:val="toc 2"/>
    <w:basedOn w:val="Normal"/>
    <w:next w:val="Normal"/>
    <w:rsid w:val="00D4505A"/>
    <w:pPr>
      <w:tabs>
        <w:tab w:val="right" w:leader="dot" w:pos="10080"/>
      </w:tabs>
      <w:ind w:left="1440"/>
    </w:pPr>
  </w:style>
  <w:style w:type="paragraph" w:customStyle="1" w:styleId="TOCHeading1">
    <w:name w:val="TOC Heading1"/>
    <w:basedOn w:val="Normal"/>
    <w:rsid w:val="00D4505A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paragraph" w:styleId="TOC1">
    <w:name w:val="toc 1"/>
    <w:basedOn w:val="Normal"/>
    <w:next w:val="Normal"/>
    <w:rsid w:val="00D4505A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character" w:styleId="Hyperlink">
    <w:name w:val="Hyperlink"/>
    <w:basedOn w:val="DefaultParagraphFont"/>
    <w:uiPriority w:val="99"/>
    <w:unhideWhenUsed/>
    <w:rsid w:val="00AF3DDC"/>
    <w:rPr>
      <w:color w:val="0563C1" w:themeColor="hyperlink"/>
      <w:u w:val="single"/>
    </w:rPr>
  </w:style>
  <w:style w:type="paragraph" w:customStyle="1" w:styleId="HeadingZB">
    <w:name w:val="Heading ZB"/>
    <w:basedOn w:val="Heading2"/>
    <w:link w:val="HeadingZBChar"/>
    <w:qFormat/>
    <w:rsid w:val="00E2177C"/>
    <w:pPr>
      <w:pBdr>
        <w:top w:val="none" w:sz="0" w:space="0" w:color="auto"/>
      </w:pBdr>
      <w:ind w:right="2837"/>
      <w:outlineLvl w:val="2"/>
    </w:pPr>
    <w:rPr>
      <w:caps/>
      <w:sz w:val="22"/>
    </w:rPr>
  </w:style>
  <w:style w:type="paragraph" w:customStyle="1" w:styleId="TableText">
    <w:name w:val="Table Text"/>
    <w:basedOn w:val="Normal"/>
    <w:link w:val="TableTextChar"/>
    <w:rsid w:val="00D4505A"/>
    <w:pPr>
      <w:keepLines/>
    </w:pPr>
    <w:rPr>
      <w:sz w:val="16"/>
    </w:rPr>
  </w:style>
  <w:style w:type="character" w:customStyle="1" w:styleId="HeadingZBChar">
    <w:name w:val="Heading ZB Char"/>
    <w:basedOn w:val="Heading2Char"/>
    <w:link w:val="HeadingZB"/>
    <w:rsid w:val="00E2177C"/>
    <w:rPr>
      <w:rFonts w:ascii="Arial" w:eastAsia="Times New Roman" w:hAnsi="Arial" w:cs="Times New Roman"/>
      <w:b/>
      <w:caps/>
      <w:sz w:val="28"/>
      <w:szCs w:val="20"/>
      <w:lang w:val="en-US" w:eastAsia="es-ES"/>
    </w:rPr>
  </w:style>
  <w:style w:type="paragraph" w:customStyle="1" w:styleId="TableHeading">
    <w:name w:val="Table Heading"/>
    <w:basedOn w:val="TableText"/>
    <w:rsid w:val="00D4505A"/>
    <w:pPr>
      <w:spacing w:before="120" w:after="120"/>
    </w:pPr>
    <w:rPr>
      <w:b/>
    </w:rPr>
  </w:style>
  <w:style w:type="character" w:customStyle="1" w:styleId="TableTextChar">
    <w:name w:val="Table Text Char"/>
    <w:link w:val="TableText"/>
    <w:rsid w:val="00774810"/>
    <w:rPr>
      <w:rFonts w:ascii="Arial" w:eastAsia="Times New Roman" w:hAnsi="Arial" w:cs="Times New Roman"/>
      <w:sz w:val="16"/>
      <w:szCs w:val="20"/>
      <w:lang w:val="en-US" w:eastAsia="es-ES"/>
    </w:rPr>
  </w:style>
  <w:style w:type="paragraph" w:styleId="NoSpacing">
    <w:name w:val="No Spacing"/>
    <w:uiPriority w:val="1"/>
    <w:qFormat/>
    <w:rsid w:val="00774810"/>
    <w:pPr>
      <w:spacing w:after="0" w:line="240" w:lineRule="auto"/>
    </w:pPr>
  </w:style>
  <w:style w:type="paragraph" w:customStyle="1" w:styleId="Note">
    <w:name w:val="Note"/>
    <w:basedOn w:val="BodyText"/>
    <w:rsid w:val="00D4505A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D4505A"/>
    <w:pPr>
      <w:keepLines/>
      <w:numPr>
        <w:numId w:val="1"/>
      </w:numPr>
      <w:tabs>
        <w:tab w:val="left" w:pos="2520"/>
      </w:tabs>
      <w:spacing w:before="60" w:after="60"/>
    </w:pPr>
  </w:style>
  <w:style w:type="character" w:customStyle="1" w:styleId="Heading5Char">
    <w:name w:val="Heading 5 Char"/>
    <w:basedOn w:val="DefaultParagraphFont"/>
    <w:link w:val="Heading5"/>
    <w:rsid w:val="00D4505A"/>
    <w:rPr>
      <w:rFonts w:ascii="Arial" w:eastAsia="Times New Roman" w:hAnsi="Arial" w:cs="Times New Roman"/>
      <w:b/>
      <w:caps/>
      <w:sz w:val="20"/>
      <w:szCs w:val="20"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D4505A"/>
    <w:rPr>
      <w:rFonts w:ascii="Arial" w:eastAsia="Times New Roman" w:hAnsi="Arial" w:cs="Times New Roman"/>
      <w:b/>
      <w:sz w:val="20"/>
      <w:szCs w:val="20"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D4505A"/>
    <w:rPr>
      <w:rFonts w:ascii="Times" w:eastAsia="Times New Roman" w:hAnsi="Times" w:cs="Times New Roman"/>
      <w:i/>
      <w:sz w:val="20"/>
      <w:szCs w:val="20"/>
      <w:lang w:val="en-US" w:eastAsia="es-ES"/>
    </w:rPr>
  </w:style>
  <w:style w:type="paragraph" w:customStyle="1" w:styleId="NumberedList">
    <w:name w:val="Numbered List"/>
    <w:basedOn w:val="Bullet"/>
    <w:rsid w:val="00D4505A"/>
    <w:pPr>
      <w:numPr>
        <w:numId w:val="3"/>
      </w:numPr>
      <w:tabs>
        <w:tab w:val="left" w:pos="2880"/>
      </w:tabs>
    </w:pPr>
  </w:style>
  <w:style w:type="paragraph" w:styleId="NormalIndent">
    <w:name w:val="Normal Indent"/>
    <w:basedOn w:val="Normal"/>
    <w:rsid w:val="00D4505A"/>
    <w:pPr>
      <w:ind w:left="720"/>
    </w:pPr>
  </w:style>
  <w:style w:type="paragraph" w:customStyle="1" w:styleId="NoteWide">
    <w:name w:val="Note Wide"/>
    <w:basedOn w:val="Note"/>
    <w:rsid w:val="00D4505A"/>
    <w:pPr>
      <w:ind w:right="2160"/>
    </w:pPr>
  </w:style>
  <w:style w:type="paragraph" w:customStyle="1" w:styleId="Bullets">
    <w:name w:val="Bullets"/>
    <w:rsid w:val="00632EEC"/>
    <w:pPr>
      <w:numPr>
        <w:numId w:val="4"/>
      </w:numPr>
      <w:spacing w:after="0" w:line="240" w:lineRule="auto"/>
    </w:pPr>
    <w:rPr>
      <w:rFonts w:ascii="Arial" w:eastAsia="Times New Roman" w:hAnsi="Arial" w:cs="Arial"/>
      <w:bCs/>
      <w:kern w:val="32"/>
      <w:sz w:val="20"/>
      <w:szCs w:val="32"/>
      <w:lang w:val="en-US"/>
    </w:rPr>
  </w:style>
  <w:style w:type="paragraph" w:customStyle="1" w:styleId="paragraph">
    <w:name w:val="paragraph"/>
    <w:basedOn w:val="Normal"/>
    <w:rsid w:val="00632EEC"/>
    <w:pPr>
      <w:spacing w:before="100" w:beforeAutospacing="1" w:after="100" w:afterAutospacing="1"/>
    </w:pPr>
    <w:rPr>
      <w:lang w:val="en-GB" w:eastAsia="en-GB"/>
    </w:rPr>
  </w:style>
  <w:style w:type="character" w:customStyle="1" w:styleId="normaltextrun">
    <w:name w:val="normaltextrun"/>
    <w:basedOn w:val="DefaultParagraphFont"/>
    <w:rsid w:val="00632EEC"/>
  </w:style>
  <w:style w:type="character" w:customStyle="1" w:styleId="eop">
    <w:name w:val="eop"/>
    <w:basedOn w:val="DefaultParagraphFont"/>
    <w:rsid w:val="00632EEC"/>
  </w:style>
  <w:style w:type="paragraph" w:styleId="TOC3">
    <w:name w:val="toc 3"/>
    <w:basedOn w:val="Normal"/>
    <w:next w:val="Normal"/>
    <w:rsid w:val="00D4505A"/>
    <w:pPr>
      <w:tabs>
        <w:tab w:val="right" w:leader="dot" w:pos="10080"/>
      </w:tabs>
      <w:ind w:left="2549"/>
    </w:pPr>
  </w:style>
  <w:style w:type="paragraph" w:styleId="TOC4">
    <w:name w:val="toc 4"/>
    <w:basedOn w:val="Normal"/>
    <w:next w:val="Normal"/>
    <w:rsid w:val="00D4505A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rsid w:val="00D4505A"/>
    <w:pPr>
      <w:tabs>
        <w:tab w:val="right" w:leader="dot" w:pos="10080"/>
      </w:tabs>
      <w:ind w:left="3600"/>
    </w:pPr>
    <w:rPr>
      <w:sz w:val="18"/>
    </w:rPr>
  </w:style>
  <w:style w:type="paragraph" w:styleId="TOC6">
    <w:name w:val="toc 6"/>
    <w:basedOn w:val="Normal"/>
    <w:next w:val="Normal"/>
    <w:autoRedefine/>
    <w:uiPriority w:val="39"/>
    <w:unhideWhenUsed/>
    <w:rsid w:val="009C2699"/>
    <w:pPr>
      <w:spacing w:after="100"/>
      <w:ind w:left="1200"/>
    </w:pPr>
    <w:rPr>
      <w:rFonts w:eastAsiaTheme="minorEastAsia" w:cstheme="minorBidi"/>
    </w:rPr>
  </w:style>
  <w:style w:type="paragraph" w:styleId="TOC7">
    <w:name w:val="toc 7"/>
    <w:basedOn w:val="Normal"/>
    <w:next w:val="Normal"/>
    <w:autoRedefine/>
    <w:uiPriority w:val="39"/>
    <w:unhideWhenUsed/>
    <w:rsid w:val="009C2699"/>
    <w:pPr>
      <w:spacing w:after="100"/>
      <w:ind w:left="1440"/>
    </w:pPr>
    <w:rPr>
      <w:rFonts w:eastAsiaTheme="minorEastAsia" w:cstheme="minorBidi"/>
    </w:rPr>
  </w:style>
  <w:style w:type="paragraph" w:styleId="TOC8">
    <w:name w:val="toc 8"/>
    <w:basedOn w:val="Normal"/>
    <w:next w:val="Normal"/>
    <w:autoRedefine/>
    <w:uiPriority w:val="39"/>
    <w:unhideWhenUsed/>
    <w:rsid w:val="009C2699"/>
    <w:pPr>
      <w:spacing w:after="100"/>
      <w:ind w:left="1680"/>
    </w:pPr>
    <w:rPr>
      <w:rFonts w:eastAsiaTheme="minorEastAsia" w:cstheme="minorBidi"/>
    </w:rPr>
  </w:style>
  <w:style w:type="paragraph" w:styleId="TOC9">
    <w:name w:val="toc 9"/>
    <w:basedOn w:val="Normal"/>
    <w:next w:val="Normal"/>
    <w:autoRedefine/>
    <w:uiPriority w:val="39"/>
    <w:unhideWhenUsed/>
    <w:rsid w:val="009C2699"/>
    <w:pPr>
      <w:spacing w:after="100"/>
      <w:ind w:left="1920"/>
    </w:pPr>
    <w:rPr>
      <w:rFonts w:eastAsiaTheme="minorEastAsia" w:cstheme="minorBidi"/>
    </w:rPr>
  </w:style>
  <w:style w:type="character" w:styleId="UnresolvedMention">
    <w:name w:val="Unresolved Mention"/>
    <w:basedOn w:val="DefaultParagraphFont"/>
    <w:uiPriority w:val="99"/>
    <w:semiHidden/>
    <w:unhideWhenUsed/>
    <w:rsid w:val="009C2699"/>
    <w:rPr>
      <w:color w:val="605E5C"/>
      <w:shd w:val="clear" w:color="auto" w:fill="E1DFDD"/>
    </w:rPr>
  </w:style>
  <w:style w:type="paragraph" w:customStyle="1" w:styleId="level3">
    <w:name w:val="level 3"/>
    <w:basedOn w:val="Heading3"/>
    <w:link w:val="level3Char"/>
    <w:rsid w:val="003F00C9"/>
    <w:pPr>
      <w:ind w:left="2880"/>
    </w:pPr>
  </w:style>
  <w:style w:type="character" w:customStyle="1" w:styleId="level3Char">
    <w:name w:val="level 3 Char"/>
    <w:basedOn w:val="Heading3Char"/>
    <w:link w:val="level3"/>
    <w:rsid w:val="003F00C9"/>
    <w:rPr>
      <w:rFonts w:ascii="Arial" w:eastAsia="Times New Roman" w:hAnsi="Arial" w:cs="Times New Roman"/>
      <w:b/>
      <w:caps/>
      <w:sz w:val="24"/>
      <w:szCs w:val="20"/>
      <w:lang w:val="en-US" w:eastAsia="es-ES"/>
    </w:rPr>
  </w:style>
  <w:style w:type="character" w:styleId="FollowedHyperlink">
    <w:name w:val="FollowedHyperlink"/>
    <w:basedOn w:val="DefaultParagraphFont"/>
    <w:uiPriority w:val="99"/>
    <w:semiHidden/>
    <w:unhideWhenUsed/>
    <w:rsid w:val="00A32AF6"/>
    <w:rPr>
      <w:color w:val="954F72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sid w:val="009B1877"/>
    <w:rPr>
      <w:color w:val="2B579A"/>
      <w:shd w:val="clear" w:color="auto" w:fill="E1DFDD"/>
    </w:rPr>
  </w:style>
  <w:style w:type="character" w:customStyle="1" w:styleId="Heading8Char">
    <w:name w:val="Heading 8 Char"/>
    <w:basedOn w:val="DefaultParagraphFont"/>
    <w:link w:val="Heading8"/>
    <w:rsid w:val="00D4505A"/>
    <w:rPr>
      <w:rFonts w:ascii="Arial" w:eastAsia="Times New Roman" w:hAnsi="Arial" w:cs="Times New Roman"/>
      <w:b/>
      <w:sz w:val="20"/>
      <w:szCs w:val="20"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D4505A"/>
    <w:rPr>
      <w:rFonts w:ascii="Arial" w:eastAsia="Times New Roman" w:hAnsi="Arial" w:cs="Times New Roman"/>
      <w:b/>
      <w:i/>
      <w:sz w:val="20"/>
      <w:szCs w:val="20"/>
      <w:lang w:val="en-US" w:eastAsia="es-ES"/>
    </w:rPr>
  </w:style>
  <w:style w:type="paragraph" w:styleId="BalloonText">
    <w:name w:val="Balloon Text"/>
    <w:basedOn w:val="Normal"/>
    <w:link w:val="BalloonTextChar"/>
    <w:rsid w:val="00D450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4505A"/>
    <w:rPr>
      <w:rFonts w:ascii="Tahoma" w:eastAsia="Times New Roman" w:hAnsi="Tahoma" w:cs="Tahoma"/>
      <w:sz w:val="16"/>
      <w:szCs w:val="16"/>
      <w:lang w:val="en-US" w:eastAsia="es-ES"/>
    </w:rPr>
  </w:style>
  <w:style w:type="paragraph" w:customStyle="1" w:styleId="Checklist">
    <w:name w:val="Checklist"/>
    <w:basedOn w:val="BodyText"/>
    <w:rsid w:val="00D4505A"/>
    <w:pPr>
      <w:numPr>
        <w:numId w:val="14"/>
      </w:numPr>
    </w:pPr>
  </w:style>
  <w:style w:type="paragraph" w:customStyle="1" w:styleId="Paragraph0">
    <w:name w:val="Paragraph"/>
    <w:rsid w:val="00D4505A"/>
    <w:pPr>
      <w:spacing w:before="130" w:after="130" w:line="260" w:lineRule="exact"/>
    </w:pPr>
    <w:rPr>
      <w:rFonts w:ascii="Arial" w:eastAsia="Arial Unicode MS" w:hAnsi="Arial" w:cs="Times New Roman"/>
      <w:sz w:val="21"/>
      <w:lang w:val="en-US"/>
    </w:rPr>
  </w:style>
  <w:style w:type="paragraph" w:customStyle="1" w:styleId="CopyrightText">
    <w:name w:val="Copyright Text"/>
    <w:basedOn w:val="Paragraph0"/>
    <w:rsid w:val="00D4505A"/>
    <w:pPr>
      <w:spacing w:before="70" w:after="70"/>
    </w:pPr>
    <w:rPr>
      <w:szCs w:val="21"/>
    </w:rPr>
  </w:style>
  <w:style w:type="paragraph" w:styleId="Footer">
    <w:name w:val="footer"/>
    <w:basedOn w:val="Normal"/>
    <w:link w:val="FooterChar"/>
    <w:rsid w:val="00D4505A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D4505A"/>
    <w:rPr>
      <w:rFonts w:ascii="Arial" w:eastAsia="Times New Roman" w:hAnsi="Arial" w:cs="Times New Roman"/>
      <w:sz w:val="16"/>
      <w:szCs w:val="20"/>
      <w:lang w:val="en-US" w:eastAsia="es-ES"/>
    </w:rPr>
  </w:style>
  <w:style w:type="paragraph" w:styleId="Header">
    <w:name w:val="header"/>
    <w:basedOn w:val="Normal"/>
    <w:link w:val="HeaderChar"/>
    <w:rsid w:val="00D4505A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D4505A"/>
    <w:rPr>
      <w:rFonts w:ascii="Arial" w:eastAsia="Times New Roman" w:hAnsi="Arial" w:cs="Times New Roman"/>
      <w:sz w:val="16"/>
      <w:szCs w:val="20"/>
      <w:lang w:val="en-US" w:eastAsia="es-ES"/>
    </w:rPr>
  </w:style>
  <w:style w:type="paragraph" w:customStyle="1" w:styleId="HeadingBar">
    <w:name w:val="Heading Bar"/>
    <w:basedOn w:val="Normal"/>
    <w:next w:val="Heading3"/>
    <w:rsid w:val="00D4505A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HeadingCopyright">
    <w:name w:val="Heading Copyright"/>
    <w:basedOn w:val="Heading2"/>
    <w:next w:val="CopyrightText"/>
    <w:rsid w:val="00D4505A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customStyle="1" w:styleId="InfoBox">
    <w:name w:val="Info Box"/>
    <w:basedOn w:val="BodyText"/>
    <w:rsid w:val="00D4505A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table" w:styleId="LightList-Accent5">
    <w:name w:val="Light List Accent 5"/>
    <w:basedOn w:val="TableNormal"/>
    <w:uiPriority w:val="61"/>
    <w:rsid w:val="00D450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 w:eastAsia="en-AU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D450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 w:eastAsia="en-AU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paragraph" w:customStyle="1" w:styleId="NumberList">
    <w:name w:val="Number List"/>
    <w:basedOn w:val="NumberedList"/>
    <w:rsid w:val="00D4505A"/>
    <w:pPr>
      <w:numPr>
        <w:numId w:val="0"/>
      </w:numPr>
    </w:pPr>
  </w:style>
  <w:style w:type="character" w:styleId="PageNumber">
    <w:name w:val="page number"/>
    <w:rsid w:val="00D4505A"/>
    <w:rPr>
      <w:rFonts w:ascii="Arial" w:hAnsi="Arial"/>
    </w:rPr>
  </w:style>
  <w:style w:type="paragraph" w:customStyle="1" w:styleId="RouteTitle">
    <w:name w:val="Route Title"/>
    <w:basedOn w:val="Normal"/>
    <w:rsid w:val="00D4505A"/>
    <w:pPr>
      <w:keepLines/>
      <w:spacing w:after="120"/>
      <w:ind w:left="1440" w:right="720"/>
    </w:pPr>
    <w:rPr>
      <w:sz w:val="36"/>
    </w:rPr>
  </w:style>
  <w:style w:type="paragraph" w:customStyle="1" w:styleId="tty132">
    <w:name w:val="tty132"/>
    <w:basedOn w:val="Normal"/>
    <w:rsid w:val="00D4505A"/>
    <w:rPr>
      <w:rFonts w:ascii="Courier New" w:hAnsi="Courier New"/>
      <w:sz w:val="12"/>
    </w:rPr>
  </w:style>
  <w:style w:type="paragraph" w:customStyle="1" w:styleId="tty180">
    <w:name w:val="tty180"/>
    <w:basedOn w:val="Normal"/>
    <w:rsid w:val="00D4505A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D4505A"/>
    <w:rPr>
      <w:rFonts w:ascii="Courier New" w:hAnsi="Courier New"/>
    </w:rPr>
  </w:style>
  <w:style w:type="paragraph" w:customStyle="1" w:styleId="tty80indent">
    <w:name w:val="tty80 indent"/>
    <w:basedOn w:val="tty80"/>
    <w:rsid w:val="00D4505A"/>
    <w:pPr>
      <w:ind w:left="2895"/>
    </w:pPr>
  </w:style>
  <w:style w:type="paragraph" w:customStyle="1" w:styleId="RemoveLevel3toNormal">
    <w:name w:val="Remove Level 3 to Normal"/>
    <w:next w:val="Normal"/>
    <w:autoRedefine/>
    <w:qFormat/>
    <w:rsid w:val="00427527"/>
    <w:pPr>
      <w:spacing w:before="120" w:after="120" w:line="240" w:lineRule="auto"/>
    </w:pPr>
    <w:rPr>
      <w:rFonts w:ascii="Arial" w:eastAsia="Times New Roman" w:hAnsi="Arial" w:cs="Times New Roman"/>
      <w:b/>
      <w:sz w:val="24"/>
      <w:szCs w:val="20"/>
      <w:lang w:val="en-US" w:eastAsia="es-ES"/>
    </w:rPr>
  </w:style>
  <w:style w:type="paragraph" w:customStyle="1" w:styleId="HeadingTOC">
    <w:name w:val="Heading TOC"/>
    <w:basedOn w:val="Heading1"/>
    <w:link w:val="HeadingTOCChar"/>
    <w:qFormat/>
    <w:rsid w:val="00427527"/>
    <w:pPr>
      <w:numPr>
        <w:numId w:val="0"/>
      </w:numPr>
      <w:spacing w:after="60"/>
      <w:outlineLvl w:val="9"/>
    </w:pPr>
    <w:rPr>
      <w:rFonts w:cs="Arial"/>
      <w:bCs/>
      <w:caps w:val="0"/>
      <w:color w:val="595959"/>
      <w:kern w:val="32"/>
      <w:szCs w:val="28"/>
      <w:lang w:eastAsia="en-US"/>
    </w:rPr>
  </w:style>
  <w:style w:type="character" w:customStyle="1" w:styleId="HeadingTOCChar">
    <w:name w:val="Heading TOC Char"/>
    <w:link w:val="HeadingTOC"/>
    <w:rsid w:val="00427527"/>
    <w:rPr>
      <w:rFonts w:ascii="Arial" w:eastAsia="Times New Roman" w:hAnsi="Arial" w:cs="Arial"/>
      <w:b/>
      <w:bCs/>
      <w:color w:val="595959"/>
      <w:kern w:val="32"/>
      <w:sz w:val="28"/>
      <w:szCs w:val="28"/>
      <w:lang w:val="en-US"/>
    </w:rPr>
  </w:style>
  <w:style w:type="character" w:customStyle="1" w:styleId="Heading1Char1">
    <w:name w:val="Heading 1 Char1"/>
    <w:aliases w:val="HD1 Char1"/>
    <w:basedOn w:val="DefaultParagraphFont"/>
    <w:uiPriority w:val="9"/>
    <w:rsid w:val="002B6A2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s-ES"/>
    </w:rPr>
  </w:style>
  <w:style w:type="character" w:customStyle="1" w:styleId="Heading2Char1">
    <w:name w:val="Heading 2 Char1"/>
    <w:aliases w:val="HD2 Char1"/>
    <w:basedOn w:val="DefaultParagraphFont"/>
    <w:semiHidden/>
    <w:rsid w:val="002B6A2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s-ES"/>
    </w:rPr>
  </w:style>
  <w:style w:type="paragraph" w:customStyle="1" w:styleId="msonormal0">
    <w:name w:val="msonormal"/>
    <w:basedOn w:val="Normal"/>
    <w:uiPriority w:val="99"/>
    <w:rsid w:val="002B6A29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2B6A29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240" w:after="0" w:line="259" w:lineRule="auto"/>
      <w:ind w:right="0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5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260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0192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607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4360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0919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412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9807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1356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21055">
          <w:marLeft w:val="-15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7362">
              <w:marLeft w:val="15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0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7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806919">
          <w:marLeft w:val="-60"/>
          <w:marRight w:val="-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5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331977">
                      <w:marLeft w:val="45"/>
                      <w:marRight w:val="4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48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2748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80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47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77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73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32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209384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958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161610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480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48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59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66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9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937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567592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101241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76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952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631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52269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340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684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1273133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063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2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52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98146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791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08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731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9996974">
                                      <w:marLeft w:val="-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901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0531828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81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02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07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40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975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857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445927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6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3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3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2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3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5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508">
          <w:marLeft w:val="0"/>
          <w:marRight w:val="0"/>
          <w:marTop w:val="5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1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4173">
          <w:marLeft w:val="-15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8010">
              <w:marLeft w:val="15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686334">
          <w:marLeft w:val="-60"/>
          <w:marRight w:val="-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13244">
                      <w:marLeft w:val="45"/>
                      <w:marRight w:val="4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76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696319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68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92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89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032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71987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951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05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0292626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42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80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73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715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42350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554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08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268771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67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174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66092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3554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161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7460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858964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2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69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05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13388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150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24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4150029">
                                      <w:marLeft w:val="-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69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574995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399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35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40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92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76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90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42453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99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langer\AppData\Roaming\Microsoft\Templat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835DBA195FF4CFEA79D5AA9F71F57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DD1EEA-9B76-4F7C-A9F5-EB879A05152F}"/>
      </w:docPartPr>
      <w:docPartBody>
        <w:p w:rsidR="00502114" w:rsidRDefault="00315D3D" w:rsidP="00315D3D">
          <w:pPr>
            <w:pStyle w:val="7835DBA195FF4CFEA79D5AA9F71F57CD"/>
          </w:pPr>
          <w:r w:rsidRPr="00792A46">
            <w:rPr>
              <w:rStyle w:val="PlaceholderText"/>
            </w:rPr>
            <w:t>[Title]</w:t>
          </w:r>
        </w:p>
      </w:docPartBody>
    </w:docPart>
    <w:docPart>
      <w:docPartPr>
        <w:name w:val="EE26B3228B2F4702B616A7088E40D8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FDE7AF-4AD5-4B24-80CE-6305210AD126}"/>
      </w:docPartPr>
      <w:docPartBody>
        <w:p w:rsidR="00502114" w:rsidRDefault="00315D3D" w:rsidP="00315D3D">
          <w:pPr>
            <w:pStyle w:val="EE26B3228B2F4702B616A7088E40D82D"/>
          </w:pPr>
          <w:r w:rsidRPr="00012E36">
            <w:rPr>
              <w:rStyle w:val="PlaceholderText"/>
            </w:rPr>
            <w:t>[Subject]</w:t>
          </w:r>
        </w:p>
      </w:docPartBody>
    </w:docPart>
    <w:docPart>
      <w:docPartPr>
        <w:name w:val="AF3A3CBA758D4E5E9369C304FCBC9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E6134D-9AAF-4E31-BC95-B4922DD2EE25}"/>
      </w:docPartPr>
      <w:docPartBody>
        <w:p w:rsidR="00502114" w:rsidRDefault="00315D3D" w:rsidP="00315D3D">
          <w:pPr>
            <w:pStyle w:val="AF3A3CBA758D4E5E9369C304FCBC9440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9D2"/>
    <w:rsid w:val="00006E9F"/>
    <w:rsid w:val="000D3236"/>
    <w:rsid w:val="000F28CA"/>
    <w:rsid w:val="00127FE5"/>
    <w:rsid w:val="00162C38"/>
    <w:rsid w:val="001905CE"/>
    <w:rsid w:val="001E2103"/>
    <w:rsid w:val="001F4960"/>
    <w:rsid w:val="00281CCE"/>
    <w:rsid w:val="002B24EC"/>
    <w:rsid w:val="002D532D"/>
    <w:rsid w:val="002E29D2"/>
    <w:rsid w:val="003073C0"/>
    <w:rsid w:val="00315D3D"/>
    <w:rsid w:val="003C5B4D"/>
    <w:rsid w:val="003E3D3B"/>
    <w:rsid w:val="00451014"/>
    <w:rsid w:val="00457B32"/>
    <w:rsid w:val="004742C3"/>
    <w:rsid w:val="004C0C3B"/>
    <w:rsid w:val="004E558A"/>
    <w:rsid w:val="00502114"/>
    <w:rsid w:val="005457E8"/>
    <w:rsid w:val="006015C8"/>
    <w:rsid w:val="00614A45"/>
    <w:rsid w:val="006E4783"/>
    <w:rsid w:val="006F7C6C"/>
    <w:rsid w:val="00735FE5"/>
    <w:rsid w:val="007524E6"/>
    <w:rsid w:val="00774027"/>
    <w:rsid w:val="007809A3"/>
    <w:rsid w:val="00815B91"/>
    <w:rsid w:val="008815CD"/>
    <w:rsid w:val="00883E40"/>
    <w:rsid w:val="00892CD9"/>
    <w:rsid w:val="008E4E94"/>
    <w:rsid w:val="0091265F"/>
    <w:rsid w:val="0093141F"/>
    <w:rsid w:val="009334ED"/>
    <w:rsid w:val="0097580B"/>
    <w:rsid w:val="00991200"/>
    <w:rsid w:val="009A1698"/>
    <w:rsid w:val="009B30CA"/>
    <w:rsid w:val="009E77BA"/>
    <w:rsid w:val="009F2E86"/>
    <w:rsid w:val="00A04842"/>
    <w:rsid w:val="00AB758F"/>
    <w:rsid w:val="00AC5DB0"/>
    <w:rsid w:val="00BC7EDE"/>
    <w:rsid w:val="00C31FB1"/>
    <w:rsid w:val="00C660FB"/>
    <w:rsid w:val="00CB595B"/>
    <w:rsid w:val="00CF2E04"/>
    <w:rsid w:val="00DE09B5"/>
    <w:rsid w:val="00E4397B"/>
    <w:rsid w:val="00EC0030"/>
    <w:rsid w:val="00EF078F"/>
    <w:rsid w:val="00F064AD"/>
    <w:rsid w:val="00F40B11"/>
    <w:rsid w:val="00F436CF"/>
    <w:rsid w:val="00FB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15D3D"/>
    <w:rPr>
      <w:color w:val="808080"/>
    </w:rPr>
  </w:style>
  <w:style w:type="paragraph" w:customStyle="1" w:styleId="7835DBA195FF4CFEA79D5AA9F71F57CD">
    <w:name w:val="7835DBA195FF4CFEA79D5AA9F71F57CD"/>
    <w:rsid w:val="00315D3D"/>
    <w:pPr>
      <w:spacing w:after="160" w:line="278" w:lineRule="auto"/>
    </w:pPr>
    <w:rPr>
      <w:kern w:val="2"/>
      <w:lang w:val="en-IN" w:eastAsia="en-IN" w:bidi="te-IN"/>
      <w14:ligatures w14:val="standardContextual"/>
    </w:rPr>
  </w:style>
  <w:style w:type="paragraph" w:customStyle="1" w:styleId="EE26B3228B2F4702B616A7088E40D82D">
    <w:name w:val="EE26B3228B2F4702B616A7088E40D82D"/>
    <w:rsid w:val="00315D3D"/>
    <w:pPr>
      <w:spacing w:after="160" w:line="278" w:lineRule="auto"/>
    </w:pPr>
    <w:rPr>
      <w:kern w:val="2"/>
      <w:lang w:val="en-IN" w:eastAsia="en-IN" w:bidi="te-IN"/>
      <w14:ligatures w14:val="standardContextual"/>
    </w:rPr>
  </w:style>
  <w:style w:type="paragraph" w:customStyle="1" w:styleId="AF3A3CBA758D4E5E9369C304FCBC9440">
    <w:name w:val="AF3A3CBA758D4E5E9369C304FCBC9440"/>
    <w:rsid w:val="00315D3D"/>
    <w:pPr>
      <w:spacing w:after="160" w:line="278" w:lineRule="auto"/>
    </w:pPr>
    <w:rPr>
      <w:kern w:val="2"/>
      <w:lang w:val="en-IN" w:eastAsia="en-IN" w:bidi="te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23732848957A4F80D33BDA9DE5A9B7" ma:contentTypeVersion="14" ma:contentTypeDescription="Create a new document." ma:contentTypeScope="" ma:versionID="4fde21a92bd43d7121d179b458ceb954">
  <xsd:schema xmlns:xsd="http://www.w3.org/2001/XMLSchema" xmlns:xs="http://www.w3.org/2001/XMLSchema" xmlns:p="http://schemas.microsoft.com/office/2006/metadata/properties" xmlns:ns2="ef033816-a0e6-4509-a8e2-97b34c35c2ad" xmlns:ns3="3b112f34-7ebd-4978-ae81-c8ae32b04a7c" targetNamespace="http://schemas.microsoft.com/office/2006/metadata/properties" ma:root="true" ma:fieldsID="001a6cfb546aaf9b99c0c233e84765ce" ns2:_="" ns3:_="">
    <xsd:import namespace="ef033816-a0e6-4509-a8e2-97b34c35c2ad"/>
    <xsd:import namespace="3b112f34-7ebd-4978-ae81-c8ae32b04a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33816-a0e6-4509-a8e2-97b34c35c2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ffff582-5398-435b-be80-812982cbdd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112f34-7ebd-4978-ae81-c8ae32b04a7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0c92c1b-d0ac-4ab4-b7b6-64ad473a056e}" ma:internalName="TaxCatchAll" ma:showField="CatchAllData" ma:web="3b112f34-7ebd-4978-ae81-c8ae32b04a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112f34-7ebd-4978-ae81-c8ae32b04a7c" xsi:nil="true"/>
    <lcf76f155ced4ddcb4097134ff3c332f xmlns="ef033816-a0e6-4509-a8e2-97b34c35c2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32532F-3CE2-4243-90F4-475F91F826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07A1B9-5C89-904A-8367-B22757347E7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59A848E-15FB-4974-8269-AC96383D2CE5}"/>
</file>

<file path=customXml/itemProps4.xml><?xml version="1.0" encoding="utf-8"?>
<ds:datastoreItem xmlns:ds="http://schemas.openxmlformats.org/officeDocument/2006/customXml" ds:itemID="{D1E0887D-4193-4502-A132-9221DDF31577}">
  <ds:schemaRefs>
    <ds:schemaRef ds:uri="http://schemas.microsoft.com/office/2006/metadata/properties"/>
    <ds:schemaRef ds:uri="http://schemas.microsoft.com/office/infopath/2007/PartnerControls"/>
    <ds:schemaRef ds:uri="c36d8b52-f3bc-46b7-8dbe-7bd921af5807"/>
    <ds:schemaRef ds:uri="3300e121-35ca-46de-9927-9129ac1071ff"/>
  </ds:schemaRefs>
</ds:datastoreItem>
</file>

<file path=docMetadata/LabelInfo.xml><?xml version="1.0" encoding="utf-8"?>
<clbl:labelList xmlns:clbl="http://schemas.microsoft.com/office/2020/mipLabelMetadata">
  <clbl:label id="{23c8cb6c-d4f1-414d-89e3-d897c55612ae}" enabled="1" method="Privileged" siteId="{443614e2-ebe4-4568-8af0-66ca270d653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Infor.dotm</Template>
  <TotalTime>66</TotalTime>
  <Pages>7</Pages>
  <Words>924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ANA-050 RICE Specification</vt:lpstr>
    </vt:vector>
  </TitlesOfParts>
  <Company>Infor</Company>
  <LinksUpToDate>false</LinksUpToDate>
  <CharactersWithSpaces>6179</CharactersWithSpaces>
  <SharedDoc>false</SharedDoc>
  <HLinks>
    <vt:vector size="120" baseType="variant">
      <vt:variant>
        <vt:i4>1245235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_Toc180743684</vt:lpwstr>
      </vt:variant>
      <vt:variant>
        <vt:i4>1245235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_Toc180743683</vt:lpwstr>
      </vt:variant>
      <vt:variant>
        <vt:i4>1245235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_Toc180743682</vt:lpwstr>
      </vt:variant>
      <vt:variant>
        <vt:i4>1245235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_Toc180743681</vt:lpwstr>
      </vt:variant>
      <vt:variant>
        <vt:i4>1245235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_Toc180743680</vt:lpwstr>
      </vt:variant>
      <vt:variant>
        <vt:i4>1835059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_Toc180743679</vt:lpwstr>
      </vt:variant>
      <vt:variant>
        <vt:i4>1835059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_Toc180743678</vt:lpwstr>
      </vt:variant>
      <vt:variant>
        <vt:i4>1835059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_Toc180743677</vt:lpwstr>
      </vt:variant>
      <vt:variant>
        <vt:i4>1835059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_Toc180743676</vt:lpwstr>
      </vt:variant>
      <vt:variant>
        <vt:i4>1835059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_Toc180743675</vt:lpwstr>
      </vt:variant>
      <vt:variant>
        <vt:i4>1835059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_Toc180743674</vt:lpwstr>
      </vt:variant>
      <vt:variant>
        <vt:i4>1835059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_Toc180743673</vt:lpwstr>
      </vt:variant>
      <vt:variant>
        <vt:i4>1835059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_Toc180743672</vt:lpwstr>
      </vt:variant>
      <vt:variant>
        <vt:i4>1835059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_Toc180743671</vt:lpwstr>
      </vt:variant>
      <vt:variant>
        <vt:i4>1835059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_Toc180743670</vt:lpwstr>
      </vt:variant>
      <vt:variant>
        <vt:i4>1900595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_Toc180743669</vt:lpwstr>
      </vt:variant>
      <vt:variant>
        <vt:i4>1900595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_Toc180743668</vt:lpwstr>
      </vt:variant>
      <vt:variant>
        <vt:i4>1900595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_Toc180743667</vt:lpwstr>
      </vt:variant>
      <vt:variant>
        <vt:i4>1900595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_Toc180743666</vt:lpwstr>
      </vt:variant>
      <vt:variant>
        <vt:i4>1900595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_Toc180743665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ANA-050 RICE Specification</dc:title>
  <dc:subject>M3 AvaTax Integration</dc:subject>
  <dc:creator>Wade Langer</dc:creator>
  <cp:keywords>RICE Specification</cp:keywords>
  <dc:description>Copyrights @Infor 2024</dc:description>
  <cp:lastModifiedBy>Amo, Dean</cp:lastModifiedBy>
  <cp:revision>3</cp:revision>
  <cp:lastPrinted>2024-10-28T19:09:00Z</cp:lastPrinted>
  <dcterms:created xsi:type="dcterms:W3CDTF">2025-04-30T10:23:00Z</dcterms:created>
  <dcterms:modified xsi:type="dcterms:W3CDTF">2025-04-30T11:40:00Z</dcterms:modified>
  <cp:category>RICE Specification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0x010100EA23732848957A4F80D33BDA9DE5A9B7</vt:lpwstr>
  </property>
  <property fmtid="{D5CDD505-2E9C-101B-9397-08002B2CF9AE}" pid="3" name="MediaServiceImageTags">
    <vt:lpwstr/>
  </property>
</Properties>
</file>