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CCA2FC" w14:textId="77777777" w:rsidR="002769F7" w:rsidRDefault="002769F7" w:rsidP="002769F7">
      <w:pPr>
        <w:pStyle w:val="TitleBar"/>
      </w:pPr>
    </w:p>
    <w:sdt>
      <w:sdtPr>
        <w:alias w:val="Title"/>
        <w:tag w:val=""/>
        <w:id w:val="-1922327287"/>
        <w:placeholder>
          <w:docPart w:val="2F2F5AE293E844058FDE5A500D9AA5B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3ECCA2FD" w14:textId="173A6173" w:rsidR="00941EF9" w:rsidRDefault="00E57C6B">
          <w:pPr>
            <w:pStyle w:val="Title-Major"/>
          </w:pPr>
          <w:r>
            <w:t>DES-030</w:t>
          </w:r>
          <w:r w:rsidR="00FC5A3F">
            <w:t xml:space="preserve"> Deployment Instruction</w:t>
          </w:r>
        </w:p>
      </w:sdtContent>
    </w:sdt>
    <w:p w14:paraId="50DBF91A" w14:textId="77777777" w:rsidR="00BF3114" w:rsidRPr="00B67B72" w:rsidRDefault="00BF3114" w:rsidP="00DE756F">
      <w:pPr>
        <w:pStyle w:val="Subject"/>
        <w:rPr>
          <w:rStyle w:val="HighlightedVariable"/>
          <w:sz w:val="56"/>
          <w:szCs w:val="24"/>
          <w:lang w:val="en-PH"/>
        </w:rPr>
      </w:pPr>
      <w:r w:rsidRPr="0018592F">
        <w:rPr>
          <w:rStyle w:val="HighlightedVariable"/>
          <w:sz w:val="56"/>
          <w:szCs w:val="24"/>
        </w:rPr>
        <w:t>Barnes Project</w:t>
      </w:r>
    </w:p>
    <w:p w14:paraId="628CB52F" w14:textId="217FE591" w:rsidR="00AC1A56" w:rsidRPr="00D234FC" w:rsidRDefault="00057AF9" w:rsidP="00AC1A56">
      <w:pPr>
        <w:pStyle w:val="Subject"/>
        <w:spacing w:line="259" w:lineRule="auto"/>
        <w:rPr>
          <w:rStyle w:val="HighlightedVariable"/>
          <w:color w:val="auto"/>
          <w:sz w:val="44"/>
          <w:szCs w:val="44"/>
        </w:rPr>
      </w:pPr>
      <w:r>
        <w:rPr>
          <w:rStyle w:val="HighlightedVariable"/>
          <w:sz w:val="44"/>
          <w:szCs w:val="44"/>
        </w:rPr>
        <w:t>Initial Load of Products and Pricebook to Salesforce</w:t>
      </w: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3375"/>
        <w:gridCol w:w="5282"/>
      </w:tblGrid>
      <w:tr w:rsidR="00E63B63" w14:paraId="5F0AB258" w14:textId="77777777" w:rsidTr="00A54C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75" w:type="dxa"/>
          </w:tcPr>
          <w:p w14:paraId="5309C26A" w14:textId="77777777" w:rsidR="00E63B63" w:rsidRDefault="00E63B63" w:rsidP="00865AF4">
            <w:pPr>
              <w:pStyle w:val="BodyText"/>
              <w:spacing w:before="60" w:after="60"/>
              <w:ind w:left="0"/>
            </w:pPr>
            <w:r>
              <w:t>Document Properties</w:t>
            </w:r>
          </w:p>
        </w:tc>
        <w:tc>
          <w:tcPr>
            <w:tcW w:w="5282" w:type="dxa"/>
          </w:tcPr>
          <w:p w14:paraId="387441BD" w14:textId="77777777" w:rsidR="00E63B63" w:rsidRDefault="00E63B63" w:rsidP="00865AF4">
            <w:pPr>
              <w:pStyle w:val="BodyText"/>
              <w:spacing w:before="60" w:after="60"/>
              <w:ind w:left="0"/>
            </w:pPr>
          </w:p>
        </w:tc>
      </w:tr>
      <w:tr w:rsidR="00E63B63" w14:paraId="38325C72" w14:textId="77777777" w:rsidTr="00A54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75" w:type="dxa"/>
          </w:tcPr>
          <w:p w14:paraId="3868CD22" w14:textId="77777777" w:rsidR="00E63B63" w:rsidRPr="00FA128A" w:rsidRDefault="00E63B63" w:rsidP="00865AF4">
            <w:pPr>
              <w:pStyle w:val="BodyText"/>
              <w:spacing w:beforeLines="20" w:before="48" w:afterLines="20" w:after="48"/>
              <w:ind w:left="0" w:right="567"/>
            </w:pPr>
            <w:r w:rsidRPr="00FA128A">
              <w:t>Author</w:t>
            </w:r>
          </w:p>
        </w:tc>
        <w:tc>
          <w:tcPr>
            <w:tcW w:w="5282" w:type="dxa"/>
          </w:tcPr>
          <w:p w14:paraId="27927229" w14:textId="17626A77" w:rsidR="00E63B63" w:rsidRPr="00FA128A" w:rsidRDefault="00132343" w:rsidP="00865AF4">
            <w:pPr>
              <w:pStyle w:val="BodyText"/>
              <w:tabs>
                <w:tab w:val="left" w:pos="4320"/>
              </w:tabs>
              <w:spacing w:beforeLines="20" w:before="48" w:afterLines="20" w:after="48"/>
              <w:ind w:left="0" w:right="567"/>
            </w:pPr>
            <w:r>
              <w:t>Jennilyn Romero</w:t>
            </w:r>
          </w:p>
        </w:tc>
      </w:tr>
      <w:tr w:rsidR="00E63B63" w14:paraId="570CC618" w14:textId="77777777" w:rsidTr="00A54C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75" w:type="dxa"/>
          </w:tcPr>
          <w:p w14:paraId="7F115B2D" w14:textId="77777777" w:rsidR="00E63B63" w:rsidRPr="00FA128A" w:rsidRDefault="00E63B63" w:rsidP="00865AF4">
            <w:pPr>
              <w:pStyle w:val="BodyText"/>
              <w:spacing w:beforeLines="20" w:before="48" w:afterLines="20" w:after="48"/>
              <w:ind w:left="0" w:right="567"/>
            </w:pPr>
            <w:r w:rsidRPr="00FA128A">
              <w:t>Creation Date</w:t>
            </w:r>
          </w:p>
        </w:tc>
        <w:tc>
          <w:tcPr>
            <w:tcW w:w="5282" w:type="dxa"/>
          </w:tcPr>
          <w:p w14:paraId="57E3BE6A" w14:textId="285D202C" w:rsidR="00E63B63" w:rsidRPr="00FA128A" w:rsidRDefault="00D95117" w:rsidP="00865AF4">
            <w:pPr>
              <w:pStyle w:val="BodyText"/>
              <w:spacing w:beforeLines="20" w:before="48" w:afterLines="20" w:after="48"/>
              <w:ind w:left="0" w:right="567"/>
            </w:pPr>
            <w:r>
              <w:t>25</w:t>
            </w:r>
            <w:r w:rsidR="00E63B63">
              <w:t>/</w:t>
            </w:r>
            <w:r>
              <w:t>10</w:t>
            </w:r>
            <w:r w:rsidR="00E63B63">
              <w:t>/202</w:t>
            </w:r>
            <w:r w:rsidR="00391803">
              <w:t>4</w:t>
            </w:r>
          </w:p>
        </w:tc>
      </w:tr>
      <w:tr w:rsidR="00E63B63" w14:paraId="0185397B" w14:textId="77777777" w:rsidTr="00A54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75" w:type="dxa"/>
          </w:tcPr>
          <w:p w14:paraId="20185B8A" w14:textId="77777777" w:rsidR="00E63B63" w:rsidRPr="00FA128A" w:rsidRDefault="00E63B63" w:rsidP="00865AF4">
            <w:pPr>
              <w:pStyle w:val="BodyText"/>
              <w:spacing w:beforeLines="20" w:before="48" w:afterLines="20" w:after="48"/>
              <w:ind w:left="0" w:right="567"/>
            </w:pPr>
            <w:r w:rsidRPr="00FA128A">
              <w:t>Last Updated</w:t>
            </w:r>
          </w:p>
        </w:tc>
        <w:tc>
          <w:tcPr>
            <w:tcW w:w="5282" w:type="dxa"/>
          </w:tcPr>
          <w:p w14:paraId="617C8849" w14:textId="60A619F2" w:rsidR="00E63B63" w:rsidRPr="00FA128A" w:rsidRDefault="00E63B63" w:rsidP="00865AF4">
            <w:pPr>
              <w:pStyle w:val="BodyText"/>
              <w:spacing w:beforeLines="20" w:before="48" w:afterLines="20" w:after="48"/>
              <w:ind w:left="0" w:right="567"/>
            </w:pPr>
            <w:r w:rsidRPr="00FA128A">
              <w:fldChar w:fldCharType="begin"/>
            </w:r>
            <w:r>
              <w:instrText>savedate \@ "dd/MM/yyyy"</w:instrText>
            </w:r>
            <w:r w:rsidRPr="00FA128A">
              <w:fldChar w:fldCharType="separate"/>
            </w:r>
            <w:r w:rsidR="00405FD0">
              <w:rPr>
                <w:noProof/>
              </w:rPr>
              <w:t>05/11/2024</w:t>
            </w:r>
            <w:r w:rsidRPr="00FA128A">
              <w:fldChar w:fldCharType="end"/>
            </w:r>
            <w:r w:rsidR="00A50168">
              <w:t xml:space="preserve"> </w:t>
            </w:r>
          </w:p>
        </w:tc>
      </w:tr>
      <w:tr w:rsidR="00E63B63" w14:paraId="7844E632" w14:textId="77777777" w:rsidTr="00A54C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75" w:type="dxa"/>
          </w:tcPr>
          <w:p w14:paraId="6EFAD8CE" w14:textId="77777777" w:rsidR="00E63B63" w:rsidRPr="00FA128A" w:rsidRDefault="00E63B63" w:rsidP="00865AF4">
            <w:pPr>
              <w:pStyle w:val="BodyText"/>
              <w:spacing w:beforeLines="20" w:before="48" w:afterLines="20" w:after="48"/>
              <w:ind w:left="0" w:right="567"/>
            </w:pPr>
            <w:r w:rsidRPr="00FA128A">
              <w:t>Document Reference</w:t>
            </w:r>
          </w:p>
        </w:tc>
        <w:tc>
          <w:tcPr>
            <w:tcW w:w="5282" w:type="dxa"/>
          </w:tcPr>
          <w:p w14:paraId="285C4EB9" w14:textId="3AC9B580" w:rsidR="00E63B63" w:rsidRPr="00FA128A" w:rsidRDefault="00511F12" w:rsidP="00865AF4">
            <w:pPr>
              <w:pStyle w:val="BodyText"/>
              <w:spacing w:beforeLines="20" w:before="48" w:afterLines="20" w:after="48"/>
              <w:ind w:left="0" w:right="567"/>
            </w:pPr>
            <w:r w:rsidRPr="00511F12">
              <w:t>TAR-040-M3 Initial Load of Products and Pricebook to Salesforce(PARTCOPY) - Technical Specification 1.0.docx</w:t>
            </w:r>
          </w:p>
        </w:tc>
      </w:tr>
      <w:tr w:rsidR="00E63B63" w14:paraId="2D274122" w14:textId="77777777" w:rsidTr="00A54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75" w:type="dxa"/>
          </w:tcPr>
          <w:p w14:paraId="064007F3" w14:textId="77777777" w:rsidR="00E63B63" w:rsidRPr="00FA128A" w:rsidRDefault="00E63B63" w:rsidP="00865AF4">
            <w:pPr>
              <w:pStyle w:val="BodyText"/>
              <w:spacing w:beforeLines="20" w:before="48" w:afterLines="20" w:after="48"/>
              <w:ind w:left="0" w:right="567"/>
            </w:pPr>
            <w:r w:rsidRPr="00FA128A">
              <w:t>Version</w:t>
            </w:r>
          </w:p>
        </w:tc>
        <w:tc>
          <w:tcPr>
            <w:tcW w:w="5282" w:type="dxa"/>
          </w:tcPr>
          <w:p w14:paraId="617DAB73" w14:textId="04B3029E" w:rsidR="00E63B63" w:rsidRPr="00E3412E" w:rsidRDefault="00E63B63" w:rsidP="00865AF4">
            <w:pPr>
              <w:pStyle w:val="BodyText"/>
              <w:spacing w:beforeLines="20" w:before="48" w:afterLines="20" w:after="48"/>
              <w:ind w:left="0" w:right="567"/>
              <w:rPr>
                <w:rStyle w:val="HighlightedVariable"/>
              </w:rPr>
            </w:pPr>
            <w:r>
              <w:rPr>
                <w:rStyle w:val="HighlightedVariable"/>
                <w:lang w:val="fr-FR"/>
              </w:rPr>
              <w:t>1.</w:t>
            </w:r>
            <w:r w:rsidR="00A340BC">
              <w:rPr>
                <w:rStyle w:val="HighlightedVariable"/>
                <w:lang w:val="fr-FR"/>
              </w:rPr>
              <w:t>0</w:t>
            </w:r>
          </w:p>
        </w:tc>
      </w:tr>
    </w:tbl>
    <w:p w14:paraId="346668A4" w14:textId="77777777" w:rsidR="00E63B63" w:rsidRDefault="00E63B63" w:rsidP="00E57C6B">
      <w:pPr>
        <w:pStyle w:val="BodyText"/>
      </w:pP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3375"/>
        <w:gridCol w:w="5282"/>
      </w:tblGrid>
      <w:tr w:rsidR="00E57C6B" w14:paraId="3ECCA315" w14:textId="77777777" w:rsidTr="00A54C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75" w:type="dxa"/>
          </w:tcPr>
          <w:p w14:paraId="3ECCA313" w14:textId="77777777" w:rsidR="00E57C6B" w:rsidRDefault="00E57C6B" w:rsidP="00FC4357">
            <w:pPr>
              <w:pStyle w:val="BodyText"/>
              <w:spacing w:before="60" w:after="60"/>
              <w:ind w:left="0"/>
            </w:pPr>
            <w:r>
              <w:t>Approvals</w:t>
            </w:r>
          </w:p>
        </w:tc>
        <w:tc>
          <w:tcPr>
            <w:tcW w:w="5282" w:type="dxa"/>
          </w:tcPr>
          <w:p w14:paraId="3ECCA314" w14:textId="77777777" w:rsidR="00E57C6B" w:rsidRDefault="00E57C6B" w:rsidP="00FC4357">
            <w:pPr>
              <w:pStyle w:val="BodyText"/>
              <w:spacing w:before="60" w:after="60"/>
              <w:ind w:left="0"/>
            </w:pPr>
            <w:r>
              <w:t>Position</w:t>
            </w:r>
          </w:p>
        </w:tc>
      </w:tr>
      <w:tr w:rsidR="00E57C6B" w14:paraId="3ECCA318" w14:textId="77777777" w:rsidTr="00A54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75" w:type="dxa"/>
          </w:tcPr>
          <w:p w14:paraId="3ECCA316" w14:textId="77777777" w:rsidR="00E57C6B" w:rsidRPr="00FA128A" w:rsidRDefault="00E57C6B" w:rsidP="00FC4357">
            <w:pPr>
              <w:pStyle w:val="BodyText"/>
              <w:spacing w:before="60" w:after="60"/>
              <w:ind w:left="0" w:right="567"/>
            </w:pPr>
            <w:r w:rsidRPr="00FA128A">
              <w:rPr>
                <w:rStyle w:val="HighlightedVariable"/>
              </w:rPr>
              <w:t>&lt;Approver 1&gt;</w:t>
            </w:r>
          </w:p>
        </w:tc>
        <w:tc>
          <w:tcPr>
            <w:tcW w:w="5282" w:type="dxa"/>
          </w:tcPr>
          <w:p w14:paraId="3ECCA317" w14:textId="77777777" w:rsidR="00E57C6B" w:rsidRDefault="00E57C6B" w:rsidP="00FC4357">
            <w:pPr>
              <w:pStyle w:val="BodyText"/>
              <w:spacing w:before="60" w:after="60"/>
              <w:ind w:left="0"/>
            </w:pPr>
          </w:p>
        </w:tc>
      </w:tr>
      <w:tr w:rsidR="00E57C6B" w14:paraId="3ECCA31B" w14:textId="77777777" w:rsidTr="00A54C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75" w:type="dxa"/>
          </w:tcPr>
          <w:p w14:paraId="3ECCA319" w14:textId="77777777" w:rsidR="00E57C6B" w:rsidRPr="00FA128A" w:rsidRDefault="00E57C6B" w:rsidP="00FC4357">
            <w:pPr>
              <w:pStyle w:val="BodyText"/>
              <w:spacing w:before="60" w:after="60"/>
              <w:ind w:left="0" w:right="567"/>
            </w:pPr>
            <w:r w:rsidRPr="00FA128A">
              <w:rPr>
                <w:rStyle w:val="HighlightedVariable"/>
              </w:rPr>
              <w:t>&lt;Approver 2&gt;</w:t>
            </w:r>
          </w:p>
        </w:tc>
        <w:tc>
          <w:tcPr>
            <w:tcW w:w="5282" w:type="dxa"/>
          </w:tcPr>
          <w:p w14:paraId="3ECCA31A" w14:textId="77777777" w:rsidR="00E57C6B" w:rsidRDefault="00E57C6B" w:rsidP="00FC4357">
            <w:pPr>
              <w:pStyle w:val="BodyText"/>
              <w:spacing w:before="60" w:after="60"/>
              <w:ind w:left="0"/>
            </w:pPr>
          </w:p>
        </w:tc>
      </w:tr>
    </w:tbl>
    <w:p w14:paraId="3ECCA31C" w14:textId="77777777" w:rsidR="00E57C6B" w:rsidRDefault="00E57C6B" w:rsidP="00E57C6B">
      <w:pPr>
        <w:pStyle w:val="BodyText"/>
      </w:pPr>
    </w:p>
    <w:p w14:paraId="3ECCA31D" w14:textId="77777777" w:rsidR="00941EF9" w:rsidRPr="00D25469" w:rsidRDefault="00941EF9" w:rsidP="00D25469">
      <w:pPr>
        <w:pStyle w:val="Heading1"/>
      </w:pPr>
      <w:bookmarkStart w:id="0" w:name="_Toc181110627"/>
      <w:r w:rsidRPr="00D25469">
        <w:lastRenderedPageBreak/>
        <w:t>Document Control</w:t>
      </w:r>
      <w:bookmarkEnd w:id="0"/>
    </w:p>
    <w:p w14:paraId="3ECCA31E" w14:textId="77777777" w:rsidR="00E57C6B" w:rsidRPr="00033A89" w:rsidRDefault="00941EF9" w:rsidP="00E57C6B">
      <w:pPr>
        <w:pStyle w:val="Heading2"/>
      </w:pPr>
      <w:bookmarkStart w:id="1" w:name="_Toc181110628"/>
      <w:r w:rsidRPr="00033A89">
        <w:t>Change Record</w:t>
      </w:r>
      <w:bookmarkEnd w:id="1"/>
    </w:p>
    <w:p w14:paraId="3ECCA31F" w14:textId="77777777" w:rsidR="00E57C6B" w:rsidRDefault="00E57C6B" w:rsidP="00E57C6B">
      <w:pPr>
        <w:pStyle w:val="BodyText"/>
        <w:ind w:left="8640" w:firstLine="720"/>
      </w:pPr>
      <w:r>
        <w:rPr>
          <w:color w:val="FFFFFF"/>
          <w:sz w:val="10"/>
        </w:rPr>
        <w:fldChar w:fldCharType="begin"/>
      </w:r>
      <w:r>
        <w:rPr>
          <w:color w:val="FFFFFF"/>
          <w:sz w:val="10"/>
        </w:rPr>
        <w:instrText xml:space="preserve"> SECTIONPAGES  \* MERGEFORMAT </w:instrText>
      </w:r>
      <w:r>
        <w:rPr>
          <w:color w:val="FFFFFF"/>
          <w:sz w:val="10"/>
        </w:rPr>
        <w:fldChar w:fldCharType="separate"/>
      </w:r>
      <w:r>
        <w:rPr>
          <w:noProof/>
          <w:color w:val="FFFFFF"/>
          <w:sz w:val="10"/>
        </w:rPr>
        <w:t>1</w:t>
      </w:r>
      <w:r>
        <w:rPr>
          <w:color w:val="FFFFFF"/>
          <w:sz w:val="10"/>
        </w:rPr>
        <w:fldChar w:fldCharType="end"/>
      </w:r>
    </w:p>
    <w:tbl>
      <w:tblPr>
        <w:tblStyle w:val="InforTable0"/>
        <w:tblW w:w="0" w:type="auto"/>
        <w:tblInd w:w="1435" w:type="dxa"/>
        <w:tblLook w:val="04A0" w:firstRow="1" w:lastRow="0" w:firstColumn="1" w:lastColumn="0" w:noHBand="0" w:noVBand="1"/>
      </w:tblPr>
      <w:tblGrid>
        <w:gridCol w:w="1673"/>
        <w:gridCol w:w="2196"/>
        <w:gridCol w:w="1773"/>
        <w:gridCol w:w="2977"/>
      </w:tblGrid>
      <w:tr w:rsidR="00E57C6B" w14:paraId="3ECCA324" w14:textId="77777777" w:rsidTr="003918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73" w:type="dxa"/>
          </w:tcPr>
          <w:p w14:paraId="3ECCA320" w14:textId="77777777" w:rsidR="00E57C6B" w:rsidRPr="00FA128A" w:rsidRDefault="00E57C6B" w:rsidP="00FC4357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FA128A">
              <w:rPr>
                <w:bCs/>
                <w:color w:val="FFFFFF"/>
              </w:rPr>
              <w:t>Date</w:t>
            </w:r>
          </w:p>
        </w:tc>
        <w:tc>
          <w:tcPr>
            <w:tcW w:w="2196" w:type="dxa"/>
          </w:tcPr>
          <w:p w14:paraId="3ECCA321" w14:textId="77777777" w:rsidR="00E57C6B" w:rsidRPr="00FA128A" w:rsidRDefault="00E57C6B" w:rsidP="00FC4357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FA128A">
              <w:rPr>
                <w:bCs/>
                <w:color w:val="FFFFFF"/>
              </w:rPr>
              <w:t>Author</w:t>
            </w:r>
          </w:p>
        </w:tc>
        <w:tc>
          <w:tcPr>
            <w:tcW w:w="1773" w:type="dxa"/>
          </w:tcPr>
          <w:p w14:paraId="3ECCA322" w14:textId="77777777" w:rsidR="00E57C6B" w:rsidRPr="00FA128A" w:rsidRDefault="00E57C6B" w:rsidP="00FC4357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>
              <w:rPr>
                <w:bCs/>
                <w:color w:val="FFFFFF"/>
              </w:rPr>
              <w:t>Version</w:t>
            </w:r>
          </w:p>
        </w:tc>
        <w:tc>
          <w:tcPr>
            <w:tcW w:w="2977" w:type="dxa"/>
          </w:tcPr>
          <w:p w14:paraId="3ECCA323" w14:textId="77777777" w:rsidR="00E57C6B" w:rsidRPr="00FE0A85" w:rsidRDefault="00E57C6B" w:rsidP="00FC4357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FE0A85">
              <w:rPr>
                <w:bCs/>
                <w:color w:val="FFFFFF"/>
              </w:rPr>
              <w:t>Change Reference</w:t>
            </w:r>
          </w:p>
        </w:tc>
      </w:tr>
      <w:tr w:rsidR="00E57C6B" w14:paraId="3ECCA329" w14:textId="77777777" w:rsidTr="00391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73" w:type="dxa"/>
          </w:tcPr>
          <w:p w14:paraId="3ECCA325" w14:textId="0607FDD0" w:rsidR="00E57C6B" w:rsidRPr="00FA128A" w:rsidRDefault="00391803" w:rsidP="00FC4357">
            <w:pPr>
              <w:pStyle w:val="BodyText"/>
              <w:spacing w:before="60" w:after="60"/>
              <w:ind w:left="0" w:right="567"/>
            </w:pPr>
            <w:r>
              <w:t>29</w:t>
            </w:r>
            <w:r w:rsidR="00920156">
              <w:t>/10</w:t>
            </w:r>
            <w:r w:rsidR="000A7496">
              <w:t>/202</w:t>
            </w:r>
            <w:r w:rsidR="00920156">
              <w:t>4</w:t>
            </w:r>
          </w:p>
        </w:tc>
        <w:tc>
          <w:tcPr>
            <w:tcW w:w="2196" w:type="dxa"/>
          </w:tcPr>
          <w:p w14:paraId="3ECCA326" w14:textId="472E56A5" w:rsidR="00E57C6B" w:rsidRPr="00FA128A" w:rsidRDefault="000467B1" w:rsidP="0048240B">
            <w:pPr>
              <w:pStyle w:val="BodyText"/>
              <w:spacing w:before="60" w:after="60"/>
              <w:ind w:left="0" w:right="114"/>
            </w:pPr>
            <w:r>
              <w:rPr>
                <w:rStyle w:val="HighlightedVariable"/>
              </w:rPr>
              <w:t>Jennilyn Romero</w:t>
            </w:r>
          </w:p>
        </w:tc>
        <w:tc>
          <w:tcPr>
            <w:tcW w:w="1773" w:type="dxa"/>
          </w:tcPr>
          <w:p w14:paraId="3ECCA327" w14:textId="4CA7048B" w:rsidR="00E57C6B" w:rsidRDefault="000A7496" w:rsidP="00FC4357">
            <w:pPr>
              <w:pStyle w:val="BodyText"/>
              <w:spacing w:before="60" w:after="60"/>
              <w:ind w:left="0"/>
            </w:pPr>
            <w:r>
              <w:t>1.0</w:t>
            </w:r>
          </w:p>
        </w:tc>
        <w:tc>
          <w:tcPr>
            <w:tcW w:w="2977" w:type="dxa"/>
          </w:tcPr>
          <w:p w14:paraId="3ECCA328" w14:textId="3C7BD7BD" w:rsidR="00E57C6B" w:rsidRDefault="000A7496" w:rsidP="00FC4357">
            <w:pPr>
              <w:pStyle w:val="BodyText"/>
              <w:spacing w:before="60" w:after="60"/>
              <w:ind w:left="0"/>
            </w:pPr>
            <w:r>
              <w:t>Initial version</w:t>
            </w:r>
          </w:p>
        </w:tc>
      </w:tr>
    </w:tbl>
    <w:p w14:paraId="3ECCA334" w14:textId="77777777" w:rsidR="00E57C6B" w:rsidRDefault="00E57C6B" w:rsidP="00E57C6B">
      <w:pPr>
        <w:pStyle w:val="BodyText"/>
      </w:pPr>
    </w:p>
    <w:p w14:paraId="3ECCA335" w14:textId="77777777" w:rsidR="00941EF9" w:rsidRDefault="00941EF9" w:rsidP="00E57C6B">
      <w:pPr>
        <w:pStyle w:val="Heading2"/>
      </w:pPr>
      <w:bookmarkStart w:id="2" w:name="_Toc181110629"/>
      <w:r>
        <w:t>Reviewers</w:t>
      </w:r>
      <w:bookmarkEnd w:id="2"/>
    </w:p>
    <w:p w14:paraId="3ECCA336" w14:textId="77777777" w:rsidR="00941EF9" w:rsidRDefault="00941EF9">
      <w:pPr>
        <w:pStyle w:val="BodyText"/>
      </w:pP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3346"/>
        <w:gridCol w:w="5103"/>
      </w:tblGrid>
      <w:tr w:rsidR="00FA64D8" w14:paraId="3ECCA339" w14:textId="77777777" w:rsidTr="00FE0A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46" w:type="dxa"/>
          </w:tcPr>
          <w:p w14:paraId="3ECCA337" w14:textId="77777777" w:rsidR="00FA64D8" w:rsidRPr="00FA128A" w:rsidRDefault="00FA64D8" w:rsidP="004A2C33">
            <w:pPr>
              <w:pStyle w:val="BodyText"/>
              <w:ind w:left="0" w:right="567"/>
              <w:jc w:val="both"/>
              <w:rPr>
                <w:b w:val="0"/>
                <w:bCs/>
                <w:color w:val="FFFFFF"/>
              </w:rPr>
            </w:pPr>
            <w:r w:rsidRPr="00FA128A">
              <w:rPr>
                <w:bCs/>
                <w:color w:val="FFFFFF"/>
              </w:rPr>
              <w:t xml:space="preserve">Name </w:t>
            </w:r>
          </w:p>
        </w:tc>
        <w:tc>
          <w:tcPr>
            <w:tcW w:w="5103" w:type="dxa"/>
          </w:tcPr>
          <w:p w14:paraId="3ECCA338" w14:textId="77777777" w:rsidR="00FA64D8" w:rsidRPr="00FA128A" w:rsidRDefault="00FA64D8" w:rsidP="004A2C33">
            <w:pPr>
              <w:pStyle w:val="BodyText"/>
              <w:ind w:left="0" w:right="567"/>
              <w:jc w:val="both"/>
              <w:rPr>
                <w:b w:val="0"/>
                <w:bCs/>
                <w:color w:val="FFFFFF"/>
              </w:rPr>
            </w:pPr>
            <w:r w:rsidRPr="00FA128A">
              <w:rPr>
                <w:bCs/>
                <w:color w:val="FFFFFF"/>
              </w:rPr>
              <w:t>Position</w:t>
            </w:r>
          </w:p>
        </w:tc>
      </w:tr>
      <w:tr w:rsidR="00FA64D8" w14:paraId="3ECCA33C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3ECCA33A" w14:textId="77777777" w:rsidR="00FA64D8" w:rsidRPr="00FA128A" w:rsidRDefault="00FA64D8" w:rsidP="000B618C">
            <w:pPr>
              <w:pStyle w:val="BodyText"/>
              <w:ind w:left="0" w:right="567"/>
            </w:pPr>
          </w:p>
        </w:tc>
        <w:tc>
          <w:tcPr>
            <w:tcW w:w="5103" w:type="dxa"/>
          </w:tcPr>
          <w:p w14:paraId="3ECCA33B" w14:textId="77777777" w:rsidR="00FA64D8" w:rsidRPr="00FA128A" w:rsidRDefault="00FA64D8" w:rsidP="000B618C">
            <w:pPr>
              <w:pStyle w:val="BodyText"/>
              <w:ind w:left="0" w:right="567"/>
            </w:pPr>
          </w:p>
        </w:tc>
      </w:tr>
      <w:tr w:rsidR="00FA64D8" w14:paraId="3ECCA33F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3ECCA33D" w14:textId="77777777" w:rsidR="00FA64D8" w:rsidRPr="00FA128A" w:rsidRDefault="00FA64D8" w:rsidP="000B618C">
            <w:pPr>
              <w:pStyle w:val="BodyText"/>
              <w:ind w:left="0" w:right="567"/>
            </w:pPr>
          </w:p>
        </w:tc>
        <w:tc>
          <w:tcPr>
            <w:tcW w:w="5103" w:type="dxa"/>
          </w:tcPr>
          <w:p w14:paraId="3ECCA33E" w14:textId="77777777" w:rsidR="00FA64D8" w:rsidRPr="00FA128A" w:rsidRDefault="00FA64D8" w:rsidP="000B618C">
            <w:pPr>
              <w:pStyle w:val="BodyText"/>
              <w:ind w:left="0" w:right="567"/>
            </w:pPr>
          </w:p>
        </w:tc>
      </w:tr>
      <w:tr w:rsidR="00FA64D8" w14:paraId="3ECCA342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3ECCA340" w14:textId="77777777" w:rsidR="00FA64D8" w:rsidRPr="00FA128A" w:rsidRDefault="00FA64D8" w:rsidP="000B618C">
            <w:pPr>
              <w:pStyle w:val="BodyText"/>
              <w:ind w:left="0" w:right="567"/>
            </w:pPr>
          </w:p>
        </w:tc>
        <w:tc>
          <w:tcPr>
            <w:tcW w:w="5103" w:type="dxa"/>
          </w:tcPr>
          <w:p w14:paraId="3ECCA341" w14:textId="77777777" w:rsidR="00FA64D8" w:rsidRPr="00FA128A" w:rsidRDefault="00FA64D8" w:rsidP="000B618C">
            <w:pPr>
              <w:pStyle w:val="BodyText"/>
              <w:ind w:left="0" w:right="567"/>
            </w:pPr>
          </w:p>
        </w:tc>
      </w:tr>
      <w:tr w:rsidR="00FA64D8" w14:paraId="3ECCA345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3ECCA343" w14:textId="77777777" w:rsidR="00FA64D8" w:rsidRPr="00FA128A" w:rsidRDefault="00FA64D8" w:rsidP="000B618C">
            <w:pPr>
              <w:pStyle w:val="BodyText"/>
              <w:ind w:left="0" w:right="567"/>
            </w:pPr>
          </w:p>
        </w:tc>
        <w:tc>
          <w:tcPr>
            <w:tcW w:w="5103" w:type="dxa"/>
          </w:tcPr>
          <w:p w14:paraId="3ECCA344" w14:textId="77777777" w:rsidR="00FA64D8" w:rsidRPr="00FA128A" w:rsidRDefault="00FA64D8" w:rsidP="000B618C">
            <w:pPr>
              <w:pStyle w:val="BodyText"/>
              <w:ind w:left="0" w:right="567"/>
            </w:pPr>
          </w:p>
        </w:tc>
      </w:tr>
    </w:tbl>
    <w:p w14:paraId="3ECCA346" w14:textId="77777777" w:rsidR="00941EF9" w:rsidRDefault="00941EF9">
      <w:pPr>
        <w:pStyle w:val="BodyText"/>
      </w:pPr>
    </w:p>
    <w:p w14:paraId="3ECCA347" w14:textId="77777777" w:rsidR="00941EF9" w:rsidRDefault="00941EF9">
      <w:pPr>
        <w:pStyle w:val="TOCHeading1"/>
      </w:pPr>
      <w:r>
        <w:lastRenderedPageBreak/>
        <w:t>Contents</w:t>
      </w:r>
    </w:p>
    <w:p w14:paraId="5EBE3F40" w14:textId="72B82F9C" w:rsidR="00A85208" w:rsidRDefault="0035768A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PH" w:eastAsia="en-PH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"1-2" \h \z </w:instrText>
      </w:r>
      <w:r>
        <w:rPr>
          <w:b w:val="0"/>
        </w:rPr>
        <w:fldChar w:fldCharType="separate"/>
      </w:r>
      <w:hyperlink w:anchor="_Toc181110627" w:history="1">
        <w:r w:rsidR="00A85208" w:rsidRPr="00450BEE">
          <w:rPr>
            <w:rStyle w:val="Hyperlink"/>
            <w:noProof/>
          </w:rPr>
          <w:t>1</w:t>
        </w:r>
        <w:r w:rsidR="00A85208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="00A85208" w:rsidRPr="00450BEE">
          <w:rPr>
            <w:rStyle w:val="Hyperlink"/>
            <w:noProof/>
          </w:rPr>
          <w:t>Document Control</w:t>
        </w:r>
        <w:r w:rsidR="00A85208">
          <w:rPr>
            <w:noProof/>
            <w:webHidden/>
          </w:rPr>
          <w:tab/>
        </w:r>
        <w:r w:rsidR="00A85208">
          <w:rPr>
            <w:noProof/>
            <w:webHidden/>
          </w:rPr>
          <w:fldChar w:fldCharType="begin"/>
        </w:r>
        <w:r w:rsidR="00A85208">
          <w:rPr>
            <w:noProof/>
            <w:webHidden/>
          </w:rPr>
          <w:instrText xml:space="preserve"> PAGEREF _Toc181110627 \h </w:instrText>
        </w:r>
        <w:r w:rsidR="00A85208">
          <w:rPr>
            <w:noProof/>
            <w:webHidden/>
          </w:rPr>
        </w:r>
        <w:r w:rsidR="00A85208">
          <w:rPr>
            <w:noProof/>
            <w:webHidden/>
          </w:rPr>
          <w:fldChar w:fldCharType="separate"/>
        </w:r>
        <w:r w:rsidR="00A85208">
          <w:rPr>
            <w:noProof/>
            <w:webHidden/>
          </w:rPr>
          <w:t>2</w:t>
        </w:r>
        <w:r w:rsidR="00A85208">
          <w:rPr>
            <w:noProof/>
            <w:webHidden/>
          </w:rPr>
          <w:fldChar w:fldCharType="end"/>
        </w:r>
      </w:hyperlink>
    </w:p>
    <w:p w14:paraId="438D6553" w14:textId="1D208034" w:rsidR="00A85208" w:rsidRDefault="00A85208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181110628" w:history="1">
        <w:r w:rsidRPr="00450BEE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450BEE">
          <w:rPr>
            <w:rStyle w:val="Hyperlink"/>
            <w:noProof/>
          </w:rPr>
          <w:t>Change Record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_Toc181110628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274EA49" w14:textId="5F9623AF" w:rsidR="00A85208" w:rsidRDefault="00A85208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181110629" w:history="1">
        <w:r w:rsidRPr="00450BEE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450BEE">
          <w:rPr>
            <w:rStyle w:val="Hyperlink"/>
            <w:noProof/>
          </w:rPr>
          <w:t>Reviewers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_Toc181110629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A4CB0C8" w14:textId="56343079" w:rsidR="00A85208" w:rsidRDefault="00A85208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181110630" w:history="1">
        <w:r w:rsidRPr="00450BEE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450BEE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_Toc181110630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26E6AF" w14:textId="7FF5BCE0" w:rsidR="00A85208" w:rsidRDefault="00A85208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181110631" w:history="1">
        <w:r w:rsidRPr="00450BEE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450BEE">
          <w:rPr>
            <w:rStyle w:val="Hyperlink"/>
            <w:noProof/>
          </w:rPr>
          <w:t>Purpose of this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_Toc181110631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6CB57E" w14:textId="536F790C" w:rsidR="00A85208" w:rsidRDefault="00A85208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181110632" w:history="1">
        <w:r w:rsidRPr="00450BEE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450BEE">
          <w:rPr>
            <w:rStyle w:val="Hyperlink"/>
            <w:noProof/>
          </w:rPr>
          <w:t>Installation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_Toc181110632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7B8E99" w14:textId="7A7C757F" w:rsidR="00A85208" w:rsidRDefault="00A85208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181110633" w:history="1">
        <w:r w:rsidRPr="00450BEE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450BEE">
          <w:rPr>
            <w:rStyle w:val="Hyperlink"/>
            <w:noProof/>
          </w:rPr>
          <w:t>Deliverable locations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_Toc181110633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E1A45AC" w14:textId="5CB9F7B7" w:rsidR="00A85208" w:rsidRDefault="00A85208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181110634" w:history="1">
        <w:r w:rsidRPr="00450BEE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450BEE">
          <w:rPr>
            <w:rStyle w:val="Hyperlink"/>
            <w:noProof/>
          </w:rPr>
          <w:t>Deliverables and Dependencies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_Toc181110634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EF92E8" w14:textId="1702193C" w:rsidR="00A85208" w:rsidRDefault="00A85208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181110635" w:history="1">
        <w:r w:rsidRPr="00450BEE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450BEE">
          <w:rPr>
            <w:rStyle w:val="Hyperlink"/>
            <w:noProof/>
          </w:rPr>
          <w:t>Installation Instructions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_Toc181110635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E38355" w14:textId="625FDFA3" w:rsidR="00A85208" w:rsidRDefault="00A85208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181110636" w:history="1">
        <w:r w:rsidRPr="00450BEE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450BEE">
          <w:rPr>
            <w:rStyle w:val="Hyperlink"/>
            <w:noProof/>
          </w:rPr>
          <w:t>Recovery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_Toc181110636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0321E6F" w14:textId="7BCFF9D0" w:rsidR="00A85208" w:rsidRDefault="00A85208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181110637" w:history="1">
        <w:r w:rsidRPr="00450BEE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450BEE">
          <w:rPr>
            <w:rStyle w:val="Hyperlink"/>
            <w:noProof/>
          </w:rPr>
          <w:t>Recovery Instructions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_Toc181110637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ECCA358" w14:textId="0DC657E7" w:rsidR="00941EF9" w:rsidRDefault="0035768A">
      <w:r>
        <w:rPr>
          <w:b/>
        </w:rPr>
        <w:fldChar w:fldCharType="end"/>
      </w:r>
    </w:p>
    <w:p w14:paraId="3ECCA359" w14:textId="77777777" w:rsidR="00941EF9" w:rsidRDefault="00941EF9" w:rsidP="00033A89">
      <w:pPr>
        <w:pStyle w:val="Heading1"/>
      </w:pPr>
      <w:bookmarkStart w:id="3" w:name="_Toc436807305"/>
      <w:bookmarkStart w:id="4" w:name="_Toc181110630"/>
      <w:r>
        <w:lastRenderedPageBreak/>
        <w:t>Introduction</w:t>
      </w:r>
      <w:bookmarkEnd w:id="3"/>
      <w:bookmarkEnd w:id="4"/>
    </w:p>
    <w:p w14:paraId="3ECCA35A" w14:textId="77777777" w:rsidR="00941EF9" w:rsidRDefault="00941EF9" w:rsidP="00033A89">
      <w:pPr>
        <w:pStyle w:val="Heading2"/>
      </w:pPr>
      <w:bookmarkStart w:id="5" w:name="_Toc436807306"/>
      <w:bookmarkStart w:id="6" w:name="_Toc181110631"/>
      <w:r>
        <w:t>Purpose of this Document</w:t>
      </w:r>
      <w:bookmarkEnd w:id="5"/>
      <w:bookmarkEnd w:id="6"/>
    </w:p>
    <w:p w14:paraId="4BDA891E" w14:textId="202B1A5D" w:rsidR="00F342CA" w:rsidRDefault="00F342CA" w:rsidP="00104535">
      <w:pPr>
        <w:pStyle w:val="BodyText"/>
        <w:ind w:left="720"/>
      </w:pPr>
      <w:r>
        <w:t xml:space="preserve">This document identifies the information necessary to promote </w:t>
      </w:r>
      <w:r w:rsidR="00767459">
        <w:rPr>
          <w:color w:val="00B0F0"/>
        </w:rPr>
        <w:t>Initial Load of Products and Pricebook to Salesforce</w:t>
      </w:r>
      <w:r w:rsidR="00A64168">
        <w:rPr>
          <w:color w:val="00B0F0"/>
        </w:rPr>
        <w:t xml:space="preserve"> </w:t>
      </w:r>
      <w:r>
        <w:t xml:space="preserve">components to PRD environment. </w:t>
      </w:r>
    </w:p>
    <w:p w14:paraId="6B55F137" w14:textId="77777777" w:rsidR="00CA327C" w:rsidRDefault="00CA327C" w:rsidP="00CA327C">
      <w:pPr>
        <w:pStyle w:val="BodyText"/>
        <w:numPr>
          <w:ilvl w:val="0"/>
          <w:numId w:val="39"/>
        </w:numPr>
      </w:pPr>
      <w:r>
        <w:t>MEC map</w:t>
      </w:r>
    </w:p>
    <w:p w14:paraId="5B13BBBF" w14:textId="77777777" w:rsidR="00CA327C" w:rsidRDefault="00CA327C" w:rsidP="00CA327C">
      <w:pPr>
        <w:pStyle w:val="BodyText"/>
        <w:numPr>
          <w:ilvl w:val="0"/>
          <w:numId w:val="39"/>
        </w:numPr>
      </w:pPr>
      <w:r>
        <w:t>ION Components</w:t>
      </w:r>
    </w:p>
    <w:p w14:paraId="06E7CBA5" w14:textId="52E818B4" w:rsidR="00CA327C" w:rsidRDefault="00CA327C" w:rsidP="002C328D">
      <w:pPr>
        <w:pStyle w:val="BodyText"/>
        <w:numPr>
          <w:ilvl w:val="1"/>
          <w:numId w:val="39"/>
        </w:numPr>
      </w:pPr>
      <w:r>
        <w:t>Document Flow</w:t>
      </w:r>
    </w:p>
    <w:p w14:paraId="057C1B43" w14:textId="02DC9ADF" w:rsidR="00CA327C" w:rsidRDefault="00C415E9" w:rsidP="00CA327C">
      <w:pPr>
        <w:pStyle w:val="BodyText"/>
        <w:numPr>
          <w:ilvl w:val="1"/>
          <w:numId w:val="39"/>
        </w:numPr>
      </w:pPr>
      <w:r>
        <w:t>API</w:t>
      </w:r>
      <w:r w:rsidR="00542EED">
        <w:t xml:space="preserve"> Connection</w:t>
      </w:r>
      <w:r w:rsidR="00CA327C">
        <w:t xml:space="preserve"> Point</w:t>
      </w:r>
    </w:p>
    <w:p w14:paraId="052E942A" w14:textId="77777777" w:rsidR="00CA327C" w:rsidRDefault="00CA327C" w:rsidP="00CA327C">
      <w:pPr>
        <w:pStyle w:val="BodyText"/>
        <w:numPr>
          <w:ilvl w:val="1"/>
          <w:numId w:val="39"/>
        </w:numPr>
      </w:pPr>
      <w:r>
        <w:t>XSLT Mapping</w:t>
      </w:r>
    </w:p>
    <w:p w14:paraId="363B7DA3" w14:textId="77777777" w:rsidR="00FF14FE" w:rsidRPr="00FF14FE" w:rsidRDefault="00FF14FE" w:rsidP="00FF14FE">
      <w:pPr>
        <w:pStyle w:val="ListParagraph"/>
        <w:numPr>
          <w:ilvl w:val="1"/>
          <w:numId w:val="39"/>
        </w:numPr>
      </w:pPr>
      <w:r w:rsidRPr="00FF14FE">
        <w:t>ION API Suite</w:t>
      </w:r>
    </w:p>
    <w:p w14:paraId="6FE2F482" w14:textId="77777777" w:rsidR="00FF14FE" w:rsidRDefault="00FF14FE" w:rsidP="00FF14FE">
      <w:pPr>
        <w:pStyle w:val="BodyText"/>
        <w:ind w:left="2880"/>
      </w:pPr>
    </w:p>
    <w:p w14:paraId="3ECCA378" w14:textId="660B8C9E" w:rsidR="0084096F" w:rsidRDefault="00450463" w:rsidP="00CD414C">
      <w:pPr>
        <w:pStyle w:val="Heading1"/>
      </w:pPr>
      <w:bookmarkStart w:id="7" w:name="_Toc181110632"/>
      <w:r>
        <w:lastRenderedPageBreak/>
        <w:t>Installation</w:t>
      </w:r>
      <w:bookmarkEnd w:id="7"/>
    </w:p>
    <w:tbl>
      <w:tblPr>
        <w:tblStyle w:val="InforTable1"/>
        <w:tblW w:w="8024" w:type="dxa"/>
        <w:tblInd w:w="1440" w:type="dxa"/>
        <w:tblLook w:val="04A0" w:firstRow="1" w:lastRow="0" w:firstColumn="1" w:lastColumn="0" w:noHBand="0" w:noVBand="1"/>
      </w:tblPr>
      <w:tblGrid>
        <w:gridCol w:w="2628"/>
        <w:gridCol w:w="5396"/>
      </w:tblGrid>
      <w:tr w:rsidR="00CD414C" w:rsidRPr="001F6610" w14:paraId="3ECCA37A" w14:textId="77777777" w:rsidTr="00CD41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gridSpan w:val="2"/>
          </w:tcPr>
          <w:p w14:paraId="3ECCA379" w14:textId="77777777" w:rsidR="00CD414C" w:rsidRPr="001F6610" w:rsidRDefault="00CD414C" w:rsidP="00CD414C">
            <w:pPr>
              <w:spacing w:before="60" w:after="60"/>
              <w:rPr>
                <w:rFonts w:eastAsia="Times New Roman" w:cs="Times New Roman"/>
                <w:bCs/>
                <w:color w:val="FFFFFF"/>
                <w:szCs w:val="16"/>
              </w:rPr>
            </w:pPr>
            <w:r w:rsidRPr="001F6610">
              <w:rPr>
                <w:rFonts w:eastAsia="Times New Roman" w:cs="Times New Roman"/>
                <w:bCs/>
                <w:color w:val="FFFFFF"/>
                <w:szCs w:val="16"/>
              </w:rPr>
              <w:t>General Information</w:t>
            </w:r>
          </w:p>
        </w:tc>
      </w:tr>
      <w:tr w:rsidR="00CD414C" w:rsidRPr="001F6610" w14:paraId="3ECCA37D" w14:textId="77777777" w:rsidTr="005C5B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28" w:type="dxa"/>
          </w:tcPr>
          <w:p w14:paraId="3ECCA37B" w14:textId="77777777" w:rsidR="00CD414C" w:rsidRPr="001F6610" w:rsidRDefault="00CD414C" w:rsidP="00CD414C">
            <w:pPr>
              <w:spacing w:before="120" w:after="120"/>
              <w:rPr>
                <w:rFonts w:eastAsia="Times New Roman" w:cs="Times New Roman"/>
                <w:szCs w:val="16"/>
              </w:rPr>
            </w:pPr>
            <w:r w:rsidRPr="001F6610">
              <w:rPr>
                <w:rFonts w:eastAsia="Times New Roman" w:cs="Times New Roman"/>
                <w:szCs w:val="16"/>
              </w:rPr>
              <w:t>Central Authentication</w:t>
            </w:r>
          </w:p>
        </w:tc>
        <w:tc>
          <w:tcPr>
            <w:tcW w:w="5396" w:type="dxa"/>
          </w:tcPr>
          <w:p w14:paraId="3ECCA37C" w14:textId="77777777" w:rsidR="00CD414C" w:rsidRPr="001F6610" w:rsidRDefault="00CD414C" w:rsidP="00CD414C">
            <w:pPr>
              <w:spacing w:before="120" w:after="120"/>
              <w:jc w:val="both"/>
              <w:rPr>
                <w:rFonts w:eastAsia="Times New Roman" w:cs="Times New Roman"/>
                <w:color w:val="13A3F7"/>
                <w:szCs w:val="16"/>
              </w:rPr>
            </w:pPr>
            <w:r w:rsidRPr="001F6610">
              <w:rPr>
                <w:rFonts w:eastAsia="Times New Roman" w:cs="Times New Roman"/>
                <w:color w:val="13A3F7"/>
                <w:szCs w:val="16"/>
              </w:rPr>
              <w:t>&lt;How the users sign in&gt;</w:t>
            </w:r>
          </w:p>
        </w:tc>
      </w:tr>
      <w:tr w:rsidR="00CD414C" w:rsidRPr="001F6610" w14:paraId="3ECCA380" w14:textId="77777777" w:rsidTr="005C5B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628" w:type="dxa"/>
          </w:tcPr>
          <w:p w14:paraId="3ECCA37E" w14:textId="77777777" w:rsidR="00CD414C" w:rsidRPr="001F6610" w:rsidRDefault="00CD414C" w:rsidP="005C5B03">
            <w:pPr>
              <w:spacing w:before="120" w:after="120"/>
              <w:rPr>
                <w:rFonts w:eastAsia="Times New Roman" w:cs="Times New Roman"/>
                <w:szCs w:val="16"/>
              </w:rPr>
            </w:pPr>
            <w:r w:rsidRPr="001F6610">
              <w:rPr>
                <w:rFonts w:eastAsia="Times New Roman" w:cs="Times New Roman"/>
                <w:szCs w:val="16"/>
              </w:rPr>
              <w:t>Hardware Anomalies</w:t>
            </w:r>
          </w:p>
        </w:tc>
        <w:tc>
          <w:tcPr>
            <w:tcW w:w="5396" w:type="dxa"/>
          </w:tcPr>
          <w:p w14:paraId="3ECCA37F" w14:textId="77777777" w:rsidR="00CD414C" w:rsidRPr="001F6610" w:rsidRDefault="00CD414C" w:rsidP="00CD414C">
            <w:pPr>
              <w:spacing w:before="120" w:after="120"/>
              <w:jc w:val="both"/>
              <w:rPr>
                <w:rFonts w:eastAsia="Times New Roman" w:cs="Times New Roman"/>
                <w:color w:val="13A3F7"/>
                <w:szCs w:val="16"/>
              </w:rPr>
            </w:pPr>
            <w:r w:rsidRPr="001F6610">
              <w:rPr>
                <w:rFonts w:eastAsia="Times New Roman" w:cs="Times New Roman"/>
                <w:color w:val="13A3F7"/>
                <w:szCs w:val="16"/>
              </w:rPr>
              <w:t>&lt;Cluster, Storage Area Network, other&gt;</w:t>
            </w:r>
          </w:p>
        </w:tc>
      </w:tr>
      <w:tr w:rsidR="00CD414C" w:rsidRPr="001F6610" w14:paraId="3ECCA383" w14:textId="77777777" w:rsidTr="005C5B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28" w:type="dxa"/>
          </w:tcPr>
          <w:p w14:paraId="3ECCA381" w14:textId="77777777" w:rsidR="00CD414C" w:rsidRPr="001F6610" w:rsidRDefault="00CD414C" w:rsidP="005C5B03">
            <w:pPr>
              <w:spacing w:before="120" w:after="120"/>
              <w:rPr>
                <w:rFonts w:eastAsia="Times New Roman" w:cs="Times New Roman"/>
                <w:szCs w:val="16"/>
              </w:rPr>
            </w:pPr>
            <w:r w:rsidRPr="001F6610">
              <w:rPr>
                <w:rFonts w:eastAsia="Times New Roman" w:cs="Times New Roman"/>
                <w:szCs w:val="16"/>
              </w:rPr>
              <w:t>Security</w:t>
            </w:r>
          </w:p>
        </w:tc>
        <w:tc>
          <w:tcPr>
            <w:tcW w:w="5396" w:type="dxa"/>
          </w:tcPr>
          <w:p w14:paraId="3ECCA382" w14:textId="77777777" w:rsidR="00CD414C" w:rsidRPr="001F6610" w:rsidRDefault="00CD414C" w:rsidP="00CD414C">
            <w:pPr>
              <w:spacing w:before="120" w:after="120"/>
              <w:jc w:val="both"/>
              <w:rPr>
                <w:rFonts w:eastAsia="Times New Roman" w:cs="Times New Roman"/>
                <w:color w:val="13A3F7"/>
                <w:szCs w:val="16"/>
              </w:rPr>
            </w:pPr>
          </w:p>
        </w:tc>
      </w:tr>
      <w:tr w:rsidR="00CD414C" w:rsidRPr="001F6610" w14:paraId="3ECCA386" w14:textId="77777777" w:rsidTr="005C5B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628" w:type="dxa"/>
          </w:tcPr>
          <w:p w14:paraId="3ECCA384" w14:textId="77777777" w:rsidR="00CD414C" w:rsidRPr="001F6610" w:rsidRDefault="00CD414C" w:rsidP="005C5B03">
            <w:pPr>
              <w:spacing w:before="120" w:after="120"/>
              <w:rPr>
                <w:rFonts w:eastAsia="Times New Roman" w:cs="Times New Roman"/>
                <w:szCs w:val="16"/>
              </w:rPr>
            </w:pPr>
            <w:r w:rsidRPr="001F6610">
              <w:rPr>
                <w:rFonts w:eastAsia="Times New Roman" w:cs="Times New Roman"/>
                <w:szCs w:val="16"/>
              </w:rPr>
              <w:t>Other</w:t>
            </w:r>
          </w:p>
        </w:tc>
        <w:tc>
          <w:tcPr>
            <w:tcW w:w="5396" w:type="dxa"/>
          </w:tcPr>
          <w:p w14:paraId="3ECCA385" w14:textId="77777777" w:rsidR="00CD414C" w:rsidRPr="001F6610" w:rsidRDefault="00CD414C" w:rsidP="00CD414C">
            <w:pPr>
              <w:spacing w:before="120" w:after="120"/>
              <w:jc w:val="both"/>
              <w:rPr>
                <w:rFonts w:eastAsia="Times New Roman" w:cs="Times New Roman"/>
                <w:szCs w:val="16"/>
              </w:rPr>
            </w:pPr>
          </w:p>
        </w:tc>
      </w:tr>
    </w:tbl>
    <w:p w14:paraId="69085576" w14:textId="0A7CBF64" w:rsidR="00F97AE0" w:rsidRDefault="00A67F29" w:rsidP="00F97AE0">
      <w:pPr>
        <w:pStyle w:val="Heading2"/>
      </w:pPr>
      <w:bookmarkStart w:id="8" w:name="_Toc181110633"/>
      <w:r>
        <w:t>Deliverable locations</w:t>
      </w:r>
      <w:bookmarkEnd w:id="8"/>
    </w:p>
    <w:tbl>
      <w:tblPr>
        <w:tblStyle w:val="InforTable1"/>
        <w:tblW w:w="5000" w:type="pct"/>
        <w:tblLook w:val="04A0" w:firstRow="1" w:lastRow="0" w:firstColumn="1" w:lastColumn="0" w:noHBand="0" w:noVBand="1"/>
      </w:tblPr>
      <w:tblGrid>
        <w:gridCol w:w="5099"/>
        <w:gridCol w:w="4998"/>
      </w:tblGrid>
      <w:tr w:rsidR="00F97AE0" w14:paraId="2C31B359" w14:textId="77777777" w:rsidTr="00F97A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2"/>
            <w:hideMark/>
          </w:tcPr>
          <w:p w14:paraId="4070386E" w14:textId="77777777" w:rsidR="00F97AE0" w:rsidRDefault="00F97AE0">
            <w:pPr>
              <w:spacing w:before="60" w:after="60"/>
              <w:rPr>
                <w:rFonts w:eastAsia="Times New Roman"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/>
                <w:bCs/>
                <w:color w:val="FFFFFF"/>
                <w:sz w:val="20"/>
                <w:szCs w:val="20"/>
              </w:rPr>
              <w:t xml:space="preserve">General Information Workflow </w:t>
            </w:r>
          </w:p>
        </w:tc>
      </w:tr>
      <w:tr w:rsidR="00F97AE0" w14:paraId="52F3F79C" w14:textId="77777777" w:rsidTr="004406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25" w:type="pct"/>
            <w:hideMark/>
          </w:tcPr>
          <w:p w14:paraId="09BA1994" w14:textId="77777777" w:rsidR="00F97AE0" w:rsidRDefault="00F97AE0">
            <w:pPr>
              <w:spacing w:before="120" w:after="120"/>
              <w:rPr>
                <w:rFonts w:eastAsia="Times New Roman"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Environment to where the promotion will be done</w:t>
            </w:r>
          </w:p>
        </w:tc>
        <w:tc>
          <w:tcPr>
            <w:tcW w:w="2475" w:type="pct"/>
            <w:hideMark/>
          </w:tcPr>
          <w:p w14:paraId="4373F7BD" w14:textId="0DD790F7" w:rsidR="00F97AE0" w:rsidRDefault="00A90657">
            <w:pPr>
              <w:rPr>
                <w:rFonts w:cs="Arial"/>
                <w:b/>
                <w:color w:val="000000"/>
                <w:sz w:val="20"/>
                <w:szCs w:val="20"/>
                <w:lang w:eastAsia="en-CA"/>
              </w:rPr>
            </w:pPr>
            <w:r>
              <w:rPr>
                <w:rFonts w:cs="Arial"/>
                <w:b/>
                <w:color w:val="000000"/>
                <w:sz w:val="20"/>
                <w:szCs w:val="20"/>
                <w:lang w:eastAsia="en-CA"/>
              </w:rPr>
              <w:t>TST / PRD</w:t>
            </w:r>
          </w:p>
        </w:tc>
      </w:tr>
    </w:tbl>
    <w:p w14:paraId="64D08DCA" w14:textId="77777777" w:rsidR="00F97AE0" w:rsidRPr="00FF7D00" w:rsidRDefault="00F97AE0" w:rsidP="00F97AE0">
      <w:pPr>
        <w:pStyle w:val="BodyText"/>
        <w:ind w:left="0"/>
        <w:rPr>
          <w:sz w:val="8"/>
          <w:szCs w:val="8"/>
        </w:rPr>
      </w:pPr>
    </w:p>
    <w:p w14:paraId="1337853C" w14:textId="3D388B54" w:rsidR="002F4767" w:rsidRPr="007E3B2F" w:rsidRDefault="00A67F29" w:rsidP="00DA747D">
      <w:pPr>
        <w:pStyle w:val="Heading2"/>
        <w:rPr>
          <w:rStyle w:val="InforHeadline"/>
          <w:rFonts w:ascii="Arial" w:hAnsi="Arial"/>
          <w:b/>
          <w:color w:val="auto"/>
          <w:szCs w:val="20"/>
        </w:rPr>
      </w:pPr>
      <w:bookmarkStart w:id="9" w:name="_Toc181110634"/>
      <w:r w:rsidRPr="00D646FF">
        <w:t xml:space="preserve">Deliverables </w:t>
      </w:r>
      <w:r>
        <w:t>and Dependencies</w:t>
      </w:r>
      <w:bookmarkEnd w:id="9"/>
    </w:p>
    <w:p w14:paraId="0DCF52F7" w14:textId="753917C5" w:rsidR="007E3B2F" w:rsidRDefault="00A67F29" w:rsidP="007E3B2F">
      <w:pPr>
        <w:pStyle w:val="Heading3"/>
      </w:pPr>
      <w:r>
        <w:rPr>
          <w:caps w:val="0"/>
        </w:rPr>
        <w:t>DEVELOPED EXTENSIONS</w:t>
      </w:r>
    </w:p>
    <w:tbl>
      <w:tblPr>
        <w:tblStyle w:val="InforTable0"/>
        <w:tblW w:w="10080" w:type="dxa"/>
        <w:tblInd w:w="-20" w:type="dxa"/>
        <w:tblLayout w:type="fixed"/>
        <w:tblLook w:val="04A0" w:firstRow="1" w:lastRow="0" w:firstColumn="1" w:lastColumn="0" w:noHBand="0" w:noVBand="1"/>
      </w:tblPr>
      <w:tblGrid>
        <w:gridCol w:w="6669"/>
        <w:gridCol w:w="1993"/>
        <w:gridCol w:w="1418"/>
      </w:tblGrid>
      <w:tr w:rsidR="007E0FCA" w14:paraId="4984D13D" w14:textId="77777777" w:rsidTr="007E0F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669" w:type="dxa"/>
          </w:tcPr>
          <w:p w14:paraId="6DE382A9" w14:textId="77777777" w:rsidR="007E0FCA" w:rsidRDefault="007E0FCA" w:rsidP="002769A8">
            <w:pPr>
              <w:pStyle w:val="BodyText"/>
              <w:spacing w:before="60" w:after="60"/>
              <w:ind w:left="0"/>
            </w:pPr>
            <w:r>
              <w:t>Object name</w:t>
            </w:r>
          </w:p>
        </w:tc>
        <w:tc>
          <w:tcPr>
            <w:tcW w:w="1993" w:type="dxa"/>
          </w:tcPr>
          <w:p w14:paraId="4C186D27" w14:textId="77777777" w:rsidR="007E0FCA" w:rsidRDefault="007E0FCA" w:rsidP="002769A8">
            <w:pPr>
              <w:pStyle w:val="BodyText"/>
              <w:spacing w:before="60" w:after="60"/>
              <w:ind w:left="0"/>
            </w:pPr>
            <w:r>
              <w:t xml:space="preserve">Type </w:t>
            </w:r>
          </w:p>
        </w:tc>
        <w:tc>
          <w:tcPr>
            <w:tcW w:w="1418" w:type="dxa"/>
          </w:tcPr>
          <w:p w14:paraId="60205066" w14:textId="77777777" w:rsidR="007E0FCA" w:rsidRDefault="007E0FCA" w:rsidP="002769A8">
            <w:pPr>
              <w:pStyle w:val="BodyText"/>
              <w:spacing w:before="60" w:after="60"/>
              <w:ind w:left="0"/>
              <w:rPr>
                <w:b w:val="0"/>
              </w:rPr>
            </w:pPr>
            <w:r>
              <w:t>New/</w:t>
            </w:r>
          </w:p>
          <w:p w14:paraId="52B95416" w14:textId="77777777" w:rsidR="007E0FCA" w:rsidRDefault="007E0FCA" w:rsidP="002769A8">
            <w:pPr>
              <w:pStyle w:val="BodyText"/>
              <w:spacing w:before="60" w:after="60"/>
              <w:ind w:left="0"/>
            </w:pPr>
            <w:r>
              <w:t>Modified</w:t>
            </w:r>
          </w:p>
        </w:tc>
      </w:tr>
      <w:tr w:rsidR="007E0FCA" w14:paraId="4D792212" w14:textId="77777777" w:rsidTr="007E0F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669" w:type="dxa"/>
          </w:tcPr>
          <w:p w14:paraId="075BEBE7" w14:textId="60960C4F" w:rsidR="007E0FCA" w:rsidRPr="00130C98" w:rsidRDefault="007E0FCA" w:rsidP="002769A8">
            <w:pPr>
              <w:pStyle w:val="BodyText"/>
              <w:spacing w:before="60" w:after="60"/>
              <w:ind w:left="0"/>
              <w:rPr>
                <w:rFonts w:ascii="Consolas" w:hAnsi="Consolas"/>
                <w:sz w:val="14"/>
                <w:szCs w:val="14"/>
              </w:rPr>
            </w:pPr>
            <w:r w:rsidRPr="00130C98">
              <w:rPr>
                <w:rFonts w:ascii="Consolas" w:hAnsi="Consolas"/>
                <w:sz w:val="14"/>
                <w:szCs w:val="14"/>
              </w:rPr>
              <w:t>M3BOD_ItemMaster_Sync_Out_2_14_6_Custom.zap</w:t>
            </w:r>
          </w:p>
        </w:tc>
        <w:tc>
          <w:tcPr>
            <w:tcW w:w="1993" w:type="dxa"/>
          </w:tcPr>
          <w:p w14:paraId="6C75AF1E" w14:textId="77777777" w:rsidR="007E0FCA" w:rsidRPr="00D83DF2" w:rsidRDefault="007E0FCA" w:rsidP="002769A8">
            <w:pPr>
              <w:pStyle w:val="BodyText"/>
              <w:spacing w:before="60" w:after="60"/>
              <w:ind w:left="0"/>
              <w:rPr>
                <w:szCs w:val="16"/>
              </w:rPr>
            </w:pPr>
            <w:r w:rsidRPr="00D83DF2">
              <w:rPr>
                <w:szCs w:val="16"/>
              </w:rPr>
              <w:t>MEC mapping</w:t>
            </w:r>
          </w:p>
        </w:tc>
        <w:tc>
          <w:tcPr>
            <w:tcW w:w="1418" w:type="dxa"/>
          </w:tcPr>
          <w:p w14:paraId="79CC068F" w14:textId="76275355" w:rsidR="007E0FCA" w:rsidRPr="00D83DF2" w:rsidRDefault="007E0FCA" w:rsidP="002769A8">
            <w:pPr>
              <w:pStyle w:val="BodyText"/>
              <w:spacing w:before="60" w:after="60"/>
              <w:ind w:left="0"/>
              <w:rPr>
                <w:szCs w:val="16"/>
              </w:rPr>
            </w:pPr>
            <w:r>
              <w:rPr>
                <w:szCs w:val="16"/>
              </w:rPr>
              <w:t xml:space="preserve">New </w:t>
            </w:r>
          </w:p>
        </w:tc>
      </w:tr>
      <w:tr w:rsidR="007E0FCA" w14:paraId="4FDAF80D" w14:textId="77777777" w:rsidTr="007E0F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6669" w:type="dxa"/>
          </w:tcPr>
          <w:p w14:paraId="4C7C1FEF" w14:textId="2DC265EE" w:rsidR="007E0FCA" w:rsidRPr="00130C98" w:rsidRDefault="007E0FCA" w:rsidP="00FF6282">
            <w:pPr>
              <w:pStyle w:val="BodyText"/>
              <w:spacing w:before="60" w:after="60"/>
              <w:ind w:left="0"/>
              <w:rPr>
                <w:rFonts w:ascii="Consolas" w:hAnsi="Consolas"/>
                <w:sz w:val="14"/>
                <w:szCs w:val="14"/>
              </w:rPr>
            </w:pPr>
            <w:r w:rsidRPr="00130C98">
              <w:rPr>
                <w:rFonts w:ascii="Consolas" w:hAnsi="Consolas"/>
                <w:sz w:val="14"/>
                <w:szCs w:val="14"/>
              </w:rPr>
              <w:t>M3-Salesforce_ItemMaster_InitialLoad_Products_</w:t>
            </w:r>
            <w:r w:rsidRPr="00130C98">
              <w:rPr>
                <w:rFonts w:ascii="Consolas" w:hAnsi="Consolas"/>
                <w:i/>
                <w:iCs/>
                <w:sz w:val="14"/>
                <w:szCs w:val="14"/>
              </w:rPr>
              <w:t>&lt;SalesforceEnvironment&gt;.zip</w:t>
            </w:r>
          </w:p>
        </w:tc>
        <w:tc>
          <w:tcPr>
            <w:tcW w:w="1993" w:type="dxa"/>
          </w:tcPr>
          <w:p w14:paraId="50E1F694" w14:textId="5377A0BC" w:rsidR="007E0FCA" w:rsidRPr="00D83DF2" w:rsidRDefault="007E0FCA" w:rsidP="00FF6282">
            <w:pPr>
              <w:pStyle w:val="BodyText"/>
              <w:spacing w:before="60" w:after="60"/>
              <w:ind w:left="0"/>
              <w:rPr>
                <w:szCs w:val="16"/>
              </w:rPr>
            </w:pPr>
            <w:r>
              <w:rPr>
                <w:szCs w:val="16"/>
              </w:rPr>
              <w:t>Document Flow</w:t>
            </w:r>
          </w:p>
        </w:tc>
        <w:tc>
          <w:tcPr>
            <w:tcW w:w="1418" w:type="dxa"/>
          </w:tcPr>
          <w:p w14:paraId="07BD750B" w14:textId="19C3E665" w:rsidR="007E0FCA" w:rsidRPr="00D83DF2" w:rsidRDefault="007E0FCA" w:rsidP="00FF6282">
            <w:pPr>
              <w:pStyle w:val="BodyText"/>
              <w:spacing w:before="60" w:after="60"/>
              <w:ind w:left="0"/>
              <w:rPr>
                <w:szCs w:val="16"/>
              </w:rPr>
            </w:pPr>
            <w:r w:rsidRPr="00D83DF2">
              <w:rPr>
                <w:szCs w:val="16"/>
              </w:rPr>
              <w:t>New</w:t>
            </w:r>
          </w:p>
        </w:tc>
      </w:tr>
      <w:tr w:rsidR="00226E13" w14:paraId="7CDDAD41" w14:textId="77777777" w:rsidTr="00A279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669" w:type="dxa"/>
          </w:tcPr>
          <w:p w14:paraId="65832AE5" w14:textId="3B0CDA26" w:rsidR="00226E13" w:rsidRPr="00130C98" w:rsidRDefault="00226E13" w:rsidP="00226E13">
            <w:pPr>
              <w:pStyle w:val="BodyText"/>
              <w:spacing w:before="60" w:after="60"/>
              <w:ind w:left="0"/>
              <w:rPr>
                <w:rFonts w:ascii="Consolas" w:hAnsi="Consolas"/>
                <w:sz w:val="14"/>
                <w:szCs w:val="14"/>
              </w:rPr>
            </w:pPr>
            <w:r w:rsidRPr="00130C98">
              <w:rPr>
                <w:rFonts w:ascii="Consolas" w:hAnsi="Consolas"/>
                <w:sz w:val="14"/>
                <w:szCs w:val="14"/>
              </w:rPr>
              <w:t>SFDC-</w:t>
            </w:r>
            <w:proofErr w:type="spellStart"/>
            <w:r w:rsidRPr="00130C98">
              <w:rPr>
                <w:rFonts w:ascii="Consolas" w:hAnsi="Consolas"/>
                <w:sz w:val="14"/>
                <w:szCs w:val="14"/>
              </w:rPr>
              <w:t>ItemCreateProduct</w:t>
            </w:r>
            <w:proofErr w:type="spellEnd"/>
            <w:r w:rsidRPr="00130C98">
              <w:rPr>
                <w:rFonts w:ascii="Consolas" w:hAnsi="Consolas"/>
                <w:sz w:val="14"/>
                <w:szCs w:val="14"/>
              </w:rPr>
              <w:t>_</w:t>
            </w:r>
            <w:r w:rsidRPr="00130C98">
              <w:rPr>
                <w:rFonts w:ascii="Consolas" w:hAnsi="Consolas"/>
                <w:i/>
                <w:iCs/>
                <w:sz w:val="14"/>
                <w:szCs w:val="14"/>
              </w:rPr>
              <w:t>&lt;</w:t>
            </w:r>
            <w:proofErr w:type="spellStart"/>
            <w:r w:rsidRPr="00130C98">
              <w:rPr>
                <w:rFonts w:ascii="Consolas" w:hAnsi="Consolas"/>
                <w:i/>
                <w:iCs/>
                <w:sz w:val="14"/>
                <w:szCs w:val="14"/>
              </w:rPr>
              <w:t>SalesforceEnvironment</w:t>
            </w:r>
            <w:proofErr w:type="spellEnd"/>
            <w:r w:rsidRPr="00130C98">
              <w:rPr>
                <w:rFonts w:ascii="Consolas" w:hAnsi="Consolas"/>
                <w:i/>
                <w:iCs/>
                <w:sz w:val="14"/>
                <w:szCs w:val="14"/>
              </w:rPr>
              <w:t>&gt;</w:t>
            </w:r>
            <w:r w:rsidRPr="00130C98">
              <w:rPr>
                <w:rFonts w:ascii="Consolas" w:hAnsi="Consolas"/>
                <w:sz w:val="14"/>
                <w:szCs w:val="14"/>
              </w:rPr>
              <w:t>.xml</w:t>
            </w:r>
          </w:p>
        </w:tc>
        <w:tc>
          <w:tcPr>
            <w:tcW w:w="1993" w:type="dxa"/>
            <w:vAlign w:val="top"/>
          </w:tcPr>
          <w:p w14:paraId="741180E2" w14:textId="07A48B21" w:rsidR="00226E13" w:rsidRDefault="00226E13" w:rsidP="00226E13">
            <w:pPr>
              <w:pStyle w:val="BodyText"/>
              <w:spacing w:before="60" w:after="60"/>
              <w:ind w:left="0"/>
              <w:rPr>
                <w:szCs w:val="16"/>
              </w:rPr>
            </w:pPr>
            <w:r>
              <w:rPr>
                <w:szCs w:val="16"/>
              </w:rPr>
              <w:t>API Connection Point</w:t>
            </w:r>
          </w:p>
        </w:tc>
        <w:tc>
          <w:tcPr>
            <w:tcW w:w="1418" w:type="dxa"/>
          </w:tcPr>
          <w:p w14:paraId="5E8A5B4E" w14:textId="77777777" w:rsidR="00226E13" w:rsidRPr="00D83DF2" w:rsidRDefault="00226E13" w:rsidP="00226E13">
            <w:pPr>
              <w:pStyle w:val="BodyText"/>
              <w:spacing w:before="60" w:after="60"/>
              <w:ind w:left="0"/>
              <w:rPr>
                <w:szCs w:val="16"/>
              </w:rPr>
            </w:pPr>
          </w:p>
        </w:tc>
      </w:tr>
      <w:tr w:rsidR="00226E13" w14:paraId="597FF229" w14:textId="77777777" w:rsidTr="003F7F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6669" w:type="dxa"/>
          </w:tcPr>
          <w:p w14:paraId="0C775B4C" w14:textId="164B16D8" w:rsidR="00226E13" w:rsidRPr="00130C98" w:rsidRDefault="00226E13" w:rsidP="00226E13">
            <w:pPr>
              <w:pStyle w:val="BodyText"/>
              <w:spacing w:before="60" w:after="60"/>
              <w:ind w:left="0"/>
              <w:rPr>
                <w:rFonts w:ascii="Consolas" w:hAnsi="Consolas"/>
                <w:sz w:val="14"/>
                <w:szCs w:val="14"/>
              </w:rPr>
            </w:pPr>
            <w:r w:rsidRPr="00130C98">
              <w:rPr>
                <w:rFonts w:ascii="Consolas" w:hAnsi="Consolas"/>
                <w:sz w:val="14"/>
                <w:szCs w:val="14"/>
              </w:rPr>
              <w:t>SFDC-</w:t>
            </w:r>
            <w:proofErr w:type="spellStart"/>
            <w:r w:rsidRPr="00130C98">
              <w:rPr>
                <w:rFonts w:ascii="Consolas" w:hAnsi="Consolas"/>
                <w:sz w:val="14"/>
                <w:szCs w:val="14"/>
              </w:rPr>
              <w:t>ItemUpdateProduct</w:t>
            </w:r>
            <w:proofErr w:type="spellEnd"/>
            <w:r w:rsidRPr="00130C98">
              <w:rPr>
                <w:rFonts w:ascii="Consolas" w:hAnsi="Consolas"/>
                <w:sz w:val="14"/>
                <w:szCs w:val="14"/>
              </w:rPr>
              <w:t>_</w:t>
            </w:r>
            <w:r w:rsidRPr="00130C98">
              <w:rPr>
                <w:rFonts w:ascii="Consolas" w:hAnsi="Consolas"/>
                <w:i/>
                <w:iCs/>
                <w:sz w:val="14"/>
                <w:szCs w:val="14"/>
              </w:rPr>
              <w:t>&lt;</w:t>
            </w:r>
            <w:proofErr w:type="spellStart"/>
            <w:r w:rsidRPr="00130C98">
              <w:rPr>
                <w:rFonts w:ascii="Consolas" w:hAnsi="Consolas"/>
                <w:i/>
                <w:iCs/>
                <w:sz w:val="14"/>
                <w:szCs w:val="14"/>
              </w:rPr>
              <w:t>SalesforceEnvironment</w:t>
            </w:r>
            <w:proofErr w:type="spellEnd"/>
            <w:r w:rsidRPr="00130C98">
              <w:rPr>
                <w:rFonts w:ascii="Consolas" w:hAnsi="Consolas"/>
                <w:i/>
                <w:iCs/>
                <w:sz w:val="14"/>
                <w:szCs w:val="14"/>
              </w:rPr>
              <w:t>&gt;</w:t>
            </w:r>
            <w:r w:rsidRPr="00130C98">
              <w:rPr>
                <w:rFonts w:ascii="Consolas" w:hAnsi="Consolas"/>
                <w:sz w:val="14"/>
                <w:szCs w:val="14"/>
              </w:rPr>
              <w:t>.xml</w:t>
            </w:r>
          </w:p>
        </w:tc>
        <w:tc>
          <w:tcPr>
            <w:tcW w:w="1993" w:type="dxa"/>
            <w:vAlign w:val="top"/>
          </w:tcPr>
          <w:p w14:paraId="59F621F6" w14:textId="70E88F46" w:rsidR="00226E13" w:rsidRDefault="00226E13" w:rsidP="00226E13">
            <w:pPr>
              <w:pStyle w:val="BodyText"/>
              <w:spacing w:before="60" w:after="60"/>
              <w:ind w:left="0"/>
              <w:rPr>
                <w:szCs w:val="16"/>
              </w:rPr>
            </w:pPr>
            <w:r>
              <w:rPr>
                <w:szCs w:val="16"/>
              </w:rPr>
              <w:t>API Connection Point</w:t>
            </w:r>
          </w:p>
        </w:tc>
        <w:tc>
          <w:tcPr>
            <w:tcW w:w="1418" w:type="dxa"/>
          </w:tcPr>
          <w:p w14:paraId="5281D2C7" w14:textId="77777777" w:rsidR="00226E13" w:rsidRPr="00D83DF2" w:rsidRDefault="00226E13" w:rsidP="00226E13">
            <w:pPr>
              <w:pStyle w:val="BodyText"/>
              <w:spacing w:before="60" w:after="60"/>
              <w:ind w:left="0"/>
              <w:rPr>
                <w:szCs w:val="16"/>
              </w:rPr>
            </w:pPr>
          </w:p>
        </w:tc>
      </w:tr>
      <w:tr w:rsidR="00226E13" w14:paraId="2D18A157" w14:textId="77777777" w:rsidTr="007E0F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669" w:type="dxa"/>
          </w:tcPr>
          <w:p w14:paraId="72FFD5E2" w14:textId="4DA93739" w:rsidR="00226E13" w:rsidRPr="00130C98" w:rsidRDefault="00226E13" w:rsidP="00226E13">
            <w:pPr>
              <w:pStyle w:val="BodyText"/>
              <w:spacing w:before="60" w:after="60"/>
              <w:ind w:left="0"/>
              <w:rPr>
                <w:rFonts w:ascii="Consolas" w:hAnsi="Consolas"/>
                <w:sz w:val="14"/>
                <w:szCs w:val="14"/>
              </w:rPr>
            </w:pPr>
            <w:r w:rsidRPr="00130C98">
              <w:rPr>
                <w:rFonts w:ascii="Consolas" w:hAnsi="Consolas"/>
                <w:sz w:val="14"/>
                <w:szCs w:val="14"/>
              </w:rPr>
              <w:t>M3-Salesforce_ItemMaster_InitialLoad_StandardPriceBooks_</w:t>
            </w:r>
            <w:r w:rsidRPr="00130C98">
              <w:rPr>
                <w:rFonts w:ascii="Consolas" w:hAnsi="Consolas"/>
                <w:i/>
                <w:iCs/>
                <w:sz w:val="14"/>
                <w:szCs w:val="14"/>
              </w:rPr>
              <w:t>&lt;SalesforceEnvironment&gt;</w:t>
            </w:r>
            <w:r w:rsidRPr="00130C98">
              <w:rPr>
                <w:rFonts w:ascii="Consolas" w:hAnsi="Consolas"/>
                <w:sz w:val="14"/>
                <w:szCs w:val="14"/>
              </w:rPr>
              <w:t>.xml</w:t>
            </w:r>
          </w:p>
        </w:tc>
        <w:tc>
          <w:tcPr>
            <w:tcW w:w="1993" w:type="dxa"/>
          </w:tcPr>
          <w:p w14:paraId="5BBD3C3B" w14:textId="565B5F1A" w:rsidR="00226E13" w:rsidRDefault="00226E13" w:rsidP="00226E13">
            <w:pPr>
              <w:pStyle w:val="BodyText"/>
              <w:spacing w:before="60" w:after="60"/>
              <w:ind w:left="0"/>
              <w:rPr>
                <w:szCs w:val="16"/>
              </w:rPr>
            </w:pPr>
            <w:r>
              <w:rPr>
                <w:szCs w:val="16"/>
              </w:rPr>
              <w:t>Document Flow</w:t>
            </w:r>
          </w:p>
        </w:tc>
        <w:tc>
          <w:tcPr>
            <w:tcW w:w="1418" w:type="dxa"/>
          </w:tcPr>
          <w:p w14:paraId="05BC8A77" w14:textId="77777777" w:rsidR="00226E13" w:rsidRPr="00D83DF2" w:rsidRDefault="00226E13" w:rsidP="00226E13">
            <w:pPr>
              <w:pStyle w:val="BodyText"/>
              <w:spacing w:before="60" w:after="60"/>
              <w:ind w:left="0"/>
              <w:rPr>
                <w:szCs w:val="16"/>
              </w:rPr>
            </w:pPr>
          </w:p>
        </w:tc>
      </w:tr>
      <w:tr w:rsidR="00226E13" w14:paraId="4ABD5658" w14:textId="77777777" w:rsidTr="008954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6669" w:type="dxa"/>
          </w:tcPr>
          <w:p w14:paraId="24F26398" w14:textId="1C71E530" w:rsidR="00226E13" w:rsidRPr="00130C98" w:rsidRDefault="00226E13" w:rsidP="00226E13">
            <w:pPr>
              <w:pStyle w:val="BodyText"/>
              <w:spacing w:before="60" w:after="60"/>
              <w:ind w:left="0"/>
              <w:rPr>
                <w:rFonts w:ascii="Consolas" w:hAnsi="Consolas"/>
                <w:sz w:val="14"/>
                <w:szCs w:val="14"/>
              </w:rPr>
            </w:pPr>
            <w:r w:rsidRPr="00130C98">
              <w:rPr>
                <w:rFonts w:ascii="Consolas" w:hAnsi="Consolas"/>
                <w:sz w:val="14"/>
                <w:szCs w:val="14"/>
              </w:rPr>
              <w:t>SFDC-</w:t>
            </w:r>
            <w:proofErr w:type="spellStart"/>
            <w:r w:rsidRPr="00130C98">
              <w:rPr>
                <w:rFonts w:ascii="Consolas" w:hAnsi="Consolas"/>
                <w:sz w:val="14"/>
                <w:szCs w:val="14"/>
              </w:rPr>
              <w:t>ItemCreateStandardPB</w:t>
            </w:r>
            <w:proofErr w:type="spellEnd"/>
            <w:r w:rsidRPr="00130C98">
              <w:rPr>
                <w:rFonts w:ascii="Consolas" w:hAnsi="Consolas"/>
                <w:sz w:val="14"/>
                <w:szCs w:val="14"/>
              </w:rPr>
              <w:t>_</w:t>
            </w:r>
            <w:r w:rsidRPr="00130C98">
              <w:rPr>
                <w:rFonts w:ascii="Consolas" w:hAnsi="Consolas"/>
                <w:i/>
                <w:iCs/>
                <w:sz w:val="14"/>
                <w:szCs w:val="14"/>
              </w:rPr>
              <w:t>&lt;</w:t>
            </w:r>
            <w:proofErr w:type="spellStart"/>
            <w:r w:rsidRPr="00130C98">
              <w:rPr>
                <w:rFonts w:ascii="Consolas" w:hAnsi="Consolas"/>
                <w:i/>
                <w:iCs/>
                <w:sz w:val="14"/>
                <w:szCs w:val="14"/>
              </w:rPr>
              <w:t>SalesforceEnvironment</w:t>
            </w:r>
            <w:proofErr w:type="spellEnd"/>
            <w:r w:rsidRPr="00130C98">
              <w:rPr>
                <w:rFonts w:ascii="Consolas" w:hAnsi="Consolas"/>
                <w:i/>
                <w:iCs/>
                <w:sz w:val="14"/>
                <w:szCs w:val="14"/>
              </w:rPr>
              <w:t>&gt;</w:t>
            </w:r>
            <w:r w:rsidRPr="00130C98">
              <w:rPr>
                <w:rFonts w:ascii="Consolas" w:hAnsi="Consolas"/>
                <w:sz w:val="14"/>
                <w:szCs w:val="14"/>
              </w:rPr>
              <w:t>.xml</w:t>
            </w:r>
          </w:p>
        </w:tc>
        <w:tc>
          <w:tcPr>
            <w:tcW w:w="1993" w:type="dxa"/>
            <w:vAlign w:val="top"/>
          </w:tcPr>
          <w:p w14:paraId="01E381A9" w14:textId="46CC45EF" w:rsidR="00226E13" w:rsidRDefault="00226E13" w:rsidP="00226E13">
            <w:pPr>
              <w:pStyle w:val="BodyText"/>
              <w:spacing w:before="60" w:after="60"/>
              <w:ind w:left="0"/>
              <w:rPr>
                <w:szCs w:val="16"/>
              </w:rPr>
            </w:pPr>
            <w:r>
              <w:rPr>
                <w:szCs w:val="16"/>
              </w:rPr>
              <w:t>API Connection Point</w:t>
            </w:r>
          </w:p>
        </w:tc>
        <w:tc>
          <w:tcPr>
            <w:tcW w:w="1418" w:type="dxa"/>
          </w:tcPr>
          <w:p w14:paraId="0FF1CFCB" w14:textId="77777777" w:rsidR="00226E13" w:rsidRPr="00D83DF2" w:rsidRDefault="00226E13" w:rsidP="00226E13">
            <w:pPr>
              <w:pStyle w:val="BodyText"/>
              <w:spacing w:before="60" w:after="60"/>
              <w:ind w:left="0"/>
              <w:rPr>
                <w:szCs w:val="16"/>
              </w:rPr>
            </w:pPr>
          </w:p>
        </w:tc>
      </w:tr>
      <w:tr w:rsidR="00226E13" w14:paraId="6DABD1ED" w14:textId="77777777" w:rsidTr="00E05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669" w:type="dxa"/>
          </w:tcPr>
          <w:p w14:paraId="5CA65644" w14:textId="2AD8965D" w:rsidR="00226E13" w:rsidRPr="00130C98" w:rsidRDefault="00226E13" w:rsidP="00226E13">
            <w:pPr>
              <w:pStyle w:val="BodyText"/>
              <w:spacing w:before="60" w:after="60"/>
              <w:ind w:left="0"/>
              <w:rPr>
                <w:rFonts w:ascii="Consolas" w:hAnsi="Consolas"/>
                <w:sz w:val="14"/>
                <w:szCs w:val="14"/>
              </w:rPr>
            </w:pPr>
            <w:r w:rsidRPr="00130C98">
              <w:rPr>
                <w:rFonts w:ascii="Consolas" w:hAnsi="Consolas"/>
                <w:sz w:val="14"/>
                <w:szCs w:val="14"/>
              </w:rPr>
              <w:t>SFDC-</w:t>
            </w:r>
            <w:proofErr w:type="spellStart"/>
            <w:r w:rsidRPr="00130C98">
              <w:rPr>
                <w:rFonts w:ascii="Consolas" w:hAnsi="Consolas"/>
                <w:sz w:val="14"/>
                <w:szCs w:val="14"/>
              </w:rPr>
              <w:t>ItemUpdateStandardPB</w:t>
            </w:r>
            <w:proofErr w:type="spellEnd"/>
            <w:r w:rsidRPr="00130C98">
              <w:rPr>
                <w:rFonts w:ascii="Consolas" w:hAnsi="Consolas"/>
                <w:sz w:val="14"/>
                <w:szCs w:val="14"/>
              </w:rPr>
              <w:t>_</w:t>
            </w:r>
            <w:r w:rsidRPr="00130C98">
              <w:rPr>
                <w:rFonts w:ascii="Consolas" w:hAnsi="Consolas"/>
                <w:i/>
                <w:iCs/>
                <w:sz w:val="14"/>
                <w:szCs w:val="14"/>
              </w:rPr>
              <w:t>&lt;</w:t>
            </w:r>
            <w:proofErr w:type="spellStart"/>
            <w:r w:rsidRPr="00130C98">
              <w:rPr>
                <w:rFonts w:ascii="Consolas" w:hAnsi="Consolas"/>
                <w:i/>
                <w:iCs/>
                <w:sz w:val="14"/>
                <w:szCs w:val="14"/>
              </w:rPr>
              <w:t>SalesforceEnvironment</w:t>
            </w:r>
            <w:proofErr w:type="spellEnd"/>
            <w:r w:rsidRPr="00130C98">
              <w:rPr>
                <w:rFonts w:ascii="Consolas" w:hAnsi="Consolas"/>
                <w:i/>
                <w:iCs/>
                <w:sz w:val="14"/>
                <w:szCs w:val="14"/>
              </w:rPr>
              <w:t>&gt;</w:t>
            </w:r>
            <w:r w:rsidRPr="00130C98">
              <w:rPr>
                <w:rFonts w:ascii="Consolas" w:hAnsi="Consolas"/>
                <w:sz w:val="14"/>
                <w:szCs w:val="14"/>
              </w:rPr>
              <w:t>.xml</w:t>
            </w:r>
          </w:p>
        </w:tc>
        <w:tc>
          <w:tcPr>
            <w:tcW w:w="1993" w:type="dxa"/>
            <w:vAlign w:val="top"/>
          </w:tcPr>
          <w:p w14:paraId="744868E9" w14:textId="053C7C83" w:rsidR="00226E13" w:rsidRDefault="00226E13" w:rsidP="00226E13">
            <w:pPr>
              <w:pStyle w:val="BodyText"/>
              <w:spacing w:before="60" w:after="60"/>
              <w:ind w:left="0"/>
              <w:rPr>
                <w:szCs w:val="16"/>
              </w:rPr>
            </w:pPr>
            <w:r>
              <w:rPr>
                <w:szCs w:val="16"/>
              </w:rPr>
              <w:t>API Connection Point</w:t>
            </w:r>
          </w:p>
        </w:tc>
        <w:tc>
          <w:tcPr>
            <w:tcW w:w="1418" w:type="dxa"/>
          </w:tcPr>
          <w:p w14:paraId="18ED964D" w14:textId="77777777" w:rsidR="00226E13" w:rsidRPr="00D83DF2" w:rsidRDefault="00226E13" w:rsidP="00226E13">
            <w:pPr>
              <w:pStyle w:val="BodyText"/>
              <w:spacing w:before="60" w:after="60"/>
              <w:ind w:left="0"/>
              <w:rPr>
                <w:szCs w:val="16"/>
              </w:rPr>
            </w:pPr>
          </w:p>
        </w:tc>
      </w:tr>
      <w:tr w:rsidR="00226E13" w14:paraId="7167186B" w14:textId="77777777" w:rsidTr="007E0F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6669" w:type="dxa"/>
          </w:tcPr>
          <w:p w14:paraId="32DDC850" w14:textId="59CC1706" w:rsidR="00226E13" w:rsidRPr="00130C98" w:rsidRDefault="00226E13" w:rsidP="00226E13">
            <w:pPr>
              <w:pStyle w:val="BodyText"/>
              <w:spacing w:before="60" w:after="60"/>
              <w:ind w:left="0"/>
              <w:rPr>
                <w:rFonts w:ascii="Consolas" w:hAnsi="Consolas"/>
                <w:sz w:val="14"/>
                <w:szCs w:val="14"/>
              </w:rPr>
            </w:pPr>
            <w:r w:rsidRPr="00130C98">
              <w:rPr>
                <w:rFonts w:ascii="Consolas" w:hAnsi="Consolas"/>
                <w:sz w:val="14"/>
                <w:szCs w:val="14"/>
              </w:rPr>
              <w:t>M3-Salesforce_ItemMaster_InitialLoad_MaumeePriceBooks_</w:t>
            </w:r>
            <w:r w:rsidRPr="00130C98">
              <w:rPr>
                <w:rFonts w:ascii="Consolas" w:hAnsi="Consolas"/>
                <w:i/>
                <w:iCs/>
                <w:sz w:val="14"/>
                <w:szCs w:val="14"/>
              </w:rPr>
              <w:t>&lt;SalesforceEnvironment&gt;</w:t>
            </w:r>
            <w:r w:rsidRPr="00130C98">
              <w:rPr>
                <w:rFonts w:ascii="Consolas" w:hAnsi="Consolas"/>
                <w:sz w:val="14"/>
                <w:szCs w:val="14"/>
              </w:rPr>
              <w:t>.xml</w:t>
            </w:r>
          </w:p>
        </w:tc>
        <w:tc>
          <w:tcPr>
            <w:tcW w:w="1993" w:type="dxa"/>
          </w:tcPr>
          <w:p w14:paraId="015A656E" w14:textId="5D1108AE" w:rsidR="00226E13" w:rsidRDefault="00226E13" w:rsidP="00226E13">
            <w:pPr>
              <w:pStyle w:val="BodyText"/>
              <w:spacing w:before="60" w:after="60"/>
              <w:ind w:left="0"/>
              <w:rPr>
                <w:szCs w:val="16"/>
              </w:rPr>
            </w:pPr>
            <w:r>
              <w:rPr>
                <w:szCs w:val="16"/>
              </w:rPr>
              <w:t>Document Flow</w:t>
            </w:r>
          </w:p>
        </w:tc>
        <w:tc>
          <w:tcPr>
            <w:tcW w:w="1418" w:type="dxa"/>
          </w:tcPr>
          <w:p w14:paraId="03F1E191" w14:textId="77777777" w:rsidR="00226E13" w:rsidRPr="00D83DF2" w:rsidRDefault="00226E13" w:rsidP="00226E13">
            <w:pPr>
              <w:pStyle w:val="BodyText"/>
              <w:spacing w:before="60" w:after="60"/>
              <w:ind w:left="0"/>
              <w:rPr>
                <w:szCs w:val="16"/>
              </w:rPr>
            </w:pPr>
          </w:p>
        </w:tc>
      </w:tr>
      <w:tr w:rsidR="00226E13" w14:paraId="53BC3B7E" w14:textId="77777777" w:rsidTr="00647E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669" w:type="dxa"/>
          </w:tcPr>
          <w:p w14:paraId="1B20B4AC" w14:textId="03800D45" w:rsidR="00226E13" w:rsidRPr="00130C98" w:rsidRDefault="00226E13" w:rsidP="00226E13">
            <w:pPr>
              <w:pStyle w:val="BodyText"/>
              <w:spacing w:before="60" w:after="60"/>
              <w:ind w:left="0"/>
              <w:rPr>
                <w:rFonts w:ascii="Consolas" w:hAnsi="Consolas"/>
                <w:sz w:val="14"/>
                <w:szCs w:val="14"/>
              </w:rPr>
            </w:pPr>
            <w:r w:rsidRPr="00130C98">
              <w:rPr>
                <w:rFonts w:ascii="Consolas" w:hAnsi="Consolas"/>
                <w:sz w:val="14"/>
                <w:szCs w:val="14"/>
              </w:rPr>
              <w:t>SFDC-</w:t>
            </w:r>
            <w:proofErr w:type="spellStart"/>
            <w:r w:rsidRPr="00130C98">
              <w:rPr>
                <w:rFonts w:ascii="Consolas" w:hAnsi="Consolas"/>
                <w:sz w:val="14"/>
                <w:szCs w:val="14"/>
              </w:rPr>
              <w:t>ItemCreateMaumee</w:t>
            </w:r>
            <w:proofErr w:type="spellEnd"/>
            <w:r w:rsidRPr="00130C98">
              <w:rPr>
                <w:rFonts w:ascii="Consolas" w:hAnsi="Consolas"/>
                <w:sz w:val="14"/>
                <w:szCs w:val="14"/>
              </w:rPr>
              <w:t>_</w:t>
            </w:r>
            <w:r w:rsidRPr="00130C98">
              <w:rPr>
                <w:rFonts w:ascii="Consolas" w:hAnsi="Consolas"/>
                <w:i/>
                <w:iCs/>
                <w:sz w:val="14"/>
                <w:szCs w:val="14"/>
              </w:rPr>
              <w:t>&lt;</w:t>
            </w:r>
            <w:proofErr w:type="spellStart"/>
            <w:r w:rsidRPr="00130C98">
              <w:rPr>
                <w:rFonts w:ascii="Consolas" w:hAnsi="Consolas"/>
                <w:i/>
                <w:iCs/>
                <w:sz w:val="14"/>
                <w:szCs w:val="14"/>
              </w:rPr>
              <w:t>SalesforceEnvironment</w:t>
            </w:r>
            <w:proofErr w:type="spellEnd"/>
            <w:r w:rsidRPr="00130C98">
              <w:rPr>
                <w:rFonts w:ascii="Consolas" w:hAnsi="Consolas"/>
                <w:i/>
                <w:iCs/>
                <w:sz w:val="14"/>
                <w:szCs w:val="14"/>
              </w:rPr>
              <w:t>&gt;</w:t>
            </w:r>
            <w:r w:rsidRPr="00130C98">
              <w:rPr>
                <w:rFonts w:ascii="Consolas" w:hAnsi="Consolas"/>
                <w:sz w:val="14"/>
                <w:szCs w:val="14"/>
              </w:rPr>
              <w:t>.xml</w:t>
            </w:r>
          </w:p>
        </w:tc>
        <w:tc>
          <w:tcPr>
            <w:tcW w:w="1993" w:type="dxa"/>
            <w:vAlign w:val="top"/>
          </w:tcPr>
          <w:p w14:paraId="50BFDF02" w14:textId="3BECD9A2" w:rsidR="00226E13" w:rsidRDefault="00226E13" w:rsidP="00226E13">
            <w:pPr>
              <w:pStyle w:val="BodyText"/>
              <w:spacing w:before="60" w:after="60"/>
              <w:ind w:left="0"/>
              <w:rPr>
                <w:szCs w:val="16"/>
              </w:rPr>
            </w:pPr>
            <w:r>
              <w:rPr>
                <w:szCs w:val="16"/>
              </w:rPr>
              <w:t>API Connection Point</w:t>
            </w:r>
          </w:p>
        </w:tc>
        <w:tc>
          <w:tcPr>
            <w:tcW w:w="1418" w:type="dxa"/>
          </w:tcPr>
          <w:p w14:paraId="6BDB363A" w14:textId="77777777" w:rsidR="00226E13" w:rsidRPr="00D83DF2" w:rsidRDefault="00226E13" w:rsidP="00226E13">
            <w:pPr>
              <w:pStyle w:val="BodyText"/>
              <w:spacing w:before="60" w:after="60"/>
              <w:ind w:left="0"/>
              <w:rPr>
                <w:szCs w:val="16"/>
              </w:rPr>
            </w:pPr>
          </w:p>
        </w:tc>
      </w:tr>
      <w:tr w:rsidR="00226E13" w14:paraId="0A2A2761" w14:textId="77777777" w:rsidTr="00770F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6669" w:type="dxa"/>
          </w:tcPr>
          <w:p w14:paraId="77432451" w14:textId="79FE397E" w:rsidR="00226E13" w:rsidRPr="00130C98" w:rsidRDefault="00226E13" w:rsidP="00226E13">
            <w:pPr>
              <w:pStyle w:val="BodyText"/>
              <w:spacing w:before="60" w:after="60"/>
              <w:ind w:left="0"/>
              <w:rPr>
                <w:rFonts w:ascii="Consolas" w:hAnsi="Consolas"/>
                <w:sz w:val="14"/>
                <w:szCs w:val="14"/>
              </w:rPr>
            </w:pPr>
            <w:r w:rsidRPr="00130C98">
              <w:rPr>
                <w:rFonts w:ascii="Consolas" w:hAnsi="Consolas"/>
                <w:sz w:val="14"/>
                <w:szCs w:val="14"/>
              </w:rPr>
              <w:t>SFDC-</w:t>
            </w:r>
            <w:proofErr w:type="spellStart"/>
            <w:r w:rsidRPr="00130C98">
              <w:rPr>
                <w:rFonts w:ascii="Consolas" w:hAnsi="Consolas"/>
                <w:sz w:val="14"/>
                <w:szCs w:val="14"/>
              </w:rPr>
              <w:t>ItemUpdateMaumee</w:t>
            </w:r>
            <w:proofErr w:type="spellEnd"/>
            <w:r w:rsidRPr="00130C98">
              <w:rPr>
                <w:rFonts w:ascii="Consolas" w:hAnsi="Consolas"/>
                <w:sz w:val="14"/>
                <w:szCs w:val="14"/>
              </w:rPr>
              <w:t>_</w:t>
            </w:r>
            <w:r w:rsidRPr="00130C98">
              <w:rPr>
                <w:rFonts w:ascii="Consolas" w:hAnsi="Consolas"/>
                <w:i/>
                <w:iCs/>
                <w:sz w:val="14"/>
                <w:szCs w:val="14"/>
              </w:rPr>
              <w:t>&lt;</w:t>
            </w:r>
            <w:proofErr w:type="spellStart"/>
            <w:r w:rsidRPr="00130C98">
              <w:rPr>
                <w:rFonts w:ascii="Consolas" w:hAnsi="Consolas"/>
                <w:i/>
                <w:iCs/>
                <w:sz w:val="14"/>
                <w:szCs w:val="14"/>
              </w:rPr>
              <w:t>SalesforceEnvironment</w:t>
            </w:r>
            <w:proofErr w:type="spellEnd"/>
            <w:r w:rsidRPr="00130C98">
              <w:rPr>
                <w:rFonts w:ascii="Consolas" w:hAnsi="Consolas"/>
                <w:i/>
                <w:iCs/>
                <w:sz w:val="14"/>
                <w:szCs w:val="14"/>
              </w:rPr>
              <w:t>&gt;</w:t>
            </w:r>
            <w:r w:rsidRPr="00130C98">
              <w:rPr>
                <w:rFonts w:ascii="Consolas" w:hAnsi="Consolas"/>
                <w:sz w:val="14"/>
                <w:szCs w:val="14"/>
              </w:rPr>
              <w:t>.xml</w:t>
            </w:r>
          </w:p>
        </w:tc>
        <w:tc>
          <w:tcPr>
            <w:tcW w:w="1993" w:type="dxa"/>
            <w:vAlign w:val="top"/>
          </w:tcPr>
          <w:p w14:paraId="65D52592" w14:textId="514BCD47" w:rsidR="00226E13" w:rsidRDefault="00226E13" w:rsidP="00226E13">
            <w:pPr>
              <w:pStyle w:val="BodyText"/>
              <w:spacing w:before="60" w:after="60"/>
              <w:ind w:left="0"/>
              <w:rPr>
                <w:szCs w:val="16"/>
              </w:rPr>
            </w:pPr>
            <w:r>
              <w:rPr>
                <w:szCs w:val="16"/>
              </w:rPr>
              <w:t>API Connection Point</w:t>
            </w:r>
          </w:p>
        </w:tc>
        <w:tc>
          <w:tcPr>
            <w:tcW w:w="1418" w:type="dxa"/>
          </w:tcPr>
          <w:p w14:paraId="3D0F2C7A" w14:textId="77777777" w:rsidR="00226E13" w:rsidRPr="00D83DF2" w:rsidRDefault="00226E13" w:rsidP="00226E13">
            <w:pPr>
              <w:pStyle w:val="BodyText"/>
              <w:spacing w:before="60" w:after="60"/>
              <w:ind w:left="0"/>
              <w:rPr>
                <w:szCs w:val="16"/>
              </w:rPr>
            </w:pPr>
          </w:p>
        </w:tc>
      </w:tr>
      <w:tr w:rsidR="00226E13" w14:paraId="2EA90B69" w14:textId="77777777" w:rsidTr="007E0F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669" w:type="dxa"/>
          </w:tcPr>
          <w:p w14:paraId="0C72F9EB" w14:textId="5B4DDC86" w:rsidR="00226E13" w:rsidRPr="00C601EE" w:rsidRDefault="00226E13" w:rsidP="00226E13">
            <w:pPr>
              <w:pStyle w:val="BodyText"/>
              <w:spacing w:before="60" w:after="60"/>
              <w:ind w:left="0"/>
              <w:rPr>
                <w:rFonts w:ascii="Consolas" w:hAnsi="Consolas"/>
                <w:szCs w:val="16"/>
              </w:rPr>
            </w:pPr>
            <w:r w:rsidRPr="00FE3F08">
              <w:rPr>
                <w:rFonts w:ascii="Consolas" w:hAnsi="Consolas"/>
                <w:szCs w:val="16"/>
              </w:rPr>
              <w:t>SyncItem_To_SFDC_SyncItem</w:t>
            </w:r>
            <w:r>
              <w:rPr>
                <w:rFonts w:ascii="Consolas" w:hAnsi="Consolas"/>
                <w:szCs w:val="16"/>
              </w:rPr>
              <w:t>.xml</w:t>
            </w:r>
          </w:p>
        </w:tc>
        <w:tc>
          <w:tcPr>
            <w:tcW w:w="1993" w:type="dxa"/>
          </w:tcPr>
          <w:p w14:paraId="31EA74C1" w14:textId="4998FD15" w:rsidR="00226E13" w:rsidRPr="00D83DF2" w:rsidRDefault="00226E13" w:rsidP="00226E13">
            <w:pPr>
              <w:pStyle w:val="BodyText"/>
              <w:spacing w:before="60" w:after="60"/>
              <w:ind w:left="0"/>
              <w:rPr>
                <w:szCs w:val="16"/>
              </w:rPr>
            </w:pPr>
            <w:r>
              <w:rPr>
                <w:szCs w:val="16"/>
              </w:rPr>
              <w:t>XSLT Mapping</w:t>
            </w:r>
          </w:p>
        </w:tc>
        <w:tc>
          <w:tcPr>
            <w:tcW w:w="1418" w:type="dxa"/>
          </w:tcPr>
          <w:p w14:paraId="0A8DD56D" w14:textId="0235111D" w:rsidR="00226E13" w:rsidRDefault="00226E13" w:rsidP="00226E13">
            <w:pPr>
              <w:pStyle w:val="BodyText"/>
              <w:spacing w:before="60" w:after="60"/>
              <w:ind w:left="0"/>
            </w:pPr>
            <w:r w:rsidRPr="00D83DF2">
              <w:rPr>
                <w:szCs w:val="16"/>
              </w:rPr>
              <w:t>New</w:t>
            </w:r>
          </w:p>
        </w:tc>
      </w:tr>
      <w:tr w:rsidR="00226E13" w14:paraId="1DFA3A62" w14:textId="77777777" w:rsidTr="007E0F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6669" w:type="dxa"/>
          </w:tcPr>
          <w:p w14:paraId="289C3BE4" w14:textId="7A3B5594" w:rsidR="00226E13" w:rsidRPr="00C83CA8" w:rsidRDefault="00226E13" w:rsidP="00226E13">
            <w:pPr>
              <w:pStyle w:val="BodyText"/>
              <w:spacing w:before="60" w:after="60"/>
              <w:ind w:left="0"/>
              <w:rPr>
                <w:rFonts w:ascii="Consolas" w:hAnsi="Consolas"/>
                <w:szCs w:val="16"/>
              </w:rPr>
            </w:pPr>
            <w:r w:rsidRPr="00943862">
              <w:rPr>
                <w:rFonts w:ascii="Consolas" w:hAnsi="Consolas"/>
                <w:szCs w:val="16"/>
              </w:rPr>
              <w:t>Remove_Namespace_XSLT_ItemMaster</w:t>
            </w:r>
            <w:r>
              <w:rPr>
                <w:rFonts w:ascii="Consolas" w:hAnsi="Consolas"/>
                <w:szCs w:val="16"/>
              </w:rPr>
              <w:t>.xml</w:t>
            </w:r>
          </w:p>
        </w:tc>
        <w:tc>
          <w:tcPr>
            <w:tcW w:w="1993" w:type="dxa"/>
          </w:tcPr>
          <w:p w14:paraId="0CB26F66" w14:textId="6DB0CFC0" w:rsidR="00226E13" w:rsidRDefault="00226E13" w:rsidP="00226E13">
            <w:pPr>
              <w:pStyle w:val="BodyText"/>
              <w:spacing w:before="60" w:after="60"/>
              <w:ind w:left="0"/>
              <w:rPr>
                <w:szCs w:val="16"/>
              </w:rPr>
            </w:pPr>
            <w:r>
              <w:rPr>
                <w:szCs w:val="16"/>
              </w:rPr>
              <w:t>XSLT Mapping</w:t>
            </w:r>
          </w:p>
        </w:tc>
        <w:tc>
          <w:tcPr>
            <w:tcW w:w="1418" w:type="dxa"/>
          </w:tcPr>
          <w:p w14:paraId="3468602A" w14:textId="331EDF07" w:rsidR="00226E13" w:rsidRPr="00D83DF2" w:rsidRDefault="00226E13" w:rsidP="00226E13">
            <w:pPr>
              <w:pStyle w:val="BodyText"/>
              <w:spacing w:before="60" w:after="60"/>
              <w:ind w:left="0"/>
              <w:rPr>
                <w:szCs w:val="16"/>
              </w:rPr>
            </w:pPr>
            <w:r w:rsidRPr="00D83DF2">
              <w:rPr>
                <w:szCs w:val="16"/>
              </w:rPr>
              <w:t>New</w:t>
            </w:r>
          </w:p>
        </w:tc>
      </w:tr>
      <w:tr w:rsidR="00226E13" w14:paraId="32F46EBE" w14:textId="77777777" w:rsidTr="007E0F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669" w:type="dxa"/>
          </w:tcPr>
          <w:p w14:paraId="081D42F7" w14:textId="1191550C" w:rsidR="00226E13" w:rsidRPr="00C83CA8" w:rsidRDefault="00226E13" w:rsidP="00226E13">
            <w:pPr>
              <w:pStyle w:val="BodyText"/>
              <w:spacing w:before="60" w:after="60"/>
              <w:ind w:left="0"/>
              <w:rPr>
                <w:rFonts w:ascii="Consolas" w:hAnsi="Consolas"/>
                <w:szCs w:val="16"/>
              </w:rPr>
            </w:pPr>
            <w:r w:rsidRPr="00572FCA">
              <w:rPr>
                <w:rFonts w:ascii="Consolas" w:hAnsi="Consolas"/>
                <w:szCs w:val="16"/>
              </w:rPr>
              <w:t>XSLT_StatusConvert_SFDC</w:t>
            </w:r>
            <w:r>
              <w:rPr>
                <w:rFonts w:ascii="Consolas" w:hAnsi="Consolas"/>
                <w:szCs w:val="16"/>
              </w:rPr>
              <w:t>.xml</w:t>
            </w:r>
          </w:p>
        </w:tc>
        <w:tc>
          <w:tcPr>
            <w:tcW w:w="1993" w:type="dxa"/>
          </w:tcPr>
          <w:p w14:paraId="659EBEEB" w14:textId="425EE722" w:rsidR="00226E13" w:rsidRDefault="00226E13" w:rsidP="00226E13">
            <w:pPr>
              <w:pStyle w:val="BodyText"/>
              <w:spacing w:before="60" w:after="60"/>
              <w:ind w:left="0"/>
              <w:rPr>
                <w:szCs w:val="16"/>
              </w:rPr>
            </w:pPr>
            <w:r>
              <w:rPr>
                <w:szCs w:val="16"/>
              </w:rPr>
              <w:t>XSLT Mapping</w:t>
            </w:r>
          </w:p>
        </w:tc>
        <w:tc>
          <w:tcPr>
            <w:tcW w:w="1418" w:type="dxa"/>
          </w:tcPr>
          <w:p w14:paraId="160F1843" w14:textId="4DD5EA27" w:rsidR="00226E13" w:rsidRPr="00D83DF2" w:rsidRDefault="00226E13" w:rsidP="00226E13">
            <w:pPr>
              <w:pStyle w:val="BodyText"/>
              <w:spacing w:before="60" w:after="60"/>
              <w:ind w:left="0"/>
              <w:rPr>
                <w:szCs w:val="16"/>
              </w:rPr>
            </w:pPr>
            <w:r w:rsidRPr="00D83DF2">
              <w:rPr>
                <w:szCs w:val="16"/>
              </w:rPr>
              <w:t>New</w:t>
            </w:r>
          </w:p>
        </w:tc>
      </w:tr>
    </w:tbl>
    <w:p w14:paraId="42BDCF3D" w14:textId="4AC41D0C" w:rsidR="00544713" w:rsidRDefault="00544713" w:rsidP="00FF7D00">
      <w:pPr>
        <w:pStyle w:val="BodyText"/>
        <w:ind w:left="0"/>
        <w:rPr>
          <w:sz w:val="18"/>
          <w:szCs w:val="18"/>
        </w:rPr>
      </w:pPr>
    </w:p>
    <w:p w14:paraId="0939E4A7" w14:textId="48504AAE" w:rsidR="00041575" w:rsidRDefault="00041575" w:rsidP="00FF7D00">
      <w:pPr>
        <w:pStyle w:val="BodyText"/>
        <w:ind w:left="0"/>
        <w:rPr>
          <w:rFonts w:ascii="Consolas" w:hAnsi="Consolas"/>
          <w:i/>
          <w:iCs/>
          <w:szCs w:val="16"/>
        </w:rPr>
      </w:pPr>
      <w:r w:rsidRPr="003B7183">
        <w:rPr>
          <w:rFonts w:ascii="Consolas" w:hAnsi="Consolas"/>
          <w:i/>
          <w:iCs/>
          <w:szCs w:val="16"/>
        </w:rPr>
        <w:t>&lt;</w:t>
      </w:r>
      <w:proofErr w:type="spellStart"/>
      <w:r w:rsidRPr="003B7183">
        <w:rPr>
          <w:rFonts w:ascii="Consolas" w:hAnsi="Consolas"/>
          <w:i/>
          <w:iCs/>
          <w:szCs w:val="16"/>
        </w:rPr>
        <w:t>SalesforceEnvironment</w:t>
      </w:r>
      <w:proofErr w:type="spellEnd"/>
      <w:r w:rsidRPr="003B7183">
        <w:rPr>
          <w:rFonts w:ascii="Consolas" w:hAnsi="Consolas"/>
          <w:i/>
          <w:iCs/>
          <w:szCs w:val="16"/>
        </w:rPr>
        <w:t>&gt;</w:t>
      </w:r>
      <w:r>
        <w:rPr>
          <w:rFonts w:ascii="Consolas" w:hAnsi="Consolas"/>
          <w:i/>
          <w:iCs/>
          <w:szCs w:val="16"/>
        </w:rPr>
        <w:t xml:space="preserve"> - Salesforce Environment</w:t>
      </w:r>
    </w:p>
    <w:p w14:paraId="50E20C91" w14:textId="74544A51" w:rsidR="00041575" w:rsidRDefault="00041575" w:rsidP="00FF7D00">
      <w:pPr>
        <w:pStyle w:val="BodyText"/>
        <w:ind w:left="0"/>
        <w:rPr>
          <w:rFonts w:ascii="Consolas" w:hAnsi="Consolas"/>
          <w:i/>
          <w:iCs/>
          <w:szCs w:val="16"/>
        </w:rPr>
      </w:pPr>
      <w:r>
        <w:rPr>
          <w:rFonts w:ascii="Consolas" w:hAnsi="Consolas"/>
          <w:i/>
          <w:iCs/>
          <w:szCs w:val="16"/>
        </w:rPr>
        <w:t>PC – Part Copy</w:t>
      </w:r>
    </w:p>
    <w:p w14:paraId="36539EA6" w14:textId="7D16E0BF" w:rsidR="00041575" w:rsidRDefault="00041575" w:rsidP="00FF7D00">
      <w:pPr>
        <w:pStyle w:val="BodyText"/>
        <w:ind w:left="0"/>
        <w:rPr>
          <w:rFonts w:ascii="Consolas" w:hAnsi="Consolas"/>
          <w:i/>
          <w:iCs/>
          <w:szCs w:val="16"/>
        </w:rPr>
      </w:pPr>
      <w:r>
        <w:rPr>
          <w:rFonts w:ascii="Consolas" w:hAnsi="Consolas"/>
          <w:i/>
          <w:iCs/>
          <w:szCs w:val="16"/>
        </w:rPr>
        <w:t>FMC – Dev FMC</w:t>
      </w:r>
    </w:p>
    <w:p w14:paraId="53AC5F4F" w14:textId="0418289A" w:rsidR="00041575" w:rsidRDefault="00041575" w:rsidP="00FF7D00">
      <w:pPr>
        <w:pStyle w:val="BodyText"/>
        <w:ind w:left="0"/>
        <w:rPr>
          <w:sz w:val="18"/>
          <w:szCs w:val="18"/>
        </w:rPr>
      </w:pPr>
      <w:r>
        <w:rPr>
          <w:rFonts w:ascii="Consolas" w:hAnsi="Consolas"/>
          <w:i/>
          <w:iCs/>
          <w:szCs w:val="16"/>
        </w:rPr>
        <w:t>PRD - PRD</w:t>
      </w:r>
    </w:p>
    <w:p w14:paraId="743C5CE1" w14:textId="31FB76E8" w:rsidR="007E3B2F" w:rsidRPr="002F639E" w:rsidRDefault="00544713" w:rsidP="00544713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3CF0BA70" w14:textId="63362091" w:rsidR="00A85208" w:rsidRDefault="00DC75C8" w:rsidP="004050A6">
      <w:pPr>
        <w:pStyle w:val="Heading3"/>
      </w:pPr>
      <w:r>
        <w:lastRenderedPageBreak/>
        <w:t>PREREQUISITES AND DEPENDENCIES</w:t>
      </w:r>
    </w:p>
    <w:p w14:paraId="6F93DBC7" w14:textId="5A386B14" w:rsidR="003A5CDC" w:rsidRDefault="005163EA" w:rsidP="005163EA">
      <w:pPr>
        <w:ind w:left="1440"/>
      </w:pPr>
      <w:r>
        <w:t xml:space="preserve">The integration to salesforce </w:t>
      </w:r>
      <w:proofErr w:type="gramStart"/>
      <w:r>
        <w:t>has to</w:t>
      </w:r>
      <w:proofErr w:type="gramEnd"/>
      <w:r>
        <w:t xml:space="preserve"> be setup in the ION API Suite &gt; Author</w:t>
      </w:r>
      <w:r w:rsidR="007143AA">
        <w:t>ized Apps.</w:t>
      </w:r>
    </w:p>
    <w:p w14:paraId="2A21E299" w14:textId="007EC9A7" w:rsidR="007143AA" w:rsidRDefault="007143AA" w:rsidP="005163EA">
      <w:pPr>
        <w:ind w:left="1440"/>
      </w:pPr>
      <w:r>
        <w:t xml:space="preserve">Refer to </w:t>
      </w:r>
      <w:r w:rsidR="00B3417F" w:rsidRPr="00B3417F">
        <w:t>M3 integration for Salesforce CRM.pdf</w:t>
      </w:r>
      <w:r w:rsidR="00725C3A">
        <w:t xml:space="preserve"> (Page 13-17,40-48) </w:t>
      </w:r>
    </w:p>
    <w:p w14:paraId="3A160B0D" w14:textId="6AD468F9" w:rsidR="005A1CEE" w:rsidRPr="00A85208" w:rsidRDefault="005A1CEE" w:rsidP="005163EA">
      <w:pPr>
        <w:ind w:left="1440"/>
        <w:rPr>
          <w:b/>
          <w:caps/>
          <w:sz w:val="24"/>
        </w:rPr>
      </w:pPr>
      <w:r>
        <w:object w:dxaOrig="1520" w:dyaOrig="988" w14:anchorId="71CC12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4pt;height:49.45pt" o:ole="">
            <v:imagedata r:id="rId11" o:title=""/>
          </v:shape>
          <o:OLEObject Type="Embed" ProgID="Acrobat.Document.DC" ShapeID="_x0000_i1025" DrawAspect="Icon" ObjectID="_1794062206" r:id="rId12"/>
        </w:object>
      </w:r>
    </w:p>
    <w:p w14:paraId="1C11F096" w14:textId="77777777" w:rsidR="00A257B6" w:rsidRDefault="00A257B6" w:rsidP="00A257B6">
      <w:pPr>
        <w:pStyle w:val="Heading2"/>
      </w:pPr>
      <w:bookmarkStart w:id="10" w:name="_Toc104551704"/>
      <w:bookmarkStart w:id="11" w:name="_Toc181110635"/>
      <w:r>
        <w:t>Installation Instructions</w:t>
      </w:r>
      <w:bookmarkEnd w:id="10"/>
      <w:bookmarkEnd w:id="11"/>
    </w:p>
    <w:p w14:paraId="718C1CE2" w14:textId="2AC00421" w:rsidR="00311BF2" w:rsidRDefault="00311BF2" w:rsidP="009173B5">
      <w:pPr>
        <w:pStyle w:val="Heading3"/>
        <w:numPr>
          <w:ilvl w:val="2"/>
          <w:numId w:val="9"/>
        </w:numPr>
        <w:tabs>
          <w:tab w:val="clear" w:pos="1440"/>
        </w:tabs>
      </w:pPr>
      <w:bookmarkStart w:id="12" w:name="_flat_file_definitions"/>
      <w:bookmarkStart w:id="13" w:name="_MEC_Maps"/>
      <w:bookmarkEnd w:id="12"/>
      <w:bookmarkEnd w:id="13"/>
      <w:r>
        <w:t>MEC</w:t>
      </w:r>
    </w:p>
    <w:p w14:paraId="68D48781" w14:textId="3E12990A" w:rsidR="00B53620" w:rsidRPr="00A85208" w:rsidRDefault="00B53620" w:rsidP="00B53620">
      <w:pPr>
        <w:pStyle w:val="BodyText"/>
        <w:ind w:left="0"/>
        <w:rPr>
          <w:b/>
          <w:bCs/>
          <w:highlight w:val="green"/>
        </w:rPr>
      </w:pPr>
      <w:r w:rsidRPr="00A85208">
        <w:rPr>
          <w:b/>
          <w:bCs/>
          <w:highlight w:val="green"/>
        </w:rPr>
        <w:t>Important Step:</w:t>
      </w:r>
    </w:p>
    <w:p w14:paraId="3C5F604A" w14:textId="77777777" w:rsidR="00B53620" w:rsidRPr="00B53620" w:rsidRDefault="00B53620" w:rsidP="00B53620">
      <w:pPr>
        <w:pStyle w:val="BodyText"/>
        <w:numPr>
          <w:ilvl w:val="0"/>
          <w:numId w:val="5"/>
        </w:numPr>
        <w:rPr>
          <w:highlight w:val="green"/>
        </w:rPr>
      </w:pPr>
      <w:r w:rsidRPr="00B53620">
        <w:rPr>
          <w:highlight w:val="green"/>
        </w:rPr>
        <w:t xml:space="preserve">Deactivate </w:t>
      </w:r>
      <w:r w:rsidRPr="00B53620">
        <w:rPr>
          <w:b/>
          <w:bCs/>
          <w:highlight w:val="green"/>
        </w:rPr>
        <w:t>standard BOD Agreement</w:t>
      </w:r>
      <w:r w:rsidRPr="00B53620">
        <w:rPr>
          <w:highlight w:val="green"/>
        </w:rPr>
        <w:t xml:space="preserve"> in EC Admin &gt; Server &gt; Agreement Status</w:t>
      </w:r>
    </w:p>
    <w:p w14:paraId="7C152852" w14:textId="3F6588A7" w:rsidR="00B53620" w:rsidRDefault="00710DDB" w:rsidP="00710DDB">
      <w:pPr>
        <w:pStyle w:val="BodyText"/>
        <w:ind w:left="0" w:firstLine="720"/>
      </w:pPr>
      <w:r w:rsidRPr="00710DDB">
        <w:rPr>
          <w:noProof/>
        </w:rPr>
        <w:drawing>
          <wp:inline distT="0" distB="0" distL="0" distR="0" wp14:anchorId="35383F97" wp14:editId="08B6D0EC">
            <wp:extent cx="5486145" cy="426427"/>
            <wp:effectExtent l="19050" t="19050" r="19685" b="12065"/>
            <wp:docPr id="119511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143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802" cy="45135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C940897" w14:textId="77777777" w:rsidR="00B50F07" w:rsidRPr="00D52772" w:rsidRDefault="00B50F07" w:rsidP="00710DDB">
      <w:pPr>
        <w:pStyle w:val="BodyText"/>
        <w:ind w:left="0" w:firstLine="720"/>
      </w:pPr>
    </w:p>
    <w:p w14:paraId="2A88197A" w14:textId="77777777" w:rsidR="000F443F" w:rsidRDefault="000F443F" w:rsidP="009173B5">
      <w:pPr>
        <w:pStyle w:val="BodyText"/>
        <w:numPr>
          <w:ilvl w:val="0"/>
          <w:numId w:val="5"/>
        </w:numPr>
      </w:pPr>
      <w:r>
        <w:t xml:space="preserve">Once Standard BOD Agreement is </w:t>
      </w:r>
      <w:proofErr w:type="gramStart"/>
      <w:r>
        <w:t>deactivate</w:t>
      </w:r>
      <w:proofErr w:type="gramEnd"/>
      <w:r>
        <w:t>, proceed with MEC map deployment</w:t>
      </w:r>
    </w:p>
    <w:p w14:paraId="4EEA19D6" w14:textId="77777777" w:rsidR="00B50F07" w:rsidRDefault="00B50F07" w:rsidP="00B50F07">
      <w:pPr>
        <w:pStyle w:val="BodyText"/>
        <w:ind w:left="720"/>
      </w:pPr>
    </w:p>
    <w:p w14:paraId="273CEBA9" w14:textId="1AE37981" w:rsidR="00311BF2" w:rsidRDefault="00311BF2" w:rsidP="009173B5">
      <w:pPr>
        <w:pStyle w:val="BodyText"/>
        <w:numPr>
          <w:ilvl w:val="0"/>
          <w:numId w:val="5"/>
        </w:numPr>
      </w:pPr>
      <w:r>
        <w:t xml:space="preserve">In the MEC Mapper tool, import the </w:t>
      </w:r>
      <w:proofErr w:type="spellStart"/>
      <w:r>
        <w:t>mec</w:t>
      </w:r>
      <w:proofErr w:type="spellEnd"/>
      <w:r>
        <w:t xml:space="preserve"> map (</w:t>
      </w:r>
      <w:r w:rsidRPr="005A3D30">
        <w:rPr>
          <w:i/>
          <w:iCs/>
        </w:rPr>
        <w:t>.zap file</w:t>
      </w:r>
      <w:r>
        <w:t>).</w:t>
      </w:r>
      <w:r>
        <w:br/>
      </w:r>
      <w:r>
        <w:rPr>
          <w:noProof/>
        </w:rPr>
        <w:drawing>
          <wp:inline distT="0" distB="0" distL="0" distR="0" wp14:anchorId="3D15CC94" wp14:editId="399A52E3">
            <wp:extent cx="3467686" cy="1391492"/>
            <wp:effectExtent l="19050" t="19050" r="19050" b="1841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9856" cy="140038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729790D" w14:textId="6390687C" w:rsidR="00B50F07" w:rsidRDefault="00311BF2" w:rsidP="009173B5">
      <w:pPr>
        <w:pStyle w:val="BodyText"/>
        <w:numPr>
          <w:ilvl w:val="0"/>
          <w:numId w:val="5"/>
        </w:numPr>
      </w:pPr>
      <w:r w:rsidRPr="00CF1A0C">
        <w:t>Right</w:t>
      </w:r>
      <w:r>
        <w:t>-</w:t>
      </w:r>
      <w:r w:rsidRPr="00CF1A0C">
        <w:t>click</w:t>
      </w:r>
      <w:r>
        <w:t xml:space="preserve"> </w:t>
      </w:r>
      <w:r w:rsidRPr="00DF21FB">
        <w:rPr>
          <w:b/>
          <w:bCs/>
        </w:rPr>
        <w:t>Publish</w:t>
      </w:r>
      <w:r>
        <w:rPr>
          <w:i/>
          <w:iCs/>
        </w:rPr>
        <w:t xml:space="preserve"> </w:t>
      </w:r>
      <w:r>
        <w:t>for the imported map</w:t>
      </w:r>
      <w:r w:rsidR="00DF21FB">
        <w:t>.</w:t>
      </w:r>
      <w:r>
        <w:br/>
      </w:r>
      <w:r>
        <w:rPr>
          <w:noProof/>
        </w:rPr>
        <w:drawing>
          <wp:inline distT="0" distB="0" distL="0" distR="0" wp14:anchorId="68AFA4DD" wp14:editId="247CB96B">
            <wp:extent cx="2140639" cy="1866900"/>
            <wp:effectExtent l="19050" t="19050" r="12065" b="1905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47692" cy="187305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1D2E91" w14:textId="3B4A6061" w:rsidR="00311BF2" w:rsidRDefault="00B50F07" w:rsidP="00B50F07">
      <w:r>
        <w:br w:type="page"/>
      </w:r>
    </w:p>
    <w:p w14:paraId="2B6BDE77" w14:textId="4F37C287" w:rsidR="00AA26BC" w:rsidRDefault="009E3EFE" w:rsidP="009173B5">
      <w:pPr>
        <w:pStyle w:val="BodyText"/>
        <w:numPr>
          <w:ilvl w:val="0"/>
          <w:numId w:val="5"/>
        </w:numPr>
      </w:pPr>
      <w:r>
        <w:lastRenderedPageBreak/>
        <w:t>Select the se</w:t>
      </w:r>
      <w:r w:rsidR="00A16C87">
        <w:t>rver to publish the MEC map.</w:t>
      </w:r>
    </w:p>
    <w:p w14:paraId="308C5AAE" w14:textId="33EE625E" w:rsidR="009E3EFE" w:rsidRDefault="00E220D6" w:rsidP="009E3EFE">
      <w:pPr>
        <w:pStyle w:val="BodyText"/>
        <w:ind w:left="720"/>
      </w:pPr>
      <w:r w:rsidRPr="00E220D6">
        <w:rPr>
          <w:noProof/>
        </w:rPr>
        <w:drawing>
          <wp:inline distT="0" distB="0" distL="0" distR="0" wp14:anchorId="5B40893D" wp14:editId="3BF78AF0">
            <wp:extent cx="2203938" cy="1530245"/>
            <wp:effectExtent l="0" t="0" r="6350" b="0"/>
            <wp:docPr id="15" name="Picture 1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applic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13881" cy="153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6611" w14:textId="4A5AB57A" w:rsidR="00B35EF5" w:rsidRPr="003179DC" w:rsidRDefault="00DE5DBC" w:rsidP="00202982">
      <w:pPr>
        <w:pStyle w:val="BodyText"/>
        <w:numPr>
          <w:ilvl w:val="0"/>
          <w:numId w:val="5"/>
        </w:numPr>
      </w:pPr>
      <w:r>
        <w:t xml:space="preserve">Continue login to tenant to publish the </w:t>
      </w:r>
      <w:r w:rsidRPr="00A16C87">
        <w:t>MEC map</w:t>
      </w:r>
      <w:r w:rsidR="00DF21FB">
        <w:rPr>
          <w:i/>
          <w:iCs/>
        </w:rPr>
        <w:t>.</w:t>
      </w:r>
    </w:p>
    <w:p w14:paraId="1688D10A" w14:textId="5C27CD14" w:rsidR="00AF302C" w:rsidRDefault="003179DC" w:rsidP="00AF302C">
      <w:pPr>
        <w:pStyle w:val="BodyText"/>
        <w:numPr>
          <w:ilvl w:val="0"/>
          <w:numId w:val="5"/>
        </w:numPr>
      </w:pPr>
      <w:r>
        <w:t>Activate</w:t>
      </w:r>
      <w:r w:rsidR="00AF302C">
        <w:t xml:space="preserve"> the Custom a</w:t>
      </w:r>
      <w:r>
        <w:t>greement in Enterprise Collaborator Admin</w:t>
      </w:r>
      <w:r w:rsidR="00AF302C">
        <w:t>:</w:t>
      </w:r>
    </w:p>
    <w:p w14:paraId="3B012DB8" w14:textId="6A860F90" w:rsidR="00240197" w:rsidRPr="009A542D" w:rsidRDefault="009A542D" w:rsidP="009A542D">
      <w:pPr>
        <w:ind w:firstLine="720"/>
        <w:rPr>
          <w:rFonts w:ascii="Source Sans Pro" w:hAnsi="Source Sans Pro"/>
          <w:color w:val="5C5C5C"/>
          <w:sz w:val="18"/>
          <w:szCs w:val="18"/>
          <w:shd w:val="clear" w:color="auto" w:fill="F0F0F0"/>
        </w:rPr>
      </w:pPr>
      <w:bookmarkStart w:id="14" w:name="_Toc104551708"/>
      <w:r w:rsidRPr="009A542D">
        <w:rPr>
          <w:rFonts w:ascii="Source Sans Pro" w:hAnsi="Source Sans Pro"/>
          <w:noProof/>
          <w:color w:val="5C5C5C"/>
          <w:sz w:val="18"/>
          <w:szCs w:val="18"/>
          <w:shd w:val="clear" w:color="auto" w:fill="F0F0F0"/>
        </w:rPr>
        <w:drawing>
          <wp:inline distT="0" distB="0" distL="0" distR="0" wp14:anchorId="340FF8FB" wp14:editId="2F3A9A07">
            <wp:extent cx="1962499" cy="543584"/>
            <wp:effectExtent l="19050" t="19050" r="19050" b="27940"/>
            <wp:docPr id="758878160" name="Picture 1" descr="A white box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78160" name="Picture 1" descr="A white box with black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74476" cy="54690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A0798BF" w14:textId="3743D0FF" w:rsidR="00D475C2" w:rsidRPr="00A85208" w:rsidRDefault="00D475C2" w:rsidP="00240197">
      <w:pPr>
        <w:pStyle w:val="BodyText"/>
      </w:pPr>
    </w:p>
    <w:p w14:paraId="7ACA4328" w14:textId="6F408BAB" w:rsidR="00B41309" w:rsidRDefault="00B41309">
      <w:pPr>
        <w:pStyle w:val="Heading3"/>
      </w:pPr>
      <w:r>
        <w:t>ION C</w:t>
      </w:r>
      <w:r w:rsidR="00DE034A">
        <w:t>O</w:t>
      </w:r>
      <w:r>
        <w:t>MPONENTS</w:t>
      </w:r>
    </w:p>
    <w:p w14:paraId="08C3256F" w14:textId="5497F29F" w:rsidR="00A94F8D" w:rsidRDefault="00A94F8D" w:rsidP="006D6D7C">
      <w:pPr>
        <w:pStyle w:val="Heading4"/>
        <w:tabs>
          <w:tab w:val="clear" w:pos="3993"/>
          <w:tab w:val="num" w:pos="3261"/>
        </w:tabs>
        <w:ind w:left="3261" w:hanging="1701"/>
      </w:pPr>
      <w:r>
        <w:t>XSLT MAPPING</w:t>
      </w:r>
    </w:p>
    <w:p w14:paraId="708ED89D" w14:textId="77777777" w:rsidR="00A273DB" w:rsidRDefault="00A273DB" w:rsidP="003E19A5">
      <w:pPr>
        <w:pStyle w:val="BodyText"/>
        <w:numPr>
          <w:ilvl w:val="0"/>
          <w:numId w:val="35"/>
        </w:numPr>
        <w:ind w:left="2160"/>
      </w:pPr>
      <w:r>
        <w:t>Navigate to ION Desk then go to Connect &gt; Mappings.</w:t>
      </w:r>
    </w:p>
    <w:p w14:paraId="3318E577" w14:textId="77777777" w:rsidR="00A273DB" w:rsidRDefault="00A273DB" w:rsidP="003E19A5">
      <w:pPr>
        <w:pStyle w:val="BodyText"/>
        <w:numPr>
          <w:ilvl w:val="0"/>
          <w:numId w:val="35"/>
        </w:numPr>
        <w:ind w:left="2160"/>
      </w:pPr>
      <w:r>
        <w:t>On the top pane, select the Import button.</w:t>
      </w:r>
    </w:p>
    <w:p w14:paraId="5D27C565" w14:textId="77777777" w:rsidR="00A273DB" w:rsidRDefault="00A273DB" w:rsidP="003E19A5">
      <w:pPr>
        <w:pStyle w:val="BodyText"/>
        <w:ind w:firstLine="720"/>
      </w:pPr>
      <w:r>
        <w:rPr>
          <w:noProof/>
        </w:rPr>
        <w:drawing>
          <wp:inline distT="0" distB="0" distL="0" distR="0" wp14:anchorId="13DA92FB" wp14:editId="73DFD728">
            <wp:extent cx="1504950" cy="781050"/>
            <wp:effectExtent l="19050" t="19050" r="19050" b="19050"/>
            <wp:docPr id="16" name="Picture 1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applicatio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7810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9CC9240" w14:textId="77777777" w:rsidR="00A273DB" w:rsidRDefault="00A273DB" w:rsidP="003E19A5">
      <w:pPr>
        <w:pStyle w:val="BodyText"/>
        <w:numPr>
          <w:ilvl w:val="0"/>
          <w:numId w:val="35"/>
        </w:numPr>
        <w:ind w:left="2160"/>
      </w:pPr>
      <w:r>
        <w:t>Import the following ION mapping:</w:t>
      </w:r>
    </w:p>
    <w:tbl>
      <w:tblPr>
        <w:tblStyle w:val="TableGridLight"/>
        <w:tblW w:w="6946" w:type="dxa"/>
        <w:tblInd w:w="2193" w:type="dxa"/>
        <w:tblLayout w:type="fixed"/>
        <w:tblLook w:val="04A0" w:firstRow="1" w:lastRow="0" w:firstColumn="1" w:lastColumn="0" w:noHBand="0" w:noVBand="1"/>
      </w:tblPr>
      <w:tblGrid>
        <w:gridCol w:w="6946"/>
      </w:tblGrid>
      <w:tr w:rsidR="00E863EF" w:rsidRPr="009B6E41" w14:paraId="6F5B53BC" w14:textId="77777777" w:rsidTr="00531E78">
        <w:trPr>
          <w:trHeight w:val="206"/>
        </w:trPr>
        <w:tc>
          <w:tcPr>
            <w:tcW w:w="6946" w:type="dxa"/>
            <w:vAlign w:val="center"/>
          </w:tcPr>
          <w:p w14:paraId="31679F69" w14:textId="77777777" w:rsidR="00E863EF" w:rsidRPr="00825AD2" w:rsidRDefault="00E863EF" w:rsidP="00531E78">
            <w:pPr>
              <w:pStyle w:val="BodyText"/>
              <w:spacing w:before="60" w:after="60"/>
              <w:ind w:left="0"/>
              <w:rPr>
                <w:rFonts w:ascii="Courier New" w:hAnsi="Courier New" w:cs="Courier New"/>
                <w:sz w:val="16"/>
                <w:szCs w:val="16"/>
              </w:rPr>
            </w:pPr>
            <w:r w:rsidRPr="00FE3F08">
              <w:rPr>
                <w:rFonts w:ascii="Consolas" w:hAnsi="Consolas"/>
                <w:szCs w:val="16"/>
              </w:rPr>
              <w:t>SyncItem_To_SFDC_SyncItem</w:t>
            </w:r>
            <w:r>
              <w:rPr>
                <w:rFonts w:ascii="Consolas" w:hAnsi="Consolas"/>
                <w:szCs w:val="16"/>
              </w:rPr>
              <w:t>.xml</w:t>
            </w:r>
          </w:p>
        </w:tc>
      </w:tr>
      <w:tr w:rsidR="00E863EF" w:rsidRPr="009B6E41" w14:paraId="5E028263" w14:textId="77777777" w:rsidTr="00531E78">
        <w:trPr>
          <w:trHeight w:val="206"/>
        </w:trPr>
        <w:tc>
          <w:tcPr>
            <w:tcW w:w="6946" w:type="dxa"/>
            <w:vAlign w:val="center"/>
          </w:tcPr>
          <w:p w14:paraId="1DA85646" w14:textId="77777777" w:rsidR="00E863EF" w:rsidRPr="00825AD2" w:rsidRDefault="00E863EF" w:rsidP="00531E78">
            <w:pPr>
              <w:pStyle w:val="BodyText"/>
              <w:spacing w:before="60" w:after="60"/>
              <w:ind w:left="0"/>
              <w:rPr>
                <w:rFonts w:ascii="Courier New" w:hAnsi="Courier New" w:cs="Courier New"/>
                <w:sz w:val="16"/>
                <w:szCs w:val="16"/>
              </w:rPr>
            </w:pPr>
            <w:r w:rsidRPr="00943862">
              <w:rPr>
                <w:rFonts w:ascii="Consolas" w:hAnsi="Consolas"/>
                <w:szCs w:val="16"/>
              </w:rPr>
              <w:t>Remove_Namespace_XSLT_ItemMaster</w:t>
            </w:r>
            <w:r>
              <w:rPr>
                <w:rFonts w:ascii="Consolas" w:hAnsi="Consolas"/>
                <w:szCs w:val="16"/>
              </w:rPr>
              <w:t>.xml</w:t>
            </w:r>
          </w:p>
        </w:tc>
      </w:tr>
      <w:tr w:rsidR="00E863EF" w:rsidRPr="009B6E41" w14:paraId="383A749A" w14:textId="77777777" w:rsidTr="00531E78">
        <w:trPr>
          <w:trHeight w:val="206"/>
        </w:trPr>
        <w:tc>
          <w:tcPr>
            <w:tcW w:w="6946" w:type="dxa"/>
            <w:vAlign w:val="center"/>
          </w:tcPr>
          <w:p w14:paraId="2150EA55" w14:textId="77777777" w:rsidR="00E863EF" w:rsidRPr="00825AD2" w:rsidRDefault="00E863EF" w:rsidP="00531E78">
            <w:pPr>
              <w:pStyle w:val="BodyText"/>
              <w:spacing w:before="60" w:after="60"/>
              <w:ind w:left="0"/>
              <w:rPr>
                <w:rFonts w:ascii="Courier New" w:hAnsi="Courier New" w:cs="Courier New"/>
                <w:sz w:val="16"/>
                <w:szCs w:val="16"/>
              </w:rPr>
            </w:pPr>
            <w:r w:rsidRPr="00572FCA">
              <w:rPr>
                <w:rFonts w:ascii="Consolas" w:hAnsi="Consolas"/>
                <w:szCs w:val="16"/>
              </w:rPr>
              <w:t>XSLT_StatusConvert_SFDC</w:t>
            </w:r>
            <w:r>
              <w:rPr>
                <w:rFonts w:ascii="Consolas" w:hAnsi="Consolas"/>
                <w:szCs w:val="16"/>
              </w:rPr>
              <w:t>.xml</w:t>
            </w:r>
          </w:p>
        </w:tc>
      </w:tr>
    </w:tbl>
    <w:p w14:paraId="2FB7D2FE" w14:textId="77777777" w:rsidR="00E863EF" w:rsidRDefault="00E863EF" w:rsidP="00E863EF">
      <w:pPr>
        <w:pStyle w:val="BodyText"/>
        <w:ind w:left="2160"/>
      </w:pPr>
    </w:p>
    <w:p w14:paraId="139AD890" w14:textId="5C3A310C" w:rsidR="00E863EF" w:rsidRDefault="00E863EF" w:rsidP="003E19A5">
      <w:pPr>
        <w:pStyle w:val="BodyText"/>
        <w:numPr>
          <w:ilvl w:val="0"/>
          <w:numId w:val="35"/>
        </w:numPr>
        <w:ind w:left="2160"/>
      </w:pPr>
      <w:r>
        <w:t>Activate the mapping.</w:t>
      </w:r>
    </w:p>
    <w:p w14:paraId="2F53E7BC" w14:textId="675481F3" w:rsidR="00A94F8D" w:rsidRPr="00E546B6" w:rsidRDefault="00405FD0" w:rsidP="00E546B6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br w:type="page"/>
      </w:r>
    </w:p>
    <w:p w14:paraId="5D29F15F" w14:textId="44FD86BE" w:rsidR="00A23E97" w:rsidRDefault="005274AB" w:rsidP="006D6D7C">
      <w:pPr>
        <w:pStyle w:val="Heading4"/>
        <w:tabs>
          <w:tab w:val="clear" w:pos="3993"/>
          <w:tab w:val="num" w:pos="3261"/>
        </w:tabs>
        <w:ind w:left="2977" w:hanging="1441"/>
      </w:pPr>
      <w:r>
        <w:lastRenderedPageBreak/>
        <w:t>API CONNECTION POINT</w:t>
      </w:r>
    </w:p>
    <w:p w14:paraId="008751C5" w14:textId="56E346D7" w:rsidR="003E6C2B" w:rsidRDefault="003E6C2B" w:rsidP="00AB6103">
      <w:pPr>
        <w:pStyle w:val="BodyText"/>
        <w:numPr>
          <w:ilvl w:val="0"/>
          <w:numId w:val="40"/>
        </w:numPr>
        <w:ind w:left="2127"/>
      </w:pPr>
      <w:r>
        <w:t xml:space="preserve">Navigate to ION Desk then go to </w:t>
      </w:r>
      <w:r w:rsidR="00737979">
        <w:t>Connect</w:t>
      </w:r>
      <w:r>
        <w:t xml:space="preserve"> &gt; </w:t>
      </w:r>
      <w:r w:rsidR="00737979">
        <w:t>Connection Points</w:t>
      </w:r>
      <w:r>
        <w:t>.</w:t>
      </w:r>
    </w:p>
    <w:p w14:paraId="6258AF55" w14:textId="77777777" w:rsidR="003E6C2B" w:rsidRDefault="003E6C2B" w:rsidP="00AB6103">
      <w:pPr>
        <w:pStyle w:val="BodyText"/>
        <w:numPr>
          <w:ilvl w:val="0"/>
          <w:numId w:val="40"/>
        </w:numPr>
        <w:ind w:left="2160"/>
      </w:pPr>
      <w:r>
        <w:t>On the top pane, select the Import button.</w:t>
      </w:r>
    </w:p>
    <w:p w14:paraId="7F4B35A1" w14:textId="630A3779" w:rsidR="003E6C2B" w:rsidRDefault="00F41977" w:rsidP="003E6C2B">
      <w:pPr>
        <w:pStyle w:val="BodyText"/>
        <w:ind w:firstLine="720"/>
      </w:pPr>
      <w:r w:rsidRPr="00F41977">
        <w:rPr>
          <w:noProof/>
        </w:rPr>
        <w:drawing>
          <wp:inline distT="0" distB="0" distL="0" distR="0" wp14:anchorId="19FF137F" wp14:editId="55CFB218">
            <wp:extent cx="2048161" cy="914528"/>
            <wp:effectExtent l="19050" t="19050" r="9525" b="19050"/>
            <wp:docPr id="610517441" name="Picture 1" descr="A blue and white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17441" name="Picture 1" descr="A blue and white sign with white 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91452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D7D8830" w14:textId="0A73400A" w:rsidR="00F10D1D" w:rsidRDefault="003E6C2B" w:rsidP="004304D6">
      <w:pPr>
        <w:pStyle w:val="BodyText"/>
        <w:numPr>
          <w:ilvl w:val="0"/>
          <w:numId w:val="40"/>
        </w:numPr>
        <w:ind w:left="2160"/>
      </w:pPr>
      <w:r>
        <w:t>Import the following ION mapping:</w:t>
      </w:r>
    </w:p>
    <w:tbl>
      <w:tblPr>
        <w:tblStyle w:val="InforTable0"/>
        <w:tblW w:w="6804" w:type="dxa"/>
        <w:tblInd w:w="2258" w:type="dxa"/>
        <w:tblLayout w:type="fixed"/>
        <w:tblLook w:val="04A0" w:firstRow="1" w:lastRow="0" w:firstColumn="1" w:lastColumn="0" w:noHBand="0" w:noVBand="1"/>
      </w:tblPr>
      <w:tblGrid>
        <w:gridCol w:w="6804"/>
      </w:tblGrid>
      <w:tr w:rsidR="00226E13" w:rsidRPr="00C601EE" w14:paraId="6C35FB98" w14:textId="77777777" w:rsidTr="00226E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804" w:type="dxa"/>
            <w:shd w:val="clear" w:color="auto" w:fill="auto"/>
          </w:tcPr>
          <w:p w14:paraId="56CC0704" w14:textId="1501EC1B" w:rsidR="00226E13" w:rsidRPr="00226E13" w:rsidRDefault="00226E13" w:rsidP="00226E13">
            <w:pPr>
              <w:pStyle w:val="BodyText"/>
              <w:spacing w:before="60" w:after="60"/>
              <w:ind w:left="0"/>
              <w:rPr>
                <w:rFonts w:ascii="Consolas" w:hAnsi="Consolas"/>
                <w:b w:val="0"/>
                <w:bCs/>
                <w:color w:val="000000" w:themeColor="text1"/>
                <w:szCs w:val="16"/>
              </w:rPr>
            </w:pPr>
            <w:r w:rsidRPr="00226E13">
              <w:rPr>
                <w:rFonts w:ascii="Consolas" w:hAnsi="Consolas"/>
                <w:b w:val="0"/>
                <w:bCs/>
                <w:color w:val="000000" w:themeColor="text1"/>
                <w:sz w:val="14"/>
                <w:szCs w:val="14"/>
              </w:rPr>
              <w:t>SFDC-</w:t>
            </w:r>
            <w:proofErr w:type="spellStart"/>
            <w:r w:rsidRPr="00226E13">
              <w:rPr>
                <w:rFonts w:ascii="Consolas" w:hAnsi="Consolas"/>
                <w:b w:val="0"/>
                <w:bCs/>
                <w:color w:val="000000" w:themeColor="text1"/>
                <w:sz w:val="14"/>
                <w:szCs w:val="14"/>
              </w:rPr>
              <w:t>ItemCreateProduct</w:t>
            </w:r>
            <w:proofErr w:type="spellEnd"/>
            <w:r w:rsidRPr="00226E13">
              <w:rPr>
                <w:rFonts w:ascii="Consolas" w:hAnsi="Consolas"/>
                <w:b w:val="0"/>
                <w:bCs/>
                <w:color w:val="000000" w:themeColor="text1"/>
                <w:sz w:val="14"/>
                <w:szCs w:val="14"/>
              </w:rPr>
              <w:t>_</w:t>
            </w:r>
            <w:r w:rsidRPr="00226E13">
              <w:rPr>
                <w:rFonts w:ascii="Consolas" w:hAnsi="Consolas"/>
                <w:b w:val="0"/>
                <w:bCs/>
                <w:i/>
                <w:iCs/>
                <w:color w:val="000000" w:themeColor="text1"/>
                <w:sz w:val="14"/>
                <w:szCs w:val="14"/>
              </w:rPr>
              <w:t>&lt;</w:t>
            </w:r>
            <w:proofErr w:type="spellStart"/>
            <w:r w:rsidRPr="00226E13">
              <w:rPr>
                <w:rFonts w:ascii="Consolas" w:hAnsi="Consolas"/>
                <w:b w:val="0"/>
                <w:bCs/>
                <w:i/>
                <w:iCs/>
                <w:color w:val="000000" w:themeColor="text1"/>
                <w:sz w:val="14"/>
                <w:szCs w:val="14"/>
              </w:rPr>
              <w:t>SalesforceEnvironment</w:t>
            </w:r>
            <w:proofErr w:type="spellEnd"/>
            <w:r w:rsidRPr="00226E13">
              <w:rPr>
                <w:rFonts w:ascii="Consolas" w:hAnsi="Consolas"/>
                <w:b w:val="0"/>
                <w:bCs/>
                <w:i/>
                <w:iCs/>
                <w:color w:val="000000" w:themeColor="text1"/>
                <w:sz w:val="14"/>
                <w:szCs w:val="14"/>
              </w:rPr>
              <w:t>&gt;</w:t>
            </w:r>
            <w:r w:rsidRPr="00226E13">
              <w:rPr>
                <w:rFonts w:ascii="Consolas" w:hAnsi="Consolas"/>
                <w:b w:val="0"/>
                <w:bCs/>
                <w:color w:val="000000" w:themeColor="text1"/>
                <w:sz w:val="14"/>
                <w:szCs w:val="14"/>
              </w:rPr>
              <w:t>.xml</w:t>
            </w:r>
          </w:p>
        </w:tc>
      </w:tr>
      <w:tr w:rsidR="00226E13" w14:paraId="5804B0D8" w14:textId="77777777" w:rsidTr="00226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804" w:type="dxa"/>
          </w:tcPr>
          <w:p w14:paraId="6E01D992" w14:textId="05CB72BF" w:rsidR="00226E13" w:rsidRDefault="00226E13" w:rsidP="00226E13">
            <w:pPr>
              <w:pStyle w:val="BodyText"/>
              <w:spacing w:before="60" w:after="60"/>
              <w:ind w:left="0"/>
              <w:rPr>
                <w:rFonts w:ascii="Consolas" w:hAnsi="Consolas"/>
                <w:szCs w:val="16"/>
              </w:rPr>
            </w:pPr>
            <w:r w:rsidRPr="00130C98">
              <w:rPr>
                <w:rFonts w:ascii="Consolas" w:hAnsi="Consolas"/>
                <w:sz w:val="14"/>
                <w:szCs w:val="14"/>
              </w:rPr>
              <w:t>SFDC-</w:t>
            </w:r>
            <w:proofErr w:type="spellStart"/>
            <w:r w:rsidRPr="00130C98">
              <w:rPr>
                <w:rFonts w:ascii="Consolas" w:hAnsi="Consolas"/>
                <w:sz w:val="14"/>
                <w:szCs w:val="14"/>
              </w:rPr>
              <w:t>ItemUpdateProduct</w:t>
            </w:r>
            <w:proofErr w:type="spellEnd"/>
            <w:r w:rsidRPr="00130C98">
              <w:rPr>
                <w:rFonts w:ascii="Consolas" w:hAnsi="Consolas"/>
                <w:sz w:val="14"/>
                <w:szCs w:val="14"/>
              </w:rPr>
              <w:t>_</w:t>
            </w:r>
            <w:r w:rsidRPr="00130C98">
              <w:rPr>
                <w:rFonts w:ascii="Consolas" w:hAnsi="Consolas"/>
                <w:i/>
                <w:iCs/>
                <w:sz w:val="14"/>
                <w:szCs w:val="14"/>
              </w:rPr>
              <w:t>&lt;</w:t>
            </w:r>
            <w:proofErr w:type="spellStart"/>
            <w:r w:rsidRPr="00130C98">
              <w:rPr>
                <w:rFonts w:ascii="Consolas" w:hAnsi="Consolas"/>
                <w:i/>
                <w:iCs/>
                <w:sz w:val="14"/>
                <w:szCs w:val="14"/>
              </w:rPr>
              <w:t>SalesforceEnvironment</w:t>
            </w:r>
            <w:proofErr w:type="spellEnd"/>
            <w:r w:rsidRPr="00130C98">
              <w:rPr>
                <w:rFonts w:ascii="Consolas" w:hAnsi="Consolas"/>
                <w:i/>
                <w:iCs/>
                <w:sz w:val="14"/>
                <w:szCs w:val="14"/>
              </w:rPr>
              <w:t>&gt;</w:t>
            </w:r>
            <w:r w:rsidRPr="00130C98">
              <w:rPr>
                <w:rFonts w:ascii="Consolas" w:hAnsi="Consolas"/>
                <w:sz w:val="14"/>
                <w:szCs w:val="14"/>
              </w:rPr>
              <w:t>.xml</w:t>
            </w:r>
          </w:p>
        </w:tc>
      </w:tr>
      <w:tr w:rsidR="00226E13" w14:paraId="3E4FC6F3" w14:textId="77777777" w:rsidTr="00226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6804" w:type="dxa"/>
          </w:tcPr>
          <w:p w14:paraId="5A8F161A" w14:textId="69B916A7" w:rsidR="00226E13" w:rsidRDefault="00226E13" w:rsidP="00226E13">
            <w:pPr>
              <w:pStyle w:val="BodyText"/>
              <w:spacing w:before="60" w:after="60"/>
              <w:ind w:left="0"/>
              <w:rPr>
                <w:rFonts w:ascii="Consolas" w:hAnsi="Consolas"/>
                <w:szCs w:val="16"/>
              </w:rPr>
            </w:pPr>
            <w:r w:rsidRPr="00130C98">
              <w:rPr>
                <w:rFonts w:ascii="Consolas" w:hAnsi="Consolas"/>
                <w:sz w:val="14"/>
                <w:szCs w:val="14"/>
              </w:rPr>
              <w:t>SFDC-</w:t>
            </w:r>
            <w:proofErr w:type="spellStart"/>
            <w:r w:rsidRPr="00130C98">
              <w:rPr>
                <w:rFonts w:ascii="Consolas" w:hAnsi="Consolas"/>
                <w:sz w:val="14"/>
                <w:szCs w:val="14"/>
              </w:rPr>
              <w:t>ItemCreateStandardPB</w:t>
            </w:r>
            <w:proofErr w:type="spellEnd"/>
            <w:r w:rsidRPr="00130C98">
              <w:rPr>
                <w:rFonts w:ascii="Consolas" w:hAnsi="Consolas"/>
                <w:sz w:val="14"/>
                <w:szCs w:val="14"/>
              </w:rPr>
              <w:t>_</w:t>
            </w:r>
            <w:r w:rsidRPr="00130C98">
              <w:rPr>
                <w:rFonts w:ascii="Consolas" w:hAnsi="Consolas"/>
                <w:i/>
                <w:iCs/>
                <w:sz w:val="14"/>
                <w:szCs w:val="14"/>
              </w:rPr>
              <w:t>&lt;</w:t>
            </w:r>
            <w:proofErr w:type="spellStart"/>
            <w:r w:rsidRPr="00130C98">
              <w:rPr>
                <w:rFonts w:ascii="Consolas" w:hAnsi="Consolas"/>
                <w:i/>
                <w:iCs/>
                <w:sz w:val="14"/>
                <w:szCs w:val="14"/>
              </w:rPr>
              <w:t>SalesforceEnvironment</w:t>
            </w:r>
            <w:proofErr w:type="spellEnd"/>
            <w:r w:rsidRPr="00130C98">
              <w:rPr>
                <w:rFonts w:ascii="Consolas" w:hAnsi="Consolas"/>
                <w:i/>
                <w:iCs/>
                <w:sz w:val="14"/>
                <w:szCs w:val="14"/>
              </w:rPr>
              <w:t>&gt;</w:t>
            </w:r>
            <w:r w:rsidRPr="00130C98">
              <w:rPr>
                <w:rFonts w:ascii="Consolas" w:hAnsi="Consolas"/>
                <w:sz w:val="14"/>
                <w:szCs w:val="14"/>
              </w:rPr>
              <w:t>.xml</w:t>
            </w:r>
          </w:p>
        </w:tc>
      </w:tr>
      <w:tr w:rsidR="00226E13" w14:paraId="405AE854" w14:textId="77777777" w:rsidTr="00226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804" w:type="dxa"/>
          </w:tcPr>
          <w:p w14:paraId="2C0E6C3B" w14:textId="7A8FB0A2" w:rsidR="00226E13" w:rsidRPr="00130C98" w:rsidRDefault="00226E13" w:rsidP="00226E13">
            <w:pPr>
              <w:pStyle w:val="BodyText"/>
              <w:spacing w:before="60" w:after="60"/>
              <w:ind w:left="0"/>
              <w:rPr>
                <w:rFonts w:ascii="Consolas" w:hAnsi="Consolas"/>
                <w:sz w:val="14"/>
                <w:szCs w:val="14"/>
              </w:rPr>
            </w:pPr>
            <w:r w:rsidRPr="00130C98">
              <w:rPr>
                <w:rFonts w:ascii="Consolas" w:hAnsi="Consolas"/>
                <w:sz w:val="14"/>
                <w:szCs w:val="14"/>
              </w:rPr>
              <w:t>SFDC-</w:t>
            </w:r>
            <w:proofErr w:type="spellStart"/>
            <w:r w:rsidRPr="00130C98">
              <w:rPr>
                <w:rFonts w:ascii="Consolas" w:hAnsi="Consolas"/>
                <w:sz w:val="14"/>
                <w:szCs w:val="14"/>
              </w:rPr>
              <w:t>ItemUpdateStandardPB</w:t>
            </w:r>
            <w:proofErr w:type="spellEnd"/>
            <w:r w:rsidRPr="00130C98">
              <w:rPr>
                <w:rFonts w:ascii="Consolas" w:hAnsi="Consolas"/>
                <w:sz w:val="14"/>
                <w:szCs w:val="14"/>
              </w:rPr>
              <w:t>_</w:t>
            </w:r>
            <w:r w:rsidRPr="00130C98">
              <w:rPr>
                <w:rFonts w:ascii="Consolas" w:hAnsi="Consolas"/>
                <w:i/>
                <w:iCs/>
                <w:sz w:val="14"/>
                <w:szCs w:val="14"/>
              </w:rPr>
              <w:t>&lt;</w:t>
            </w:r>
            <w:proofErr w:type="spellStart"/>
            <w:r w:rsidRPr="00130C98">
              <w:rPr>
                <w:rFonts w:ascii="Consolas" w:hAnsi="Consolas"/>
                <w:i/>
                <w:iCs/>
                <w:sz w:val="14"/>
                <w:szCs w:val="14"/>
              </w:rPr>
              <w:t>SalesforceEnvironment</w:t>
            </w:r>
            <w:proofErr w:type="spellEnd"/>
            <w:r w:rsidRPr="00130C98">
              <w:rPr>
                <w:rFonts w:ascii="Consolas" w:hAnsi="Consolas"/>
                <w:i/>
                <w:iCs/>
                <w:sz w:val="14"/>
                <w:szCs w:val="14"/>
              </w:rPr>
              <w:t>&gt;</w:t>
            </w:r>
            <w:r w:rsidRPr="00130C98">
              <w:rPr>
                <w:rFonts w:ascii="Consolas" w:hAnsi="Consolas"/>
                <w:sz w:val="14"/>
                <w:szCs w:val="14"/>
              </w:rPr>
              <w:t>.xml</w:t>
            </w:r>
          </w:p>
        </w:tc>
      </w:tr>
      <w:tr w:rsidR="00226E13" w14:paraId="1DD6E912" w14:textId="77777777" w:rsidTr="00226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6804" w:type="dxa"/>
          </w:tcPr>
          <w:p w14:paraId="3980D0CC" w14:textId="58B80B8A" w:rsidR="00226E13" w:rsidRPr="00130C98" w:rsidRDefault="00226E13" w:rsidP="00226E13">
            <w:pPr>
              <w:pStyle w:val="BodyText"/>
              <w:spacing w:before="60" w:after="60"/>
              <w:ind w:left="0"/>
              <w:rPr>
                <w:rFonts w:ascii="Consolas" w:hAnsi="Consolas"/>
                <w:sz w:val="14"/>
                <w:szCs w:val="14"/>
              </w:rPr>
            </w:pPr>
            <w:r w:rsidRPr="00130C98">
              <w:rPr>
                <w:rFonts w:ascii="Consolas" w:hAnsi="Consolas"/>
                <w:sz w:val="14"/>
                <w:szCs w:val="14"/>
              </w:rPr>
              <w:t>SFDC-</w:t>
            </w:r>
            <w:proofErr w:type="spellStart"/>
            <w:r w:rsidRPr="00130C98">
              <w:rPr>
                <w:rFonts w:ascii="Consolas" w:hAnsi="Consolas"/>
                <w:sz w:val="14"/>
                <w:szCs w:val="14"/>
              </w:rPr>
              <w:t>ItemCreateMaumee</w:t>
            </w:r>
            <w:proofErr w:type="spellEnd"/>
            <w:r w:rsidRPr="00130C98">
              <w:rPr>
                <w:rFonts w:ascii="Consolas" w:hAnsi="Consolas"/>
                <w:sz w:val="14"/>
                <w:szCs w:val="14"/>
              </w:rPr>
              <w:t>_</w:t>
            </w:r>
            <w:r w:rsidRPr="00130C98">
              <w:rPr>
                <w:rFonts w:ascii="Consolas" w:hAnsi="Consolas"/>
                <w:i/>
                <w:iCs/>
                <w:sz w:val="14"/>
                <w:szCs w:val="14"/>
              </w:rPr>
              <w:t>&lt;</w:t>
            </w:r>
            <w:proofErr w:type="spellStart"/>
            <w:r w:rsidRPr="00130C98">
              <w:rPr>
                <w:rFonts w:ascii="Consolas" w:hAnsi="Consolas"/>
                <w:i/>
                <w:iCs/>
                <w:sz w:val="14"/>
                <w:szCs w:val="14"/>
              </w:rPr>
              <w:t>SalesforceEnvironment</w:t>
            </w:r>
            <w:proofErr w:type="spellEnd"/>
            <w:r w:rsidRPr="00130C98">
              <w:rPr>
                <w:rFonts w:ascii="Consolas" w:hAnsi="Consolas"/>
                <w:i/>
                <w:iCs/>
                <w:sz w:val="14"/>
                <w:szCs w:val="14"/>
              </w:rPr>
              <w:t>&gt;</w:t>
            </w:r>
            <w:r w:rsidRPr="00130C98">
              <w:rPr>
                <w:rFonts w:ascii="Consolas" w:hAnsi="Consolas"/>
                <w:sz w:val="14"/>
                <w:szCs w:val="14"/>
              </w:rPr>
              <w:t>.xml</w:t>
            </w:r>
          </w:p>
        </w:tc>
      </w:tr>
      <w:tr w:rsidR="00226E13" w14:paraId="35C2C419" w14:textId="77777777" w:rsidTr="00226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804" w:type="dxa"/>
          </w:tcPr>
          <w:p w14:paraId="2E600C40" w14:textId="0BE9CC8D" w:rsidR="00226E13" w:rsidRPr="00130C98" w:rsidRDefault="00226E13" w:rsidP="00226E13">
            <w:pPr>
              <w:pStyle w:val="BodyText"/>
              <w:spacing w:before="60" w:after="60"/>
              <w:ind w:left="0"/>
              <w:rPr>
                <w:rFonts w:ascii="Consolas" w:hAnsi="Consolas"/>
                <w:sz w:val="14"/>
                <w:szCs w:val="14"/>
              </w:rPr>
            </w:pPr>
            <w:r w:rsidRPr="00130C98">
              <w:rPr>
                <w:rFonts w:ascii="Consolas" w:hAnsi="Consolas"/>
                <w:sz w:val="14"/>
                <w:szCs w:val="14"/>
              </w:rPr>
              <w:t>SFDC-</w:t>
            </w:r>
            <w:proofErr w:type="spellStart"/>
            <w:r w:rsidRPr="00130C98">
              <w:rPr>
                <w:rFonts w:ascii="Consolas" w:hAnsi="Consolas"/>
                <w:sz w:val="14"/>
                <w:szCs w:val="14"/>
              </w:rPr>
              <w:t>ItemUpdateMaumee</w:t>
            </w:r>
            <w:proofErr w:type="spellEnd"/>
            <w:r w:rsidRPr="00130C98">
              <w:rPr>
                <w:rFonts w:ascii="Consolas" w:hAnsi="Consolas"/>
                <w:sz w:val="14"/>
                <w:szCs w:val="14"/>
              </w:rPr>
              <w:t>_</w:t>
            </w:r>
            <w:r w:rsidRPr="00130C98">
              <w:rPr>
                <w:rFonts w:ascii="Consolas" w:hAnsi="Consolas"/>
                <w:i/>
                <w:iCs/>
                <w:sz w:val="14"/>
                <w:szCs w:val="14"/>
              </w:rPr>
              <w:t>&lt;</w:t>
            </w:r>
            <w:proofErr w:type="spellStart"/>
            <w:r w:rsidRPr="00130C98">
              <w:rPr>
                <w:rFonts w:ascii="Consolas" w:hAnsi="Consolas"/>
                <w:i/>
                <w:iCs/>
                <w:sz w:val="14"/>
                <w:szCs w:val="14"/>
              </w:rPr>
              <w:t>SalesforceEnvironment</w:t>
            </w:r>
            <w:proofErr w:type="spellEnd"/>
            <w:r w:rsidRPr="00130C98">
              <w:rPr>
                <w:rFonts w:ascii="Consolas" w:hAnsi="Consolas"/>
                <w:i/>
                <w:iCs/>
                <w:sz w:val="14"/>
                <w:szCs w:val="14"/>
              </w:rPr>
              <w:t>&gt;</w:t>
            </w:r>
            <w:r w:rsidRPr="00130C98">
              <w:rPr>
                <w:rFonts w:ascii="Consolas" w:hAnsi="Consolas"/>
                <w:sz w:val="14"/>
                <w:szCs w:val="14"/>
              </w:rPr>
              <w:t>.xml</w:t>
            </w:r>
          </w:p>
        </w:tc>
      </w:tr>
    </w:tbl>
    <w:p w14:paraId="4F440CB2" w14:textId="77777777" w:rsidR="004E5D0C" w:rsidRDefault="004E5D0C" w:rsidP="004E5D0C">
      <w:pPr>
        <w:pStyle w:val="BodyText"/>
        <w:ind w:left="2160"/>
      </w:pPr>
    </w:p>
    <w:p w14:paraId="494830BC" w14:textId="3CE8AF44" w:rsidR="00F10D1D" w:rsidRDefault="00F10D1D" w:rsidP="00AB6103">
      <w:pPr>
        <w:pStyle w:val="BodyText"/>
        <w:numPr>
          <w:ilvl w:val="0"/>
          <w:numId w:val="40"/>
        </w:numPr>
        <w:ind w:left="2160"/>
      </w:pPr>
      <w:r>
        <w:t>Activate the connection points</w:t>
      </w:r>
      <w:r w:rsidR="00226E13">
        <w:t xml:space="preserve"> when needed</w:t>
      </w:r>
      <w:r>
        <w:t>.</w:t>
      </w:r>
    </w:p>
    <w:p w14:paraId="592E7C71" w14:textId="77777777" w:rsidR="00A23E97" w:rsidRPr="00A23E97" w:rsidRDefault="00A23E97" w:rsidP="002D55F5">
      <w:pPr>
        <w:pStyle w:val="BodyText"/>
        <w:ind w:left="0"/>
      </w:pPr>
    </w:p>
    <w:p w14:paraId="006B68C4" w14:textId="35239150" w:rsidR="002E70BF" w:rsidRDefault="00CD6725" w:rsidP="006D6D7C">
      <w:pPr>
        <w:pStyle w:val="Heading4"/>
        <w:tabs>
          <w:tab w:val="clear" w:pos="3993"/>
          <w:tab w:val="num" w:pos="2977"/>
        </w:tabs>
        <w:ind w:hanging="2433"/>
      </w:pPr>
      <w:r>
        <w:t>DOCUMENT FLOW</w:t>
      </w:r>
    </w:p>
    <w:p w14:paraId="0C73F445" w14:textId="66AED69B" w:rsidR="000D0AA0" w:rsidRPr="00DD3F1E" w:rsidRDefault="00F6144B" w:rsidP="00011112">
      <w:pPr>
        <w:pStyle w:val="paragraph0"/>
        <w:numPr>
          <w:ilvl w:val="0"/>
          <w:numId w:val="14"/>
        </w:numPr>
        <w:tabs>
          <w:tab w:val="num" w:pos="2268"/>
        </w:tabs>
        <w:spacing w:before="0" w:beforeAutospacing="0" w:after="0" w:afterAutospacing="0"/>
        <w:ind w:left="2160" w:hanging="175"/>
        <w:textAlignment w:val="baseline"/>
        <w:rPr>
          <w:rStyle w:val="eop"/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0"/>
          <w:szCs w:val="20"/>
        </w:rPr>
        <w:t xml:space="preserve">Navigate to ION Desk then go to </w:t>
      </w:r>
      <w:r>
        <w:rPr>
          <w:rStyle w:val="normaltextrun"/>
          <w:rFonts w:ascii="Arial" w:hAnsi="Arial" w:cs="Arial"/>
          <w:i/>
          <w:iCs/>
          <w:sz w:val="20"/>
          <w:szCs w:val="20"/>
        </w:rPr>
        <w:t>Connect &gt; Data Flows</w:t>
      </w:r>
      <w:r>
        <w:rPr>
          <w:rStyle w:val="normaltextrun"/>
          <w:rFonts w:ascii="Arial" w:hAnsi="Arial" w:cs="Arial"/>
          <w:sz w:val="20"/>
          <w:szCs w:val="20"/>
        </w:rPr>
        <w:t>.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14:paraId="1E0E9013" w14:textId="40A46CAA" w:rsidR="00DD3F1E" w:rsidRPr="00DD3F1E" w:rsidRDefault="00DD3F1E" w:rsidP="00011112">
      <w:pPr>
        <w:pStyle w:val="paragraph0"/>
        <w:numPr>
          <w:ilvl w:val="0"/>
          <w:numId w:val="14"/>
        </w:numPr>
        <w:tabs>
          <w:tab w:val="num" w:pos="2268"/>
        </w:tabs>
        <w:spacing w:before="0" w:beforeAutospacing="0" w:after="0" w:afterAutospacing="0"/>
        <w:ind w:left="2160" w:hanging="175"/>
        <w:textAlignment w:val="baseline"/>
        <w:rPr>
          <w:rStyle w:val="eop"/>
          <w:rFonts w:ascii="Arial" w:hAnsi="Arial" w:cs="Arial"/>
          <w:sz w:val="22"/>
          <w:szCs w:val="22"/>
        </w:rPr>
      </w:pPr>
      <w:r>
        <w:rPr>
          <w:rStyle w:val="eop"/>
          <w:rFonts w:ascii="Arial" w:hAnsi="Arial" w:cs="Arial"/>
          <w:sz w:val="20"/>
          <w:szCs w:val="20"/>
        </w:rPr>
        <w:t>On the top pane, select Import button.</w:t>
      </w:r>
    </w:p>
    <w:p w14:paraId="5FC03529" w14:textId="4C37AC8D" w:rsidR="00DD3F1E" w:rsidRPr="00011112" w:rsidRDefault="00DD3F1E" w:rsidP="00DD3F1E">
      <w:pPr>
        <w:pStyle w:val="paragraph0"/>
        <w:spacing w:before="0" w:beforeAutospacing="0" w:after="0" w:afterAutospacing="0"/>
        <w:ind w:left="2160"/>
        <w:textAlignment w:val="baseline"/>
        <w:rPr>
          <w:rFonts w:ascii="Arial" w:hAnsi="Arial" w:cs="Arial"/>
          <w:sz w:val="22"/>
          <w:szCs w:val="22"/>
        </w:rPr>
      </w:pPr>
      <w:r w:rsidRPr="00DD3F1E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EE38D2B" wp14:editId="6C2262E5">
            <wp:extent cx="1944564" cy="796644"/>
            <wp:effectExtent l="0" t="0" r="0" b="3810"/>
            <wp:docPr id="12753493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49360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51795" cy="79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262A" w14:textId="3A36A0C7" w:rsidR="00465486" w:rsidRDefault="00041575" w:rsidP="00041575">
      <w:pPr>
        <w:pStyle w:val="paragraph0"/>
        <w:numPr>
          <w:ilvl w:val="0"/>
          <w:numId w:val="15"/>
        </w:numPr>
        <w:tabs>
          <w:tab w:val="num" w:pos="2160"/>
        </w:tabs>
        <w:spacing w:before="0" w:beforeAutospacing="0" w:after="0" w:afterAutospacing="0"/>
        <w:ind w:left="2345"/>
        <w:textAlignment w:val="baseline"/>
        <w:rPr>
          <w:rStyle w:val="normaltextrun"/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sz w:val="20"/>
          <w:szCs w:val="20"/>
        </w:rPr>
        <w:t xml:space="preserve"> </w:t>
      </w:r>
      <w:r w:rsidR="00C86ED0">
        <w:rPr>
          <w:rStyle w:val="normaltextrun"/>
          <w:rFonts w:ascii="Arial" w:hAnsi="Arial" w:cs="Arial"/>
          <w:sz w:val="20"/>
          <w:szCs w:val="20"/>
        </w:rPr>
        <w:t xml:space="preserve">Ensure that </w:t>
      </w:r>
      <w:r w:rsidR="00226E13">
        <w:rPr>
          <w:rStyle w:val="normaltextrun"/>
          <w:rFonts w:ascii="Arial" w:hAnsi="Arial" w:cs="Arial"/>
          <w:sz w:val="20"/>
          <w:szCs w:val="20"/>
        </w:rPr>
        <w:t xml:space="preserve">the following </w:t>
      </w:r>
      <w:r>
        <w:rPr>
          <w:rStyle w:val="normaltextrun"/>
          <w:rFonts w:ascii="Arial" w:hAnsi="Arial" w:cs="Arial"/>
          <w:sz w:val="20"/>
          <w:szCs w:val="20"/>
        </w:rPr>
        <w:t xml:space="preserve">document </w:t>
      </w:r>
      <w:r w:rsidR="00226E13">
        <w:rPr>
          <w:rStyle w:val="normaltextrun"/>
          <w:rFonts w:ascii="Arial" w:hAnsi="Arial" w:cs="Arial"/>
          <w:sz w:val="20"/>
          <w:szCs w:val="20"/>
        </w:rPr>
        <w:t xml:space="preserve">flows </w:t>
      </w:r>
      <w:r>
        <w:rPr>
          <w:rStyle w:val="normaltextrun"/>
          <w:rFonts w:ascii="Arial" w:hAnsi="Arial" w:cs="Arial"/>
          <w:sz w:val="20"/>
          <w:szCs w:val="20"/>
        </w:rPr>
        <w:t xml:space="preserve">below </w:t>
      </w:r>
      <w:r w:rsidR="00C86ED0">
        <w:rPr>
          <w:rStyle w:val="normaltextrun"/>
          <w:rFonts w:ascii="Arial" w:hAnsi="Arial" w:cs="Arial"/>
          <w:sz w:val="20"/>
          <w:szCs w:val="20"/>
        </w:rPr>
        <w:t>appears in the list.</w:t>
      </w:r>
      <w:r w:rsidR="00C86ED0" w:rsidRPr="00C07A2B">
        <w:rPr>
          <w:rStyle w:val="normaltextrun"/>
        </w:rPr>
        <w:t> </w:t>
      </w:r>
    </w:p>
    <w:tbl>
      <w:tblPr>
        <w:tblStyle w:val="InforTable0"/>
        <w:tblW w:w="7229" w:type="dxa"/>
        <w:tblInd w:w="2122" w:type="dxa"/>
        <w:tblLayout w:type="fixed"/>
        <w:tblLook w:val="04A0" w:firstRow="1" w:lastRow="0" w:firstColumn="1" w:lastColumn="0" w:noHBand="0" w:noVBand="1"/>
      </w:tblPr>
      <w:tblGrid>
        <w:gridCol w:w="7229"/>
      </w:tblGrid>
      <w:tr w:rsidR="00226E13" w:rsidRPr="00D83DF2" w14:paraId="7D71ECB6" w14:textId="77777777" w:rsidTr="00226E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229" w:type="dxa"/>
            <w:shd w:val="clear" w:color="auto" w:fill="auto"/>
          </w:tcPr>
          <w:p w14:paraId="54CE89AA" w14:textId="77777777" w:rsidR="00226E13" w:rsidRPr="00226E13" w:rsidRDefault="00226E13" w:rsidP="008B0E05">
            <w:pPr>
              <w:pStyle w:val="BodyText"/>
              <w:spacing w:before="60" w:after="60"/>
              <w:ind w:left="0"/>
              <w:rPr>
                <w:rFonts w:ascii="Consolas" w:hAnsi="Consolas"/>
                <w:b w:val="0"/>
                <w:color w:val="auto"/>
                <w:sz w:val="14"/>
                <w:szCs w:val="14"/>
              </w:rPr>
            </w:pPr>
            <w:r w:rsidRPr="00226E13">
              <w:rPr>
                <w:rFonts w:ascii="Consolas" w:hAnsi="Consolas"/>
                <w:b w:val="0"/>
                <w:color w:val="auto"/>
                <w:sz w:val="14"/>
                <w:szCs w:val="14"/>
              </w:rPr>
              <w:t>M3-Salesforce_ItemMaster_InitialLoad_Products_&lt;SalesforceEnvironment&gt;.zip</w:t>
            </w:r>
          </w:p>
        </w:tc>
      </w:tr>
      <w:tr w:rsidR="00226E13" w:rsidRPr="00D83DF2" w14:paraId="1BCD8AFB" w14:textId="77777777" w:rsidTr="00226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29" w:type="dxa"/>
          </w:tcPr>
          <w:p w14:paraId="77AAD752" w14:textId="77777777" w:rsidR="00226E13" w:rsidRPr="00130C98" w:rsidRDefault="00226E13" w:rsidP="008B0E05">
            <w:pPr>
              <w:pStyle w:val="BodyText"/>
              <w:spacing w:before="60" w:after="60"/>
              <w:ind w:left="0"/>
              <w:rPr>
                <w:rFonts w:ascii="Consolas" w:hAnsi="Consolas"/>
                <w:sz w:val="14"/>
                <w:szCs w:val="14"/>
              </w:rPr>
            </w:pPr>
            <w:r w:rsidRPr="00130C98">
              <w:rPr>
                <w:rFonts w:ascii="Consolas" w:hAnsi="Consolas"/>
                <w:sz w:val="14"/>
                <w:szCs w:val="14"/>
              </w:rPr>
              <w:t>M3-Salesforce_ItemMaster_InitialLoad_StandardPriceBooks_</w:t>
            </w:r>
            <w:r w:rsidRPr="00130C98">
              <w:rPr>
                <w:rFonts w:ascii="Consolas" w:hAnsi="Consolas"/>
                <w:i/>
                <w:iCs/>
                <w:sz w:val="14"/>
                <w:szCs w:val="14"/>
              </w:rPr>
              <w:t>&lt;SalesforceEnvironment&gt;</w:t>
            </w:r>
            <w:r w:rsidRPr="00130C98">
              <w:rPr>
                <w:rFonts w:ascii="Consolas" w:hAnsi="Consolas"/>
                <w:sz w:val="14"/>
                <w:szCs w:val="14"/>
              </w:rPr>
              <w:t>.xml</w:t>
            </w:r>
          </w:p>
        </w:tc>
      </w:tr>
      <w:tr w:rsidR="00226E13" w:rsidRPr="00D83DF2" w14:paraId="68E43192" w14:textId="77777777" w:rsidTr="00226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7229" w:type="dxa"/>
          </w:tcPr>
          <w:p w14:paraId="31A5C38F" w14:textId="77777777" w:rsidR="00226E13" w:rsidRPr="00130C98" w:rsidRDefault="00226E13" w:rsidP="008B0E05">
            <w:pPr>
              <w:pStyle w:val="BodyText"/>
              <w:spacing w:before="60" w:after="60"/>
              <w:ind w:left="0"/>
              <w:rPr>
                <w:rFonts w:ascii="Consolas" w:hAnsi="Consolas"/>
                <w:sz w:val="14"/>
                <w:szCs w:val="14"/>
              </w:rPr>
            </w:pPr>
            <w:r w:rsidRPr="00130C98">
              <w:rPr>
                <w:rFonts w:ascii="Consolas" w:hAnsi="Consolas"/>
                <w:sz w:val="14"/>
                <w:szCs w:val="14"/>
              </w:rPr>
              <w:t>M3-Salesforce_ItemMaster_InitialLoad_MaumeePriceBooks_</w:t>
            </w:r>
            <w:r w:rsidRPr="00130C98">
              <w:rPr>
                <w:rFonts w:ascii="Consolas" w:hAnsi="Consolas"/>
                <w:i/>
                <w:iCs/>
                <w:sz w:val="14"/>
                <w:szCs w:val="14"/>
              </w:rPr>
              <w:t>&lt;SalesforceEnvironment&gt;</w:t>
            </w:r>
            <w:r w:rsidRPr="00130C98">
              <w:rPr>
                <w:rFonts w:ascii="Consolas" w:hAnsi="Consolas"/>
                <w:sz w:val="14"/>
                <w:szCs w:val="14"/>
              </w:rPr>
              <w:t>.xml</w:t>
            </w:r>
          </w:p>
        </w:tc>
      </w:tr>
    </w:tbl>
    <w:p w14:paraId="1C8B2622" w14:textId="77777777" w:rsidR="00226E13" w:rsidRPr="00226E13" w:rsidRDefault="00226E13" w:rsidP="00226E13">
      <w:pPr>
        <w:pStyle w:val="paragraph0"/>
        <w:tabs>
          <w:tab w:val="num" w:pos="2160"/>
        </w:tabs>
        <w:spacing w:before="0" w:beforeAutospacing="0" w:after="0" w:afterAutospacing="0"/>
        <w:ind w:left="2345"/>
        <w:textAlignment w:val="baseline"/>
        <w:rPr>
          <w:rStyle w:val="normaltextrun"/>
          <w:rFonts w:ascii="Arial" w:hAnsi="Arial" w:cs="Arial"/>
          <w:sz w:val="20"/>
          <w:szCs w:val="20"/>
        </w:rPr>
      </w:pPr>
    </w:p>
    <w:p w14:paraId="1A04EBAA" w14:textId="41F9126A" w:rsidR="00671607" w:rsidRPr="00C07A2B" w:rsidRDefault="00041575" w:rsidP="00671607">
      <w:pPr>
        <w:pStyle w:val="paragraph0"/>
        <w:numPr>
          <w:ilvl w:val="0"/>
          <w:numId w:val="15"/>
        </w:numPr>
        <w:tabs>
          <w:tab w:val="num" w:pos="2160"/>
        </w:tabs>
        <w:spacing w:before="0" w:beforeAutospacing="0" w:after="0" w:afterAutospacing="0"/>
        <w:ind w:left="2345"/>
        <w:textAlignment w:val="baseline"/>
        <w:rPr>
          <w:rStyle w:val="normaltextrun"/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sz w:val="20"/>
          <w:szCs w:val="20"/>
        </w:rPr>
        <w:t xml:space="preserve"> </w:t>
      </w:r>
      <w:r w:rsidR="00614437" w:rsidRPr="00C07A2B">
        <w:rPr>
          <w:rStyle w:val="normaltextrun"/>
          <w:rFonts w:ascii="Arial" w:hAnsi="Arial" w:cs="Arial"/>
          <w:sz w:val="20"/>
          <w:szCs w:val="20"/>
        </w:rPr>
        <w:t>Save and Activate/Reactivate the Data Flow</w:t>
      </w:r>
      <w:r w:rsidR="00226E13">
        <w:rPr>
          <w:rStyle w:val="normaltextrun"/>
          <w:rFonts w:ascii="Arial" w:hAnsi="Arial" w:cs="Arial"/>
          <w:sz w:val="20"/>
          <w:szCs w:val="20"/>
        </w:rPr>
        <w:t xml:space="preserve"> </w:t>
      </w:r>
      <w:r w:rsidR="00226E13" w:rsidRPr="004C2849">
        <w:rPr>
          <w:rStyle w:val="normaltextrun"/>
          <w:rFonts w:ascii="Arial" w:hAnsi="Arial" w:cs="Arial"/>
          <w:b/>
          <w:bCs/>
          <w:sz w:val="20"/>
          <w:szCs w:val="20"/>
        </w:rPr>
        <w:t>when needed for the initial loaded</w:t>
      </w:r>
      <w:r w:rsidR="003A5D9D">
        <w:rPr>
          <w:rStyle w:val="normaltextrun"/>
          <w:rFonts w:ascii="Arial" w:hAnsi="Arial" w:cs="Arial"/>
          <w:b/>
          <w:bCs/>
          <w:sz w:val="20"/>
          <w:szCs w:val="20"/>
        </w:rPr>
        <w:t xml:space="preserve"> </w:t>
      </w:r>
      <w:r w:rsidR="00226E13" w:rsidRPr="004C2849">
        <w:rPr>
          <w:rStyle w:val="normaltextrun"/>
          <w:rFonts w:ascii="Arial" w:hAnsi="Arial" w:cs="Arial"/>
          <w:b/>
          <w:bCs/>
          <w:sz w:val="20"/>
          <w:szCs w:val="20"/>
        </w:rPr>
        <w:t>process</w:t>
      </w:r>
      <w:r w:rsidR="00614437" w:rsidRPr="00C07A2B">
        <w:rPr>
          <w:rStyle w:val="normaltextrun"/>
          <w:rFonts w:ascii="Arial" w:hAnsi="Arial" w:cs="Arial"/>
          <w:sz w:val="20"/>
          <w:szCs w:val="20"/>
        </w:rPr>
        <w:t>.</w:t>
      </w:r>
      <w:r w:rsidR="00614437" w:rsidRPr="00C07A2B">
        <w:rPr>
          <w:rStyle w:val="normaltextrun"/>
          <w:rFonts w:ascii="Arial" w:hAnsi="Arial"/>
          <w:sz w:val="20"/>
          <w:szCs w:val="20"/>
        </w:rPr>
        <w:t> </w:t>
      </w:r>
      <w:r w:rsidR="00614437" w:rsidRPr="00C07A2B">
        <w:rPr>
          <w:rStyle w:val="normaltextrun"/>
          <w:rFonts w:ascii="Arial" w:hAnsi="Arial"/>
          <w:sz w:val="20"/>
          <w:szCs w:val="20"/>
        </w:rPr>
        <w:br/>
      </w:r>
    </w:p>
    <w:p w14:paraId="2AC10427" w14:textId="77777777" w:rsidR="00405FD0" w:rsidRDefault="00614437" w:rsidP="00D44F2E">
      <w:pPr>
        <w:pStyle w:val="ListParagraph"/>
        <w:ind w:left="2705" w:firstLine="175"/>
        <w:rPr>
          <w:rStyle w:val="eop"/>
          <w:rFonts w:cs="Arial"/>
          <w:sz w:val="22"/>
          <w:szCs w:val="22"/>
        </w:rPr>
      </w:pPr>
      <w:r>
        <w:rPr>
          <w:noProof/>
        </w:rPr>
        <w:drawing>
          <wp:inline distT="0" distB="0" distL="0" distR="0" wp14:anchorId="45154399" wp14:editId="51B6ABDA">
            <wp:extent cx="2456815" cy="640908"/>
            <wp:effectExtent l="19050" t="19050" r="19685" b="26035"/>
            <wp:docPr id="28" name="Picture 2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630"/>
                    <a:stretch/>
                  </pic:blipFill>
                  <pic:spPr bwMode="auto">
                    <a:xfrm>
                      <a:off x="0" y="0"/>
                      <a:ext cx="2456815" cy="640908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14437">
        <w:rPr>
          <w:rStyle w:val="scxw19737798"/>
          <w:rFonts w:cs="Arial"/>
        </w:rPr>
        <w:t> </w:t>
      </w:r>
      <w:r w:rsidRPr="00614437">
        <w:rPr>
          <w:rStyle w:val="eop"/>
          <w:rFonts w:cs="Arial"/>
          <w:sz w:val="22"/>
          <w:szCs w:val="22"/>
        </w:rPr>
        <w:t xml:space="preserve"> </w:t>
      </w:r>
    </w:p>
    <w:p w14:paraId="40154254" w14:textId="77777777" w:rsidR="00405FD0" w:rsidRDefault="00405FD0">
      <w:pPr>
        <w:rPr>
          <w:rStyle w:val="eop"/>
          <w:rFonts w:cs="Arial"/>
          <w:sz w:val="22"/>
          <w:szCs w:val="22"/>
        </w:rPr>
      </w:pPr>
      <w:r>
        <w:rPr>
          <w:rStyle w:val="eop"/>
          <w:rFonts w:cs="Arial"/>
          <w:sz w:val="22"/>
          <w:szCs w:val="22"/>
        </w:rPr>
        <w:br w:type="page"/>
      </w:r>
    </w:p>
    <w:p w14:paraId="7A7EBE82" w14:textId="77777777" w:rsidR="00FB2F6C" w:rsidRPr="00CA5FB6" w:rsidRDefault="00614437" w:rsidP="00FB2F6C">
      <w:pPr>
        <w:pStyle w:val="Heading2"/>
      </w:pPr>
      <w:r w:rsidRPr="00405FD0">
        <w:rPr>
          <w:rStyle w:val="eop"/>
          <w:rFonts w:cs="Arial"/>
          <w:sz w:val="22"/>
          <w:szCs w:val="22"/>
        </w:rPr>
        <w:lastRenderedPageBreak/>
        <w:br w:type="page"/>
      </w:r>
      <w:r w:rsidR="00FB2F6C">
        <w:lastRenderedPageBreak/>
        <w:t>Manual Configuration</w:t>
      </w:r>
    </w:p>
    <w:p w14:paraId="6B5F8446" w14:textId="77777777" w:rsidR="00FB2F6C" w:rsidRDefault="00FB2F6C" w:rsidP="00FB2F6C">
      <w:pPr>
        <w:pStyle w:val="Heading3"/>
      </w:pPr>
      <w:r>
        <w:t>Updating record type id</w:t>
      </w:r>
    </w:p>
    <w:p w14:paraId="4A6265CB" w14:textId="77777777" w:rsidR="00FB2F6C" w:rsidRDefault="00FB2F6C" w:rsidP="00FB2F6C">
      <w:pPr>
        <w:pStyle w:val="BodyText"/>
      </w:pPr>
      <w:r>
        <w:t>Record type ID may vary per Salesforce environment.</w:t>
      </w:r>
    </w:p>
    <w:p w14:paraId="3BE7FA08" w14:textId="77777777" w:rsidR="00FB2F6C" w:rsidRDefault="00FB2F6C" w:rsidP="00FB2F6C">
      <w:pPr>
        <w:pStyle w:val="BodyText"/>
      </w:pPr>
      <w:r>
        <w:t xml:space="preserve">Currently the value is </w:t>
      </w:r>
      <w:r w:rsidRPr="00B568A7">
        <w:rPr>
          <w:b/>
          <w:bCs/>
        </w:rPr>
        <w:t>hardcoded</w:t>
      </w:r>
      <w:r>
        <w:t xml:space="preserve"> in each connection point, the following connection points must be updated based on the Environment Record Type ID :</w:t>
      </w:r>
    </w:p>
    <w:p w14:paraId="4D6FE437" w14:textId="7EFFAF96" w:rsidR="00FB2F6C" w:rsidRPr="00870956" w:rsidRDefault="00FB2F6C" w:rsidP="00FB2F6C">
      <w:pPr>
        <w:pStyle w:val="BodyText"/>
        <w:rPr>
          <w:b/>
          <w:bCs/>
        </w:rPr>
      </w:pPr>
      <w:r>
        <w:tab/>
        <w:t xml:space="preserve">         </w:t>
      </w:r>
      <w:r w:rsidR="005D463C">
        <w:rPr>
          <w:b/>
          <w:bCs/>
        </w:rPr>
        <w:t>Initial Load</w:t>
      </w:r>
      <w:r w:rsidRPr="00870956">
        <w:rPr>
          <w:b/>
          <w:bCs/>
        </w:rPr>
        <w:t xml:space="preserve"> </w:t>
      </w:r>
      <w:r>
        <w:rPr>
          <w:b/>
          <w:bCs/>
        </w:rPr>
        <w:t>Connection Points</w:t>
      </w:r>
    </w:p>
    <w:p w14:paraId="5892ED9E" w14:textId="56E72465" w:rsidR="00FB2F6C" w:rsidRDefault="00C73725" w:rsidP="00FB2F6C">
      <w:pPr>
        <w:pStyle w:val="BodyText"/>
        <w:numPr>
          <w:ilvl w:val="0"/>
          <w:numId w:val="43"/>
        </w:numPr>
      </w:pPr>
      <w:r w:rsidRPr="00C73725">
        <w:t>SFDC-</w:t>
      </w:r>
      <w:proofErr w:type="spellStart"/>
      <w:r w:rsidRPr="00C73725">
        <w:t>ItemCreateProduct</w:t>
      </w:r>
      <w:proofErr w:type="spellEnd"/>
      <w:r w:rsidR="00FB2F6C" w:rsidRPr="003D3369">
        <w:t>_&lt;</w:t>
      </w:r>
      <w:proofErr w:type="spellStart"/>
      <w:r w:rsidR="00FB2F6C" w:rsidRPr="003D3369">
        <w:t>SalesforceEnvironment</w:t>
      </w:r>
      <w:proofErr w:type="spellEnd"/>
      <w:r w:rsidR="00FB2F6C" w:rsidRPr="003D3369">
        <w:t>&gt;</w:t>
      </w:r>
    </w:p>
    <w:p w14:paraId="17B2A5DC" w14:textId="51C7CC8B" w:rsidR="00FB2F6C" w:rsidRDefault="00C73725" w:rsidP="00FB2F6C">
      <w:pPr>
        <w:pStyle w:val="BodyText"/>
        <w:numPr>
          <w:ilvl w:val="0"/>
          <w:numId w:val="43"/>
        </w:numPr>
      </w:pPr>
      <w:r w:rsidRPr="00C73725">
        <w:t>SFDC-</w:t>
      </w:r>
      <w:proofErr w:type="spellStart"/>
      <w:r w:rsidRPr="00C73725">
        <w:t>ItemUpdateProduct</w:t>
      </w:r>
      <w:proofErr w:type="spellEnd"/>
      <w:r w:rsidR="00FB2F6C" w:rsidRPr="00616038">
        <w:t>_</w:t>
      </w:r>
      <w:r w:rsidR="00FB2F6C" w:rsidRPr="003D3369">
        <w:t>&lt;</w:t>
      </w:r>
      <w:proofErr w:type="spellStart"/>
      <w:r w:rsidR="00FB2F6C" w:rsidRPr="003D3369">
        <w:t>SalesforceEnvironment</w:t>
      </w:r>
      <w:proofErr w:type="spellEnd"/>
      <w:r w:rsidR="00FB2F6C" w:rsidRPr="003D3369">
        <w:t>&gt;</w:t>
      </w:r>
    </w:p>
    <w:p w14:paraId="3B91AC22" w14:textId="77777777" w:rsidR="00FB2F6C" w:rsidRPr="00247840" w:rsidRDefault="00FB2F6C" w:rsidP="00FB2F6C">
      <w:pPr>
        <w:pStyle w:val="BodyText"/>
        <w:rPr>
          <w:b/>
          <w:bCs/>
        </w:rPr>
      </w:pPr>
      <w:r>
        <w:t xml:space="preserve">      </w:t>
      </w:r>
      <w:r w:rsidRPr="00247840">
        <w:rPr>
          <w:b/>
          <w:bCs/>
        </w:rPr>
        <w:t>Steps:</w:t>
      </w:r>
    </w:p>
    <w:p w14:paraId="5E856B91" w14:textId="77777777" w:rsidR="00FB2F6C" w:rsidRDefault="00FB2F6C" w:rsidP="00FB2F6C">
      <w:pPr>
        <w:pStyle w:val="BodyText"/>
        <w:numPr>
          <w:ilvl w:val="0"/>
          <w:numId w:val="44"/>
        </w:numPr>
      </w:pPr>
      <w:r>
        <w:t>Navigate to ION Desk then go to Connect &gt; Connection Points.</w:t>
      </w:r>
    </w:p>
    <w:p w14:paraId="3F7C8400" w14:textId="77777777" w:rsidR="00FB2F6C" w:rsidRDefault="00FB2F6C" w:rsidP="00FB2F6C">
      <w:pPr>
        <w:pStyle w:val="BodyText"/>
        <w:numPr>
          <w:ilvl w:val="0"/>
          <w:numId w:val="44"/>
        </w:numPr>
      </w:pPr>
      <w:r>
        <w:t>Open the Connection points to be updated.</w:t>
      </w:r>
    </w:p>
    <w:p w14:paraId="26E0C42D" w14:textId="77777777" w:rsidR="00FB2F6C" w:rsidRDefault="00FB2F6C" w:rsidP="00FB2F6C">
      <w:pPr>
        <w:pStyle w:val="BodyText"/>
        <w:numPr>
          <w:ilvl w:val="0"/>
          <w:numId w:val="44"/>
        </w:numPr>
      </w:pPr>
      <w:r>
        <w:t>Click Documents tab then the ION API(</w:t>
      </w:r>
      <w:r w:rsidRPr="002330FE">
        <w:rPr>
          <w:i/>
          <w:iCs/>
        </w:rPr>
        <w:t xml:space="preserve">ex. </w:t>
      </w:r>
      <w:proofErr w:type="spellStart"/>
      <w:r w:rsidRPr="002330FE">
        <w:rPr>
          <w:i/>
          <w:iCs/>
        </w:rPr>
        <w:t>ItemCreate</w:t>
      </w:r>
      <w:proofErr w:type="spellEnd"/>
      <w:r>
        <w:t>)</w:t>
      </w:r>
    </w:p>
    <w:p w14:paraId="17D2B377" w14:textId="77777777" w:rsidR="00FB2F6C" w:rsidRDefault="00FB2F6C" w:rsidP="00FB2F6C">
      <w:pPr>
        <w:pStyle w:val="BodyText"/>
        <w:ind w:left="2160"/>
      </w:pPr>
      <w:r w:rsidRPr="002330FE">
        <w:rPr>
          <w:noProof/>
        </w:rPr>
        <w:drawing>
          <wp:inline distT="0" distB="0" distL="0" distR="0" wp14:anchorId="46F79153" wp14:editId="228F00F5">
            <wp:extent cx="4637839" cy="1139384"/>
            <wp:effectExtent l="19050" t="19050" r="10795" b="22860"/>
            <wp:docPr id="5678015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01525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8774" cy="11420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93B89CA" w14:textId="77777777" w:rsidR="00FB2F6C" w:rsidRDefault="00FB2F6C" w:rsidP="00FB2F6C">
      <w:pPr>
        <w:pStyle w:val="BodyText"/>
        <w:numPr>
          <w:ilvl w:val="0"/>
          <w:numId w:val="44"/>
        </w:numPr>
      </w:pPr>
      <w:r>
        <w:t xml:space="preserve">On the Request Body tab, copy the </w:t>
      </w:r>
      <w:proofErr w:type="spellStart"/>
      <w:r>
        <w:t>contens</w:t>
      </w:r>
      <w:proofErr w:type="spellEnd"/>
      <w:r>
        <w:t xml:space="preserve"> of Body.</w:t>
      </w:r>
    </w:p>
    <w:p w14:paraId="4C21CEA4" w14:textId="77777777" w:rsidR="00FB2F6C" w:rsidRDefault="00FB2F6C" w:rsidP="00FB2F6C">
      <w:pPr>
        <w:pStyle w:val="BodyText"/>
        <w:ind w:left="2160"/>
      </w:pPr>
      <w:r w:rsidRPr="00194236">
        <w:rPr>
          <w:noProof/>
        </w:rPr>
        <w:drawing>
          <wp:inline distT="0" distB="0" distL="0" distR="0" wp14:anchorId="63248EBE" wp14:editId="0C8503C4">
            <wp:extent cx="4587929" cy="2093098"/>
            <wp:effectExtent l="19050" t="19050" r="22225" b="21590"/>
            <wp:docPr id="10269177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17749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2943" cy="210451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80155A0" w14:textId="77777777" w:rsidR="00FB2F6C" w:rsidRDefault="00FB2F6C" w:rsidP="00FB2F6C">
      <w:r>
        <w:br w:type="page"/>
      </w:r>
    </w:p>
    <w:p w14:paraId="763EB21D" w14:textId="77777777" w:rsidR="00FB2F6C" w:rsidRDefault="00FB2F6C" w:rsidP="00FB2F6C">
      <w:pPr>
        <w:pStyle w:val="BodyText"/>
        <w:numPr>
          <w:ilvl w:val="0"/>
          <w:numId w:val="44"/>
        </w:numPr>
      </w:pPr>
      <w:r>
        <w:lastRenderedPageBreak/>
        <w:t xml:space="preserve">Update the </w:t>
      </w:r>
      <w:proofErr w:type="spellStart"/>
      <w:r>
        <w:t>RecordTypeID</w:t>
      </w:r>
      <w:proofErr w:type="spellEnd"/>
      <w:r>
        <w:t xml:space="preserve">(line 47) based on the environment value. </w:t>
      </w:r>
    </w:p>
    <w:p w14:paraId="5E43FE51" w14:textId="77777777" w:rsidR="00FB2F6C" w:rsidRDefault="00FB2F6C" w:rsidP="00FB2F6C">
      <w:pPr>
        <w:pStyle w:val="BodyText"/>
        <w:ind w:left="2160"/>
      </w:pPr>
      <w:r>
        <w:t>The value must come from Salesforce.</w:t>
      </w:r>
    </w:p>
    <w:p w14:paraId="718045F6" w14:textId="77777777" w:rsidR="00FB2F6C" w:rsidRDefault="00FB2F6C" w:rsidP="00FB2F6C">
      <w:pPr>
        <w:pStyle w:val="BodyText"/>
        <w:ind w:left="2160"/>
      </w:pPr>
      <w:r w:rsidRPr="004805F3">
        <w:rPr>
          <w:noProof/>
        </w:rPr>
        <w:drawing>
          <wp:inline distT="0" distB="0" distL="0" distR="0" wp14:anchorId="65EE2987" wp14:editId="7CBC0A23">
            <wp:extent cx="4773255" cy="3023014"/>
            <wp:effectExtent l="0" t="0" r="8890" b="6350"/>
            <wp:docPr id="14523537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53754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84369" cy="303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D4B8" w14:textId="77777777" w:rsidR="00FB2F6C" w:rsidRDefault="00FB2F6C" w:rsidP="00FB2F6C">
      <w:pPr>
        <w:pStyle w:val="BodyText"/>
        <w:numPr>
          <w:ilvl w:val="0"/>
          <w:numId w:val="44"/>
        </w:numPr>
      </w:pPr>
      <w:r>
        <w:t>Repeat steps 2-5 for all connection points:</w:t>
      </w:r>
    </w:p>
    <w:p w14:paraId="1731FA0F" w14:textId="7E76CFE9" w:rsidR="005D463C" w:rsidRPr="00870956" w:rsidRDefault="005D463C" w:rsidP="005D463C">
      <w:pPr>
        <w:pStyle w:val="BodyText"/>
        <w:rPr>
          <w:b/>
          <w:bCs/>
        </w:rPr>
      </w:pPr>
      <w:r>
        <w:t xml:space="preserve">        </w:t>
      </w:r>
      <w:r w:rsidR="00B161FD">
        <w:tab/>
      </w:r>
      <w:r>
        <w:t xml:space="preserve"> </w:t>
      </w:r>
      <w:r>
        <w:rPr>
          <w:b/>
          <w:bCs/>
        </w:rPr>
        <w:t>Initial Load</w:t>
      </w:r>
      <w:r w:rsidRPr="00870956">
        <w:rPr>
          <w:b/>
          <w:bCs/>
        </w:rPr>
        <w:t xml:space="preserve"> </w:t>
      </w:r>
      <w:r>
        <w:rPr>
          <w:b/>
          <w:bCs/>
        </w:rPr>
        <w:t>Connection Points</w:t>
      </w:r>
    </w:p>
    <w:p w14:paraId="7352C43F" w14:textId="77777777" w:rsidR="005D463C" w:rsidRDefault="005D463C" w:rsidP="005D463C">
      <w:pPr>
        <w:pStyle w:val="BodyText"/>
        <w:numPr>
          <w:ilvl w:val="0"/>
          <w:numId w:val="43"/>
        </w:numPr>
      </w:pPr>
      <w:r w:rsidRPr="00C73725">
        <w:t>SFDC-</w:t>
      </w:r>
      <w:proofErr w:type="spellStart"/>
      <w:r w:rsidRPr="00C73725">
        <w:t>ItemCreateProduct</w:t>
      </w:r>
      <w:proofErr w:type="spellEnd"/>
      <w:r w:rsidRPr="003D3369">
        <w:t>_&lt;</w:t>
      </w:r>
      <w:proofErr w:type="spellStart"/>
      <w:r w:rsidRPr="003D3369">
        <w:t>SalesforceEnvironment</w:t>
      </w:r>
      <w:proofErr w:type="spellEnd"/>
      <w:r w:rsidRPr="003D3369">
        <w:t>&gt;</w:t>
      </w:r>
    </w:p>
    <w:p w14:paraId="1AC6B248" w14:textId="61E118B4" w:rsidR="00FB2F6C" w:rsidRPr="00823271" w:rsidRDefault="005D463C" w:rsidP="005D463C">
      <w:pPr>
        <w:pStyle w:val="BodyText"/>
        <w:numPr>
          <w:ilvl w:val="0"/>
          <w:numId w:val="43"/>
        </w:numPr>
      </w:pPr>
      <w:r w:rsidRPr="00C73725">
        <w:t>SFDC-</w:t>
      </w:r>
      <w:proofErr w:type="spellStart"/>
      <w:r w:rsidRPr="00C73725">
        <w:t>ItemUpdateProduct</w:t>
      </w:r>
      <w:proofErr w:type="spellEnd"/>
      <w:r w:rsidRPr="00616038">
        <w:t>_</w:t>
      </w:r>
      <w:r w:rsidRPr="003D3369">
        <w:t>&lt;</w:t>
      </w:r>
      <w:proofErr w:type="spellStart"/>
      <w:r w:rsidRPr="003D3369">
        <w:t>SalesforceEnvironment</w:t>
      </w:r>
      <w:proofErr w:type="spellEnd"/>
      <w:r w:rsidRPr="003D3369">
        <w:t>&gt;</w:t>
      </w:r>
    </w:p>
    <w:p w14:paraId="53B233FF" w14:textId="77777777" w:rsidR="00FB2F6C" w:rsidRDefault="00FB2F6C" w:rsidP="00FB2F6C">
      <w:pPr>
        <w:pStyle w:val="BodyText"/>
      </w:pPr>
    </w:p>
    <w:p w14:paraId="76818E2E" w14:textId="77777777" w:rsidR="00FB2F6C" w:rsidRDefault="00FB2F6C" w:rsidP="00FB2F6C">
      <w:pPr>
        <w:pStyle w:val="BodyText"/>
        <w:numPr>
          <w:ilvl w:val="0"/>
          <w:numId w:val="44"/>
        </w:numPr>
      </w:pPr>
      <w:r>
        <w:t>Once all connection points are updated, save the connection Points.</w:t>
      </w:r>
    </w:p>
    <w:p w14:paraId="63388507" w14:textId="77777777" w:rsidR="00FB2F6C" w:rsidRPr="00823271" w:rsidRDefault="00FB2F6C" w:rsidP="00FB2F6C">
      <w:pPr>
        <w:pStyle w:val="BodyText"/>
        <w:numPr>
          <w:ilvl w:val="0"/>
          <w:numId w:val="44"/>
        </w:numPr>
        <w:rPr>
          <w:color w:val="FF0000"/>
        </w:rPr>
      </w:pPr>
      <w:r>
        <w:t xml:space="preserve">Reactivate the document flow </w:t>
      </w:r>
      <w:r w:rsidRPr="002C09CD">
        <w:t>based on the process needed .</w:t>
      </w:r>
    </w:p>
    <w:p w14:paraId="0A544360" w14:textId="66121A85" w:rsidR="00FB2F6C" w:rsidRPr="00DD0C46" w:rsidRDefault="004D48C8" w:rsidP="00FB2F6C">
      <w:pPr>
        <w:pStyle w:val="BodyText"/>
        <w:numPr>
          <w:ilvl w:val="0"/>
          <w:numId w:val="45"/>
        </w:numPr>
      </w:pPr>
      <w:r w:rsidRPr="004D48C8">
        <w:t>M3-Salesforce_ItemMaster_InitialLoad_Products_PC</w:t>
      </w:r>
      <w:r w:rsidR="00FB2F6C">
        <w:t xml:space="preserve"> (</w:t>
      </w:r>
      <w:r>
        <w:t>Initial Load</w:t>
      </w:r>
      <w:r w:rsidR="00FB2F6C">
        <w:t>)</w:t>
      </w:r>
    </w:p>
    <w:p w14:paraId="072CFED5" w14:textId="5DA96794" w:rsidR="0089789C" w:rsidRPr="00405FD0" w:rsidRDefault="0089789C" w:rsidP="00405FD0">
      <w:pPr>
        <w:rPr>
          <w:rFonts w:cs="Arial"/>
          <w:sz w:val="22"/>
          <w:szCs w:val="22"/>
          <w:lang w:eastAsia="en-US"/>
        </w:rPr>
      </w:pPr>
    </w:p>
    <w:p w14:paraId="732C78A9" w14:textId="77777777" w:rsidR="00802347" w:rsidRDefault="00802347" w:rsidP="00802347">
      <w:pPr>
        <w:pStyle w:val="Heading1"/>
      </w:pPr>
      <w:bookmarkStart w:id="15" w:name="_Toc181110636"/>
      <w:r>
        <w:lastRenderedPageBreak/>
        <w:t>Recovery Strategy</w:t>
      </w:r>
      <w:bookmarkEnd w:id="14"/>
      <w:bookmarkEnd w:id="15"/>
    </w:p>
    <w:tbl>
      <w:tblPr>
        <w:tblStyle w:val="InforTable1"/>
        <w:tblW w:w="8024" w:type="dxa"/>
        <w:tblInd w:w="1440" w:type="dxa"/>
        <w:tblLook w:val="04A0" w:firstRow="1" w:lastRow="0" w:firstColumn="1" w:lastColumn="0" w:noHBand="0" w:noVBand="1"/>
      </w:tblPr>
      <w:tblGrid>
        <w:gridCol w:w="2628"/>
        <w:gridCol w:w="5396"/>
      </w:tblGrid>
      <w:tr w:rsidR="00802347" w:rsidRPr="001F6610" w14:paraId="73121C42" w14:textId="77777777" w:rsidTr="006705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gridSpan w:val="2"/>
          </w:tcPr>
          <w:p w14:paraId="0C1DECCD" w14:textId="77777777" w:rsidR="00802347" w:rsidRPr="001F6610" w:rsidRDefault="00802347" w:rsidP="00670508">
            <w:pPr>
              <w:spacing w:before="60" w:after="60"/>
              <w:rPr>
                <w:rFonts w:eastAsia="Times New Roman" w:cs="Times New Roman"/>
                <w:bCs/>
                <w:color w:val="FFFFFF"/>
                <w:szCs w:val="16"/>
              </w:rPr>
            </w:pPr>
            <w:r w:rsidRPr="001F6610">
              <w:rPr>
                <w:rFonts w:eastAsia="Times New Roman" w:cs="Times New Roman"/>
                <w:bCs/>
                <w:color w:val="FFFFFF"/>
                <w:szCs w:val="16"/>
              </w:rPr>
              <w:t>General Information</w:t>
            </w:r>
          </w:p>
        </w:tc>
      </w:tr>
      <w:tr w:rsidR="00802347" w:rsidRPr="001F6610" w14:paraId="138BBB76" w14:textId="77777777" w:rsidTr="006705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28" w:type="dxa"/>
          </w:tcPr>
          <w:p w14:paraId="18D2FB20" w14:textId="77777777" w:rsidR="00802347" w:rsidRPr="001F6610" w:rsidRDefault="00802347" w:rsidP="00670508">
            <w:pPr>
              <w:spacing w:before="120" w:after="120"/>
              <w:rPr>
                <w:rFonts w:eastAsia="Times New Roman" w:cs="Times New Roman"/>
                <w:szCs w:val="16"/>
              </w:rPr>
            </w:pPr>
            <w:r w:rsidRPr="001F6610">
              <w:rPr>
                <w:rFonts w:eastAsia="Times New Roman" w:cs="Times New Roman"/>
                <w:szCs w:val="16"/>
              </w:rPr>
              <w:t>Central Authentication</w:t>
            </w:r>
          </w:p>
        </w:tc>
        <w:tc>
          <w:tcPr>
            <w:tcW w:w="5396" w:type="dxa"/>
          </w:tcPr>
          <w:p w14:paraId="70F8CADF" w14:textId="77777777" w:rsidR="00802347" w:rsidRPr="001F6610" w:rsidRDefault="00802347" w:rsidP="00670508">
            <w:pPr>
              <w:spacing w:before="120" w:after="120"/>
              <w:jc w:val="both"/>
              <w:rPr>
                <w:rFonts w:eastAsia="Times New Roman" w:cs="Times New Roman"/>
                <w:color w:val="13A3F7"/>
                <w:szCs w:val="16"/>
              </w:rPr>
            </w:pPr>
            <w:r w:rsidRPr="001F6610">
              <w:rPr>
                <w:rFonts w:eastAsia="Times New Roman" w:cs="Times New Roman"/>
                <w:color w:val="13A3F7"/>
                <w:szCs w:val="16"/>
              </w:rPr>
              <w:t>&lt;How the users sign in&gt;</w:t>
            </w:r>
          </w:p>
        </w:tc>
      </w:tr>
      <w:tr w:rsidR="00802347" w:rsidRPr="001F6610" w14:paraId="7776C98C" w14:textId="77777777" w:rsidTr="006705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628" w:type="dxa"/>
          </w:tcPr>
          <w:p w14:paraId="72A34773" w14:textId="77777777" w:rsidR="00802347" w:rsidRPr="001F6610" w:rsidRDefault="00802347" w:rsidP="00670508">
            <w:pPr>
              <w:spacing w:before="120" w:after="120"/>
              <w:rPr>
                <w:rFonts w:eastAsia="Times New Roman" w:cs="Times New Roman"/>
                <w:szCs w:val="16"/>
              </w:rPr>
            </w:pPr>
            <w:r w:rsidRPr="001F6610">
              <w:rPr>
                <w:rFonts w:eastAsia="Times New Roman" w:cs="Times New Roman"/>
                <w:szCs w:val="16"/>
              </w:rPr>
              <w:t>Hardware Anomalies</w:t>
            </w:r>
          </w:p>
        </w:tc>
        <w:tc>
          <w:tcPr>
            <w:tcW w:w="5396" w:type="dxa"/>
          </w:tcPr>
          <w:p w14:paraId="7CF8FFB5" w14:textId="77777777" w:rsidR="00802347" w:rsidRPr="001F6610" w:rsidRDefault="00802347" w:rsidP="00670508">
            <w:pPr>
              <w:spacing w:before="120" w:after="120"/>
              <w:jc w:val="both"/>
              <w:rPr>
                <w:rFonts w:eastAsia="Times New Roman" w:cs="Times New Roman"/>
                <w:color w:val="13A3F7"/>
                <w:szCs w:val="16"/>
              </w:rPr>
            </w:pPr>
            <w:r w:rsidRPr="001F6610">
              <w:rPr>
                <w:rFonts w:eastAsia="Times New Roman" w:cs="Times New Roman"/>
                <w:color w:val="13A3F7"/>
                <w:szCs w:val="16"/>
              </w:rPr>
              <w:t>&lt;Cluster, Storage Area Network, other&gt;</w:t>
            </w:r>
          </w:p>
        </w:tc>
      </w:tr>
      <w:tr w:rsidR="00802347" w:rsidRPr="001F6610" w14:paraId="30424DFE" w14:textId="77777777" w:rsidTr="006705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28" w:type="dxa"/>
          </w:tcPr>
          <w:p w14:paraId="231EF75F" w14:textId="77777777" w:rsidR="00802347" w:rsidRPr="001F6610" w:rsidRDefault="00802347" w:rsidP="00670508">
            <w:pPr>
              <w:spacing w:before="120" w:after="120"/>
              <w:rPr>
                <w:rFonts w:eastAsia="Times New Roman" w:cs="Times New Roman"/>
                <w:szCs w:val="16"/>
              </w:rPr>
            </w:pPr>
            <w:r w:rsidRPr="001F6610">
              <w:rPr>
                <w:rFonts w:eastAsia="Times New Roman" w:cs="Times New Roman"/>
                <w:szCs w:val="16"/>
              </w:rPr>
              <w:t>Security</w:t>
            </w:r>
          </w:p>
        </w:tc>
        <w:tc>
          <w:tcPr>
            <w:tcW w:w="5396" w:type="dxa"/>
          </w:tcPr>
          <w:p w14:paraId="7604C68F" w14:textId="77777777" w:rsidR="00802347" w:rsidRPr="001F6610" w:rsidRDefault="00802347" w:rsidP="00670508">
            <w:pPr>
              <w:spacing w:before="120" w:after="120"/>
              <w:jc w:val="both"/>
              <w:rPr>
                <w:rFonts w:eastAsia="Times New Roman" w:cs="Times New Roman"/>
                <w:color w:val="13A3F7"/>
                <w:szCs w:val="16"/>
              </w:rPr>
            </w:pPr>
          </w:p>
        </w:tc>
      </w:tr>
      <w:tr w:rsidR="00802347" w:rsidRPr="001F6610" w14:paraId="54D21DF8" w14:textId="77777777" w:rsidTr="006705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628" w:type="dxa"/>
          </w:tcPr>
          <w:p w14:paraId="7AB6CE6E" w14:textId="77777777" w:rsidR="00802347" w:rsidRPr="001F6610" w:rsidRDefault="00802347" w:rsidP="00670508">
            <w:pPr>
              <w:spacing w:before="120" w:after="120"/>
              <w:rPr>
                <w:rFonts w:eastAsia="Times New Roman" w:cs="Times New Roman"/>
                <w:szCs w:val="16"/>
              </w:rPr>
            </w:pPr>
            <w:r w:rsidRPr="001F6610">
              <w:rPr>
                <w:rFonts w:eastAsia="Times New Roman" w:cs="Times New Roman"/>
                <w:szCs w:val="16"/>
              </w:rPr>
              <w:t>Other</w:t>
            </w:r>
          </w:p>
        </w:tc>
        <w:tc>
          <w:tcPr>
            <w:tcW w:w="5396" w:type="dxa"/>
          </w:tcPr>
          <w:p w14:paraId="521A44E6" w14:textId="77777777" w:rsidR="00802347" w:rsidRPr="001F6610" w:rsidRDefault="00802347" w:rsidP="00670508">
            <w:pPr>
              <w:spacing w:before="120" w:after="120"/>
              <w:jc w:val="both"/>
              <w:rPr>
                <w:rFonts w:eastAsia="Times New Roman" w:cs="Times New Roman"/>
                <w:szCs w:val="16"/>
              </w:rPr>
            </w:pPr>
          </w:p>
        </w:tc>
      </w:tr>
      <w:tr w:rsidR="00802347" w:rsidRPr="001F6610" w14:paraId="7A840114" w14:textId="77777777" w:rsidTr="006705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28" w:type="dxa"/>
          </w:tcPr>
          <w:p w14:paraId="1BD49AF2" w14:textId="77777777" w:rsidR="00802347" w:rsidRPr="001F6610" w:rsidRDefault="00802347" w:rsidP="00670508">
            <w:pPr>
              <w:spacing w:before="120" w:after="120"/>
              <w:rPr>
                <w:szCs w:val="16"/>
              </w:rPr>
            </w:pPr>
          </w:p>
        </w:tc>
        <w:tc>
          <w:tcPr>
            <w:tcW w:w="5396" w:type="dxa"/>
          </w:tcPr>
          <w:p w14:paraId="46490650" w14:textId="77777777" w:rsidR="00802347" w:rsidRPr="001F6610" w:rsidRDefault="00802347" w:rsidP="00670508">
            <w:pPr>
              <w:spacing w:before="120" w:after="120"/>
              <w:jc w:val="both"/>
              <w:rPr>
                <w:szCs w:val="16"/>
              </w:rPr>
            </w:pPr>
          </w:p>
        </w:tc>
      </w:tr>
      <w:tr w:rsidR="00802347" w:rsidRPr="001F6610" w14:paraId="14C9B1A5" w14:textId="77777777" w:rsidTr="006705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628" w:type="dxa"/>
          </w:tcPr>
          <w:p w14:paraId="352A4A30" w14:textId="77777777" w:rsidR="00802347" w:rsidRPr="001F6610" w:rsidRDefault="00802347" w:rsidP="00670508">
            <w:pPr>
              <w:spacing w:before="120" w:after="120"/>
              <w:rPr>
                <w:szCs w:val="16"/>
              </w:rPr>
            </w:pPr>
          </w:p>
        </w:tc>
        <w:tc>
          <w:tcPr>
            <w:tcW w:w="5396" w:type="dxa"/>
          </w:tcPr>
          <w:p w14:paraId="326CD8E6" w14:textId="77777777" w:rsidR="00802347" w:rsidRPr="001F6610" w:rsidRDefault="00802347" w:rsidP="00670508">
            <w:pPr>
              <w:spacing w:before="120" w:after="120"/>
              <w:jc w:val="both"/>
              <w:rPr>
                <w:szCs w:val="16"/>
              </w:rPr>
            </w:pPr>
          </w:p>
        </w:tc>
      </w:tr>
      <w:tr w:rsidR="00802347" w:rsidRPr="001F6610" w14:paraId="0834C24D" w14:textId="77777777" w:rsidTr="006705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28" w:type="dxa"/>
          </w:tcPr>
          <w:p w14:paraId="18B0C25D" w14:textId="77777777" w:rsidR="00802347" w:rsidRPr="001F6610" w:rsidRDefault="00802347" w:rsidP="00670508">
            <w:pPr>
              <w:spacing w:before="120" w:after="120"/>
              <w:rPr>
                <w:szCs w:val="16"/>
              </w:rPr>
            </w:pPr>
          </w:p>
        </w:tc>
        <w:tc>
          <w:tcPr>
            <w:tcW w:w="5396" w:type="dxa"/>
          </w:tcPr>
          <w:p w14:paraId="501D1ED5" w14:textId="77777777" w:rsidR="00802347" w:rsidRPr="001F6610" w:rsidRDefault="00802347" w:rsidP="00670508">
            <w:pPr>
              <w:spacing w:before="120" w:after="120"/>
              <w:jc w:val="both"/>
              <w:rPr>
                <w:szCs w:val="16"/>
              </w:rPr>
            </w:pPr>
          </w:p>
        </w:tc>
      </w:tr>
    </w:tbl>
    <w:p w14:paraId="6B0EAD2E" w14:textId="77777777" w:rsidR="00802347" w:rsidRDefault="00802347" w:rsidP="00802347">
      <w:pPr>
        <w:pStyle w:val="Heading2"/>
      </w:pPr>
      <w:bookmarkStart w:id="16" w:name="_Toc104551709"/>
      <w:bookmarkStart w:id="17" w:name="_Toc181110637"/>
      <w:r w:rsidRPr="007C2D36">
        <w:t>Recovery</w:t>
      </w:r>
      <w:r>
        <w:t xml:space="preserve"> Instructions</w:t>
      </w:r>
      <w:bookmarkEnd w:id="16"/>
      <w:bookmarkEnd w:id="17"/>
    </w:p>
    <w:p w14:paraId="2D16BA2B" w14:textId="77777777" w:rsidR="00802347" w:rsidRPr="000B0DD6" w:rsidRDefault="00802347" w:rsidP="00802347">
      <w:pPr>
        <w:spacing w:line="360" w:lineRule="auto"/>
        <w:rPr>
          <w:rStyle w:val="Emphasis"/>
          <w:i w:val="0"/>
          <w:iCs w:val="0"/>
        </w:rPr>
      </w:pPr>
      <w:r w:rsidRPr="000B0DD6">
        <w:rPr>
          <w:rStyle w:val="Emphasis"/>
          <w:i w:val="0"/>
          <w:iCs w:val="0"/>
        </w:rPr>
        <w:t xml:space="preserve">If removal needs to be done: </w:t>
      </w:r>
    </w:p>
    <w:p w14:paraId="5AEF3FBB" w14:textId="10C4CAE9" w:rsidR="000D55A9" w:rsidRDefault="000D55A9" w:rsidP="009173B5">
      <w:pPr>
        <w:pStyle w:val="ListParagraph"/>
        <w:numPr>
          <w:ilvl w:val="0"/>
          <w:numId w:val="10"/>
        </w:numPr>
        <w:spacing w:line="360" w:lineRule="auto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Navigate to ION Desk &gt; Connect</w:t>
      </w:r>
      <w:r w:rsidR="009738B6">
        <w:rPr>
          <w:rStyle w:val="Emphasis"/>
          <w:i w:val="0"/>
          <w:iCs w:val="0"/>
        </w:rPr>
        <w:t xml:space="preserve"> &gt; Data Flows</w:t>
      </w:r>
    </w:p>
    <w:p w14:paraId="68A91360" w14:textId="1358A052" w:rsidR="009738B6" w:rsidRPr="00011112" w:rsidRDefault="009738B6" w:rsidP="00011112">
      <w:pPr>
        <w:pStyle w:val="ListParagraph"/>
        <w:numPr>
          <w:ilvl w:val="0"/>
          <w:numId w:val="10"/>
        </w:numPr>
        <w:rPr>
          <w:rStyle w:val="Emphasis"/>
        </w:rPr>
      </w:pPr>
      <w:r w:rsidRPr="00011112">
        <w:rPr>
          <w:rStyle w:val="Emphasis"/>
          <w:i w:val="0"/>
          <w:iCs w:val="0"/>
        </w:rPr>
        <w:t xml:space="preserve">Search for </w:t>
      </w:r>
      <w:proofErr w:type="spellStart"/>
      <w:r w:rsidR="003A5D9D">
        <w:rPr>
          <w:rStyle w:val="Emphasis"/>
        </w:rPr>
        <w:t>xxxxx</w:t>
      </w:r>
      <w:proofErr w:type="spellEnd"/>
      <w:r w:rsidR="00011112">
        <w:rPr>
          <w:rStyle w:val="Emphasis"/>
        </w:rPr>
        <w:t xml:space="preserve"> </w:t>
      </w:r>
      <w:r w:rsidRPr="00011112">
        <w:rPr>
          <w:rStyle w:val="Emphasis"/>
          <w:i w:val="0"/>
          <w:iCs w:val="0"/>
        </w:rPr>
        <w:t>and click on the deactivate button.</w:t>
      </w:r>
    </w:p>
    <w:p w14:paraId="1CC53138" w14:textId="47FB2F25" w:rsidR="009B2E67" w:rsidRPr="005429B5" w:rsidRDefault="009B2E67" w:rsidP="00802347">
      <w:pPr>
        <w:pStyle w:val="ListParagraph"/>
        <w:spacing w:line="360" w:lineRule="auto"/>
      </w:pPr>
    </w:p>
    <w:sectPr w:rsidR="009B2E67" w:rsidRPr="005429B5" w:rsidSect="003054F7"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7" w:h="16839" w:code="1"/>
      <w:pgMar w:top="1080" w:right="720" w:bottom="1440" w:left="720" w:header="432" w:footer="720" w:gutter="360"/>
      <w:paperSrc w:first="111" w:other="111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8FA99F" w14:textId="77777777" w:rsidR="00491BA9" w:rsidRDefault="00491BA9">
      <w:r>
        <w:separator/>
      </w:r>
    </w:p>
  </w:endnote>
  <w:endnote w:type="continuationSeparator" w:id="0">
    <w:p w14:paraId="2E998A76" w14:textId="77777777" w:rsidR="00491BA9" w:rsidRDefault="00491BA9">
      <w:r>
        <w:continuationSeparator/>
      </w:r>
    </w:p>
  </w:endnote>
  <w:endnote w:type="continuationNotice" w:id="1">
    <w:p w14:paraId="641B3C38" w14:textId="77777777" w:rsidR="00491BA9" w:rsidRDefault="00491BA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CCA403" w14:textId="77777777" w:rsidR="00E15C84" w:rsidRDefault="00E15C8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iv</w:t>
    </w:r>
    <w:r>
      <w:rPr>
        <w:rStyle w:val="PageNumber"/>
      </w:rPr>
      <w:fldChar w:fldCharType="end"/>
    </w:r>
  </w:p>
  <w:p w14:paraId="3ECCA404" w14:textId="77777777" w:rsidR="00E15C84" w:rsidRDefault="00E15C8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CCA405" w14:textId="3C56C925" w:rsidR="00D34D1D" w:rsidRDefault="003A5D9D" w:rsidP="00D34D1D">
    <w:pPr>
      <w:pStyle w:val="Footer"/>
      <w:framePr w:hSpace="187" w:wrap="auto" w:vAnchor="text" w:hAnchor="margin" w:xAlign="right" w:y="1"/>
      <w:tabs>
        <w:tab w:val="clear" w:pos="7920"/>
        <w:tab w:val="right" w:pos="9900"/>
        <w:tab w:val="right" w:pos="10440"/>
      </w:tabs>
    </w:pPr>
    <w:fldSimple w:instr="STYLEREF HD1 \* MERGEFORMAT">
      <w:r w:rsidR="00B161FD">
        <w:rPr>
          <w:noProof/>
        </w:rPr>
        <w:t>Installation</w:t>
      </w:r>
    </w:fldSimple>
    <w:r w:rsidR="00E15C84">
      <w:t xml:space="preserve">     </w:t>
    </w:r>
  </w:p>
  <w:p w14:paraId="3ECCA407" w14:textId="76BBD4C2" w:rsidR="00E15C84" w:rsidRDefault="00E15C84" w:rsidP="00A56694">
    <w:pPr>
      <w:pStyle w:val="Footer"/>
      <w:tabs>
        <w:tab w:val="clear" w:pos="7920"/>
        <w:tab w:val="center" w:pos="5400"/>
        <w:tab w:val="right" w:pos="9720"/>
        <w:tab w:val="right" w:pos="10440"/>
      </w:tabs>
    </w:pPr>
    <w:r>
      <w:t xml:space="preserve">:  </w:t>
    </w:r>
  </w:p>
  <w:p w14:paraId="3ECCA408" w14:textId="77777777" w:rsidR="00E15C84" w:rsidRDefault="00E15C84" w:rsidP="00A56694">
    <w:pPr>
      <w:pStyle w:val="Footer"/>
      <w:tabs>
        <w:tab w:val="clear" w:pos="7920"/>
        <w:tab w:val="center" w:pos="5400"/>
        <w:tab w:val="right" w:pos="9720"/>
        <w:tab w:val="right" w:pos="1044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CCA40A" w14:textId="77777777" w:rsidR="00E15C84" w:rsidRDefault="00E15C84">
    <w:pPr>
      <w:pStyle w:val="Footer"/>
      <w:tabs>
        <w:tab w:val="clear" w:pos="7920"/>
        <w:tab w:val="right" w:pos="10440"/>
      </w:tabs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3ECCA40F" wp14:editId="3ECCA410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CCA411" w14:textId="77777777" w:rsidR="00E15C84" w:rsidRDefault="00E15C84" w:rsidP="005F7057">
                          <w:pPr>
                            <w:pStyle w:val="CopyrightText0"/>
                          </w:pPr>
                          <w:r w:rsidRPr="000051E6">
                            <w:t>Copyright © 201</w:t>
                          </w:r>
                          <w:r>
                            <w:t>3</w:t>
                          </w:r>
                          <w:r w:rsidRPr="000051E6">
                            <w:t xml:space="preserve"> Infor. All rights reserved. The word and design marks set forth herein are trademarks and/or registered trademarks of Infor and/or related affiliates </w:t>
                          </w:r>
                        </w:p>
                        <w:p w14:paraId="3ECCA412" w14:textId="77777777" w:rsidR="00E15C84" w:rsidRPr="000051E6" w:rsidRDefault="00E15C84" w:rsidP="005F7057">
                          <w:pPr>
                            <w:pStyle w:val="CopyrightText0"/>
                          </w:pPr>
                          <w:r w:rsidRPr="000051E6">
                            <w:t>and subsidiaries. All other trademarks listed herein are the property of their respective owners. www.infor.com.</w:t>
                          </w:r>
                        </w:p>
                        <w:p w14:paraId="3ECCA413" w14:textId="77777777" w:rsidR="00E15C84" w:rsidRPr="007057A9" w:rsidRDefault="00E15C84" w:rsidP="005F7057">
                          <w:pPr>
                            <w:pStyle w:val="Copyright"/>
                            <w:rPr>
                              <w:color w:val="26262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CCA40F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111.35pt;margin-top:765.75pt;width:476.85pt;height:20.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3ECCA411" w14:textId="77777777" w:rsidR="00E15C84" w:rsidRDefault="00E15C84" w:rsidP="005F7057">
                    <w:pPr>
                      <w:pStyle w:val="CopyrightText0"/>
                    </w:pPr>
                    <w:r w:rsidRPr="000051E6">
                      <w:t>Copyright © 201</w:t>
                    </w:r>
                    <w:r>
                      <w:t>3</w:t>
                    </w:r>
                    <w:r w:rsidRPr="000051E6">
                      <w:t xml:space="preserve"> Infor. All rights reserved. The word and design marks set forth herein are trademarks and/or registered trademarks of Infor and/or related affiliates </w:t>
                    </w:r>
                  </w:p>
                  <w:p w14:paraId="3ECCA412" w14:textId="77777777" w:rsidR="00E15C84" w:rsidRPr="000051E6" w:rsidRDefault="00E15C84" w:rsidP="005F7057">
                    <w:pPr>
                      <w:pStyle w:val="CopyrightText0"/>
                    </w:pPr>
                    <w:r w:rsidRPr="000051E6">
                      <w:t>and subsidiaries. All other trademarks listed herein are the property of their respective owners. www.infor.com.</w:t>
                    </w:r>
                  </w:p>
                  <w:p w14:paraId="3ECCA413" w14:textId="77777777" w:rsidR="00E15C84" w:rsidRPr="007057A9" w:rsidRDefault="00E15C84" w:rsidP="005F7057">
                    <w:pPr>
                      <w:pStyle w:val="Copyright"/>
                      <w:rPr>
                        <w:color w:val="262626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6AEF41" w14:textId="77777777" w:rsidR="00491BA9" w:rsidRDefault="00491BA9">
      <w:r>
        <w:separator/>
      </w:r>
    </w:p>
  </w:footnote>
  <w:footnote w:type="continuationSeparator" w:id="0">
    <w:p w14:paraId="6B5C535A" w14:textId="77777777" w:rsidR="00491BA9" w:rsidRDefault="00491BA9">
      <w:r>
        <w:continuationSeparator/>
      </w:r>
    </w:p>
  </w:footnote>
  <w:footnote w:type="continuationNotice" w:id="1">
    <w:p w14:paraId="43ACE3B8" w14:textId="77777777" w:rsidR="00491BA9" w:rsidRDefault="00491BA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CCA3FF" w14:textId="39C1FC17" w:rsidR="00E15C84" w:rsidRDefault="00E15C84" w:rsidP="00B312E9">
    <w:pPr>
      <w:pStyle w:val="Header"/>
      <w:framePr w:hSpace="187" w:wrap="auto" w:vAnchor="page" w:hAnchor="margin" w:xAlign="right" w:y="433"/>
    </w:pPr>
    <w:r>
      <w:t>Doc Ref:</w:t>
    </w:r>
    <w:r w:rsidRPr="00CC4FA6">
      <w:rPr>
        <w:rStyle w:val="HighlightedVariable"/>
      </w:rPr>
      <w:t xml:space="preserve"> </w:t>
    </w:r>
  </w:p>
  <w:p w14:paraId="3ECCA401" w14:textId="7217806D" w:rsidR="00E15C84" w:rsidRDefault="008C75D7" w:rsidP="00E31556">
    <w:pPr>
      <w:pStyle w:val="Header"/>
    </w:pPr>
    <w:fldSimple w:instr="TITLE   \* MERGEFORMAT">
      <w:r>
        <w:t>Integration</w:t>
      </w:r>
      <w:r w:rsidR="00E15C84">
        <w:t xml:space="preserve"> Promotion Guide</w:t>
      </w:r>
    </w:fldSimple>
  </w:p>
  <w:p w14:paraId="3ECCA402" w14:textId="77777777" w:rsidR="00E15C84" w:rsidRPr="00E2312A" w:rsidRDefault="00E15C84" w:rsidP="00B312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CCA409" w14:textId="618888AB" w:rsidR="00E15C84" w:rsidRPr="00A512F7" w:rsidRDefault="00E15C84" w:rsidP="00C30DAE">
    <w:r>
      <w:rPr>
        <w:noProof/>
        <w:lang w:val="en-AU" w:eastAsia="en-AU"/>
      </w:rPr>
      <w:drawing>
        <wp:inline distT="0" distB="0" distL="0" distR="0" wp14:anchorId="3ECCA40B" wp14:editId="3ECCA40C">
          <wp:extent cx="2656558" cy="687413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60706" cy="6884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E3569A">
      <w:t xml:space="preserve"> </w:t>
    </w:r>
    <w:r>
      <w:tab/>
    </w:r>
    <w:r>
      <w:tab/>
    </w:r>
    <w:r>
      <w:tab/>
    </w:r>
    <w:r>
      <w:tab/>
    </w:r>
    <w:r>
      <w:tab/>
    </w:r>
    <w:r>
      <w:tab/>
    </w:r>
    <w:r w:rsidRPr="001360F5">
      <w:t xml:space="preserve"> </w:t>
    </w:r>
    <w:r w:rsidR="00221835" w:rsidRPr="00E839D0">
      <w:rPr>
        <w:noProof/>
        <w:lang w:val="de-DE" w:eastAsia="de-DE"/>
      </w:rPr>
      <w:drawing>
        <wp:inline distT="0" distB="0" distL="0" distR="0" wp14:anchorId="4DF001E1" wp14:editId="0B84F4F3">
          <wp:extent cx="1351721" cy="301450"/>
          <wp:effectExtent l="0" t="0" r="1270" b="3810"/>
          <wp:docPr id="1400344915" name="Picture 1400344915" descr="A purple letters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0529738" name="Picture 1940529738" descr="A purple letters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358368" cy="3029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B4511"/>
    <w:multiLevelType w:val="multilevel"/>
    <w:tmpl w:val="C0E45F52"/>
    <w:lvl w:ilvl="0">
      <w:start w:val="2"/>
      <w:numFmt w:val="decimal"/>
      <w:lvlText w:val="%1."/>
      <w:lvlJc w:val="left"/>
      <w:pPr>
        <w:tabs>
          <w:tab w:val="num" w:pos="905"/>
        </w:tabs>
        <w:ind w:left="905" w:hanging="360"/>
      </w:pPr>
    </w:lvl>
    <w:lvl w:ilvl="1">
      <w:start w:val="1"/>
      <w:numFmt w:val="decimal"/>
      <w:lvlText w:val="%2."/>
      <w:lvlJc w:val="left"/>
      <w:pPr>
        <w:tabs>
          <w:tab w:val="num" w:pos="1625"/>
        </w:tabs>
        <w:ind w:left="1625" w:hanging="360"/>
      </w:pPr>
    </w:lvl>
    <w:lvl w:ilvl="2">
      <w:start w:val="1"/>
      <w:numFmt w:val="decimal"/>
      <w:lvlText w:val="%3."/>
      <w:lvlJc w:val="left"/>
      <w:pPr>
        <w:tabs>
          <w:tab w:val="num" w:pos="2345"/>
        </w:tabs>
        <w:ind w:left="2345" w:hanging="360"/>
      </w:pPr>
    </w:lvl>
    <w:lvl w:ilvl="3" w:tentative="1">
      <w:start w:val="1"/>
      <w:numFmt w:val="decimal"/>
      <w:lvlText w:val="%4."/>
      <w:lvlJc w:val="left"/>
      <w:pPr>
        <w:tabs>
          <w:tab w:val="num" w:pos="3065"/>
        </w:tabs>
        <w:ind w:left="3065" w:hanging="360"/>
      </w:pPr>
    </w:lvl>
    <w:lvl w:ilvl="4" w:tentative="1">
      <w:start w:val="1"/>
      <w:numFmt w:val="decimal"/>
      <w:lvlText w:val="%5."/>
      <w:lvlJc w:val="left"/>
      <w:pPr>
        <w:tabs>
          <w:tab w:val="num" w:pos="3785"/>
        </w:tabs>
        <w:ind w:left="3785" w:hanging="360"/>
      </w:pPr>
    </w:lvl>
    <w:lvl w:ilvl="5" w:tentative="1">
      <w:start w:val="1"/>
      <w:numFmt w:val="decimal"/>
      <w:lvlText w:val="%6."/>
      <w:lvlJc w:val="left"/>
      <w:pPr>
        <w:tabs>
          <w:tab w:val="num" w:pos="4505"/>
        </w:tabs>
        <w:ind w:left="4505" w:hanging="360"/>
      </w:pPr>
    </w:lvl>
    <w:lvl w:ilvl="6" w:tentative="1">
      <w:start w:val="1"/>
      <w:numFmt w:val="decimal"/>
      <w:lvlText w:val="%7."/>
      <w:lvlJc w:val="left"/>
      <w:pPr>
        <w:tabs>
          <w:tab w:val="num" w:pos="5225"/>
        </w:tabs>
        <w:ind w:left="5225" w:hanging="360"/>
      </w:pPr>
    </w:lvl>
    <w:lvl w:ilvl="7" w:tentative="1">
      <w:start w:val="1"/>
      <w:numFmt w:val="decimal"/>
      <w:lvlText w:val="%8."/>
      <w:lvlJc w:val="left"/>
      <w:pPr>
        <w:tabs>
          <w:tab w:val="num" w:pos="5945"/>
        </w:tabs>
        <w:ind w:left="5945" w:hanging="360"/>
      </w:pPr>
    </w:lvl>
    <w:lvl w:ilvl="8" w:tentative="1">
      <w:start w:val="1"/>
      <w:numFmt w:val="decimal"/>
      <w:lvlText w:val="%9."/>
      <w:lvlJc w:val="left"/>
      <w:pPr>
        <w:tabs>
          <w:tab w:val="num" w:pos="6665"/>
        </w:tabs>
        <w:ind w:left="6665" w:hanging="360"/>
      </w:pPr>
    </w:lvl>
  </w:abstractNum>
  <w:abstractNum w:abstractNumId="1" w15:restartNumberingAfterBreak="0">
    <w:nsid w:val="024539FC"/>
    <w:multiLevelType w:val="hybridMultilevel"/>
    <w:tmpl w:val="2892B50A"/>
    <w:lvl w:ilvl="0" w:tplc="3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2" w15:restartNumberingAfterBreak="0">
    <w:nsid w:val="026F07DC"/>
    <w:multiLevelType w:val="hybridMultilevel"/>
    <w:tmpl w:val="4D6479B0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44B7249"/>
    <w:multiLevelType w:val="hybridMultilevel"/>
    <w:tmpl w:val="B72A77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2F134A"/>
    <w:multiLevelType w:val="hybridMultilevel"/>
    <w:tmpl w:val="53660348"/>
    <w:lvl w:ilvl="0" w:tplc="FFFFFFFF">
      <w:start w:val="1"/>
      <w:numFmt w:val="decimal"/>
      <w:lvlText w:val="%1."/>
      <w:lvlJc w:val="left"/>
      <w:pPr>
        <w:ind w:left="1719" w:hanging="360"/>
      </w:pPr>
    </w:lvl>
    <w:lvl w:ilvl="1" w:tplc="FFFFFFFF" w:tentative="1">
      <w:start w:val="1"/>
      <w:numFmt w:val="lowerLetter"/>
      <w:lvlText w:val="%2."/>
      <w:lvlJc w:val="left"/>
      <w:pPr>
        <w:ind w:left="2439" w:hanging="360"/>
      </w:pPr>
    </w:lvl>
    <w:lvl w:ilvl="2" w:tplc="FFFFFFFF" w:tentative="1">
      <w:start w:val="1"/>
      <w:numFmt w:val="lowerRoman"/>
      <w:lvlText w:val="%3."/>
      <w:lvlJc w:val="right"/>
      <w:pPr>
        <w:ind w:left="3159" w:hanging="180"/>
      </w:pPr>
    </w:lvl>
    <w:lvl w:ilvl="3" w:tplc="FFFFFFFF" w:tentative="1">
      <w:start w:val="1"/>
      <w:numFmt w:val="decimal"/>
      <w:lvlText w:val="%4."/>
      <w:lvlJc w:val="left"/>
      <w:pPr>
        <w:ind w:left="3879" w:hanging="360"/>
      </w:pPr>
    </w:lvl>
    <w:lvl w:ilvl="4" w:tplc="FFFFFFFF" w:tentative="1">
      <w:start w:val="1"/>
      <w:numFmt w:val="lowerLetter"/>
      <w:lvlText w:val="%5."/>
      <w:lvlJc w:val="left"/>
      <w:pPr>
        <w:ind w:left="4599" w:hanging="360"/>
      </w:pPr>
    </w:lvl>
    <w:lvl w:ilvl="5" w:tplc="FFFFFFFF" w:tentative="1">
      <w:start w:val="1"/>
      <w:numFmt w:val="lowerRoman"/>
      <w:lvlText w:val="%6."/>
      <w:lvlJc w:val="right"/>
      <w:pPr>
        <w:ind w:left="5319" w:hanging="180"/>
      </w:pPr>
    </w:lvl>
    <w:lvl w:ilvl="6" w:tplc="FFFFFFFF" w:tentative="1">
      <w:start w:val="1"/>
      <w:numFmt w:val="decimal"/>
      <w:lvlText w:val="%7."/>
      <w:lvlJc w:val="left"/>
      <w:pPr>
        <w:ind w:left="6039" w:hanging="360"/>
      </w:pPr>
    </w:lvl>
    <w:lvl w:ilvl="7" w:tplc="FFFFFFFF" w:tentative="1">
      <w:start w:val="1"/>
      <w:numFmt w:val="lowerLetter"/>
      <w:lvlText w:val="%8."/>
      <w:lvlJc w:val="left"/>
      <w:pPr>
        <w:ind w:left="6759" w:hanging="360"/>
      </w:pPr>
    </w:lvl>
    <w:lvl w:ilvl="8" w:tplc="FFFFFFFF" w:tentative="1">
      <w:start w:val="1"/>
      <w:numFmt w:val="lowerRoman"/>
      <w:lvlText w:val="%9."/>
      <w:lvlJc w:val="right"/>
      <w:pPr>
        <w:ind w:left="7479" w:hanging="180"/>
      </w:pPr>
    </w:lvl>
  </w:abstractNum>
  <w:abstractNum w:abstractNumId="5" w15:restartNumberingAfterBreak="0">
    <w:nsid w:val="09DC5C83"/>
    <w:multiLevelType w:val="hybridMultilevel"/>
    <w:tmpl w:val="ADD2CE50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D269BB"/>
    <w:multiLevelType w:val="hybridMultilevel"/>
    <w:tmpl w:val="F72272B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192BC4"/>
    <w:multiLevelType w:val="hybridMultilevel"/>
    <w:tmpl w:val="88D4A1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644C84"/>
    <w:multiLevelType w:val="hybridMultilevel"/>
    <w:tmpl w:val="1752F578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C3A4072E">
      <w:start w:val="1"/>
      <w:numFmt w:val="lowerLetter"/>
      <w:lvlText w:val="%2."/>
      <w:lvlJc w:val="left"/>
      <w:pPr>
        <w:ind w:left="32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 w15:restartNumberingAfterBreak="0">
    <w:nsid w:val="25503506"/>
    <w:multiLevelType w:val="multilevel"/>
    <w:tmpl w:val="EC2E4A0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  <w:b/>
        <w:bCs w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4843"/>
        </w:tabs>
        <w:ind w:left="4843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0" w15:restartNumberingAfterBreak="0">
    <w:nsid w:val="298D487E"/>
    <w:multiLevelType w:val="hybridMultilevel"/>
    <w:tmpl w:val="A12EF9AE"/>
    <w:lvl w:ilvl="0" w:tplc="3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2B98339E"/>
    <w:multiLevelType w:val="hybridMultilevel"/>
    <w:tmpl w:val="A87C332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D764567"/>
    <w:multiLevelType w:val="hybridMultilevel"/>
    <w:tmpl w:val="BB36984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2D4FBE4">
      <w:start w:val="1"/>
      <w:numFmt w:val="upperLetter"/>
      <w:lvlText w:val="%2."/>
      <w:lvlJc w:val="left"/>
      <w:pPr>
        <w:ind w:left="1440" w:hanging="360"/>
      </w:pPr>
      <w:rPr>
        <w:b/>
        <w:bCs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2FF05970"/>
    <w:multiLevelType w:val="hybridMultilevel"/>
    <w:tmpl w:val="9AF2A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445B9D"/>
    <w:multiLevelType w:val="hybridMultilevel"/>
    <w:tmpl w:val="B72A77B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330B8C"/>
    <w:multiLevelType w:val="hybridMultilevel"/>
    <w:tmpl w:val="7FF2E7C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CC75C4"/>
    <w:multiLevelType w:val="hybridMultilevel"/>
    <w:tmpl w:val="E4484202"/>
    <w:lvl w:ilvl="0" w:tplc="3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3BF855FB"/>
    <w:multiLevelType w:val="hybridMultilevel"/>
    <w:tmpl w:val="5FAE315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18419D4"/>
    <w:multiLevelType w:val="hybridMultilevel"/>
    <w:tmpl w:val="2C62086E"/>
    <w:lvl w:ilvl="0" w:tplc="B5E800F0">
      <w:start w:val="4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41EB2176"/>
    <w:multiLevelType w:val="hybridMultilevel"/>
    <w:tmpl w:val="C79C6348"/>
    <w:lvl w:ilvl="0" w:tplc="3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21" w15:restartNumberingAfterBreak="0">
    <w:nsid w:val="47485EBC"/>
    <w:multiLevelType w:val="hybridMultilevel"/>
    <w:tmpl w:val="7C6476A0"/>
    <w:lvl w:ilvl="0" w:tplc="92EE62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4C29AF"/>
    <w:multiLevelType w:val="hybridMultilevel"/>
    <w:tmpl w:val="B72A77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103AA1"/>
    <w:multiLevelType w:val="hybridMultilevel"/>
    <w:tmpl w:val="7C6476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89135D"/>
    <w:multiLevelType w:val="hybridMultilevel"/>
    <w:tmpl w:val="53660348"/>
    <w:lvl w:ilvl="0" w:tplc="3409000F">
      <w:start w:val="1"/>
      <w:numFmt w:val="decimal"/>
      <w:lvlText w:val="%1."/>
      <w:lvlJc w:val="left"/>
      <w:pPr>
        <w:ind w:left="1719" w:hanging="360"/>
      </w:pPr>
    </w:lvl>
    <w:lvl w:ilvl="1" w:tplc="34090019" w:tentative="1">
      <w:start w:val="1"/>
      <w:numFmt w:val="lowerLetter"/>
      <w:lvlText w:val="%2."/>
      <w:lvlJc w:val="left"/>
      <w:pPr>
        <w:ind w:left="2439" w:hanging="360"/>
      </w:pPr>
    </w:lvl>
    <w:lvl w:ilvl="2" w:tplc="3409001B" w:tentative="1">
      <w:start w:val="1"/>
      <w:numFmt w:val="lowerRoman"/>
      <w:lvlText w:val="%3."/>
      <w:lvlJc w:val="right"/>
      <w:pPr>
        <w:ind w:left="3159" w:hanging="180"/>
      </w:pPr>
    </w:lvl>
    <w:lvl w:ilvl="3" w:tplc="3409000F" w:tentative="1">
      <w:start w:val="1"/>
      <w:numFmt w:val="decimal"/>
      <w:lvlText w:val="%4."/>
      <w:lvlJc w:val="left"/>
      <w:pPr>
        <w:ind w:left="3879" w:hanging="360"/>
      </w:pPr>
    </w:lvl>
    <w:lvl w:ilvl="4" w:tplc="34090019" w:tentative="1">
      <w:start w:val="1"/>
      <w:numFmt w:val="lowerLetter"/>
      <w:lvlText w:val="%5."/>
      <w:lvlJc w:val="left"/>
      <w:pPr>
        <w:ind w:left="4599" w:hanging="360"/>
      </w:pPr>
    </w:lvl>
    <w:lvl w:ilvl="5" w:tplc="3409001B" w:tentative="1">
      <w:start w:val="1"/>
      <w:numFmt w:val="lowerRoman"/>
      <w:lvlText w:val="%6."/>
      <w:lvlJc w:val="right"/>
      <w:pPr>
        <w:ind w:left="5319" w:hanging="180"/>
      </w:pPr>
    </w:lvl>
    <w:lvl w:ilvl="6" w:tplc="3409000F" w:tentative="1">
      <w:start w:val="1"/>
      <w:numFmt w:val="decimal"/>
      <w:lvlText w:val="%7."/>
      <w:lvlJc w:val="left"/>
      <w:pPr>
        <w:ind w:left="6039" w:hanging="360"/>
      </w:pPr>
    </w:lvl>
    <w:lvl w:ilvl="7" w:tplc="34090019" w:tentative="1">
      <w:start w:val="1"/>
      <w:numFmt w:val="lowerLetter"/>
      <w:lvlText w:val="%8."/>
      <w:lvlJc w:val="left"/>
      <w:pPr>
        <w:ind w:left="6759" w:hanging="360"/>
      </w:pPr>
    </w:lvl>
    <w:lvl w:ilvl="8" w:tplc="3409001B" w:tentative="1">
      <w:start w:val="1"/>
      <w:numFmt w:val="lowerRoman"/>
      <w:lvlText w:val="%9."/>
      <w:lvlJc w:val="right"/>
      <w:pPr>
        <w:ind w:left="7479" w:hanging="180"/>
      </w:pPr>
    </w:lvl>
  </w:abstractNum>
  <w:abstractNum w:abstractNumId="25" w15:restartNumberingAfterBreak="0">
    <w:nsid w:val="5B447B29"/>
    <w:multiLevelType w:val="multilevel"/>
    <w:tmpl w:val="6FAED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60072DF9"/>
    <w:multiLevelType w:val="hybridMultilevel"/>
    <w:tmpl w:val="B4744F72"/>
    <w:lvl w:ilvl="0" w:tplc="1C2C4E22">
      <w:start w:val="1"/>
      <w:numFmt w:val="decimal"/>
      <w:lvlText w:val="%1."/>
      <w:lvlJc w:val="left"/>
      <w:pPr>
        <w:ind w:left="2062" w:hanging="360"/>
      </w:pPr>
      <w:rPr>
        <w:color w:val="auto"/>
      </w:rPr>
    </w:lvl>
    <w:lvl w:ilvl="1" w:tplc="34090019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6093363B"/>
    <w:multiLevelType w:val="hybridMultilevel"/>
    <w:tmpl w:val="7A743968"/>
    <w:lvl w:ilvl="0" w:tplc="3409000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38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810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825" w:hanging="360"/>
      </w:pPr>
      <w:rPr>
        <w:rFonts w:ascii="Wingdings" w:hAnsi="Wingdings" w:hint="default"/>
      </w:rPr>
    </w:lvl>
  </w:abstractNum>
  <w:abstractNum w:abstractNumId="29" w15:restartNumberingAfterBreak="0">
    <w:nsid w:val="626E7213"/>
    <w:multiLevelType w:val="multilevel"/>
    <w:tmpl w:val="96DE383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0" w15:restartNumberingAfterBreak="0">
    <w:nsid w:val="63C41914"/>
    <w:multiLevelType w:val="hybridMultilevel"/>
    <w:tmpl w:val="7D82557A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643C1697"/>
    <w:multiLevelType w:val="hybridMultilevel"/>
    <w:tmpl w:val="DDC2E336"/>
    <w:lvl w:ilvl="0" w:tplc="BB30C414">
      <w:start w:val="2016"/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65B22354"/>
    <w:multiLevelType w:val="hybridMultilevel"/>
    <w:tmpl w:val="1E5E6B36"/>
    <w:lvl w:ilvl="0" w:tplc="3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4" w15:restartNumberingAfterBreak="0">
    <w:nsid w:val="6CA95476"/>
    <w:multiLevelType w:val="hybridMultilevel"/>
    <w:tmpl w:val="FCCE2B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D71E9C"/>
    <w:multiLevelType w:val="hybridMultilevel"/>
    <w:tmpl w:val="80E8AB72"/>
    <w:lvl w:ilvl="0" w:tplc="34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77431DE0"/>
    <w:multiLevelType w:val="multilevel"/>
    <w:tmpl w:val="A0AEA1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233A59"/>
    <w:multiLevelType w:val="hybridMultilevel"/>
    <w:tmpl w:val="573C220E"/>
    <w:lvl w:ilvl="0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8" w15:restartNumberingAfterBreak="0">
    <w:nsid w:val="78A94FAB"/>
    <w:multiLevelType w:val="multilevel"/>
    <w:tmpl w:val="96DE3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227209"/>
    <w:multiLevelType w:val="hybridMultilevel"/>
    <w:tmpl w:val="65640AA2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BEC6B61"/>
    <w:multiLevelType w:val="hybridMultilevel"/>
    <w:tmpl w:val="A4004266"/>
    <w:lvl w:ilvl="0" w:tplc="3409000F">
      <w:start w:val="1"/>
      <w:numFmt w:val="decimal"/>
      <w:lvlText w:val="%1."/>
      <w:lvlJc w:val="left"/>
      <w:pPr>
        <w:ind w:left="999" w:hanging="360"/>
      </w:pPr>
      <w:rPr>
        <w:rFonts w:hint="default"/>
      </w:rPr>
    </w:lvl>
    <w:lvl w:ilvl="1" w:tplc="34090003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num w:numId="1" w16cid:durableId="2045252108">
    <w:abstractNumId w:val="9"/>
  </w:num>
  <w:num w:numId="2" w16cid:durableId="105538471">
    <w:abstractNumId w:val="26"/>
  </w:num>
  <w:num w:numId="3" w16cid:durableId="450243359">
    <w:abstractNumId w:val="33"/>
  </w:num>
  <w:num w:numId="4" w16cid:durableId="1730109715">
    <w:abstractNumId w:val="13"/>
  </w:num>
  <w:num w:numId="5" w16cid:durableId="1927223021">
    <w:abstractNumId w:val="16"/>
  </w:num>
  <w:num w:numId="6" w16cid:durableId="1478958697">
    <w:abstractNumId w:val="12"/>
  </w:num>
  <w:num w:numId="7" w16cid:durableId="1272778614">
    <w:abstractNumId w:val="31"/>
  </w:num>
  <w:num w:numId="8" w16cid:durableId="1541434315">
    <w:abstractNumId w:val="15"/>
  </w:num>
  <w:num w:numId="9" w16cid:durableId="719981462">
    <w:abstractNumId w:val="9"/>
    <w:lvlOverride w:ilvl="0">
      <w:startOverride w:val="3"/>
    </w:lvlOverride>
    <w:lvlOverride w:ilvl="1">
      <w:startOverride w:val="4"/>
    </w:lvlOverride>
    <w:lvlOverride w:ilvl="2">
      <w:startOverride w:val="1"/>
    </w:lvlOverride>
  </w:num>
  <w:num w:numId="10" w16cid:durableId="201321625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64834179">
    <w:abstractNumId w:val="25"/>
  </w:num>
  <w:num w:numId="12" w16cid:durableId="393429693">
    <w:abstractNumId w:val="36"/>
  </w:num>
  <w:num w:numId="13" w16cid:durableId="20618961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9354055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95516984">
    <w:abstractNumId w:val="0"/>
  </w:num>
  <w:num w:numId="16" w16cid:durableId="1180854568">
    <w:abstractNumId w:val="39"/>
  </w:num>
  <w:num w:numId="17" w16cid:durableId="2024242260">
    <w:abstractNumId w:val="6"/>
  </w:num>
  <w:num w:numId="18" w16cid:durableId="911619675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70481025">
    <w:abstractNumId w:val="30"/>
  </w:num>
  <w:num w:numId="20" w16cid:durableId="1795514245">
    <w:abstractNumId w:val="35"/>
  </w:num>
  <w:num w:numId="21" w16cid:durableId="1434280142">
    <w:abstractNumId w:val="1"/>
  </w:num>
  <w:num w:numId="22" w16cid:durableId="485098730">
    <w:abstractNumId w:val="19"/>
  </w:num>
  <w:num w:numId="23" w16cid:durableId="640156737">
    <w:abstractNumId w:val="3"/>
  </w:num>
  <w:num w:numId="24" w16cid:durableId="1646006418">
    <w:abstractNumId w:val="22"/>
  </w:num>
  <w:num w:numId="25" w16cid:durableId="739207871">
    <w:abstractNumId w:val="7"/>
  </w:num>
  <w:num w:numId="26" w16cid:durableId="232280925">
    <w:abstractNumId w:val="32"/>
  </w:num>
  <w:num w:numId="27" w16cid:durableId="427893455">
    <w:abstractNumId w:val="5"/>
  </w:num>
  <w:num w:numId="28" w16cid:durableId="356930496">
    <w:abstractNumId w:val="20"/>
  </w:num>
  <w:num w:numId="29" w16cid:durableId="27829790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548030603">
    <w:abstractNumId w:val="8"/>
  </w:num>
  <w:num w:numId="31" w16cid:durableId="255141831">
    <w:abstractNumId w:val="10"/>
  </w:num>
  <w:num w:numId="32" w16cid:durableId="905800702">
    <w:abstractNumId w:val="17"/>
  </w:num>
  <w:num w:numId="33" w16cid:durableId="569312552">
    <w:abstractNumId w:val="18"/>
  </w:num>
  <w:num w:numId="34" w16cid:durableId="383531009">
    <w:abstractNumId w:val="11"/>
  </w:num>
  <w:num w:numId="35" w16cid:durableId="1621380385">
    <w:abstractNumId w:val="21"/>
  </w:num>
  <w:num w:numId="36" w16cid:durableId="1529877464">
    <w:abstractNumId w:val="14"/>
  </w:num>
  <w:num w:numId="37" w16cid:durableId="1988706918">
    <w:abstractNumId w:val="40"/>
  </w:num>
  <w:num w:numId="38" w16cid:durableId="1370300950">
    <w:abstractNumId w:val="24"/>
  </w:num>
  <w:num w:numId="39" w16cid:durableId="425229964">
    <w:abstractNumId w:val="2"/>
  </w:num>
  <w:num w:numId="40" w16cid:durableId="22756006">
    <w:abstractNumId w:val="23"/>
  </w:num>
  <w:num w:numId="41" w16cid:durableId="797140462">
    <w:abstractNumId w:val="4"/>
  </w:num>
  <w:num w:numId="42" w16cid:durableId="2005742361">
    <w:abstractNumId w:val="34"/>
  </w:num>
  <w:num w:numId="43" w16cid:durableId="1270747092">
    <w:abstractNumId w:val="28"/>
  </w:num>
  <w:num w:numId="44" w16cid:durableId="1342973419">
    <w:abstractNumId w:val="27"/>
  </w:num>
  <w:num w:numId="45" w16cid:durableId="438455857">
    <w:abstractNumId w:val="3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hideSpellingErrors/>
  <w:hideGrammaticalErrors/>
  <w:proofState w:spelling="clean" w:grammar="clean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#__1234" w:val="&lt;Document Reference Number&gt;"/>
    <w:docVar w:name="#__asd" w:val="&lt;Document Reference Number&gt;"/>
    <w:docVar w:name="#__DeliveryData" w:val="&lt;Subject&gt;"/>
    <w:docVar w:name="#__IN-014 Y2" w:val="&lt;Project Name&gt;"/>
    <w:docVar w:name="#__Partner: Tesco" w:val="&lt;Subject&gt;"/>
    <w:docVar w:name="&lt;Project Name&gt;" w:val="IN-014 Y2"/>
    <w:docVar w:name="&lt;Subject&gt;" w:val="DeliveryData"/>
  </w:docVars>
  <w:rsids>
    <w:rsidRoot w:val="00941EF9"/>
    <w:rsid w:val="000013D8"/>
    <w:rsid w:val="0000254E"/>
    <w:rsid w:val="00003964"/>
    <w:rsid w:val="0000407D"/>
    <w:rsid w:val="000056E1"/>
    <w:rsid w:val="00006E22"/>
    <w:rsid w:val="00010332"/>
    <w:rsid w:val="00011112"/>
    <w:rsid w:val="00011743"/>
    <w:rsid w:val="00011B6F"/>
    <w:rsid w:val="000129A1"/>
    <w:rsid w:val="00012CDB"/>
    <w:rsid w:val="00012EF4"/>
    <w:rsid w:val="0001363C"/>
    <w:rsid w:val="00013FAA"/>
    <w:rsid w:val="000148A6"/>
    <w:rsid w:val="00020C36"/>
    <w:rsid w:val="00020F7A"/>
    <w:rsid w:val="000219C8"/>
    <w:rsid w:val="00022A76"/>
    <w:rsid w:val="0002590F"/>
    <w:rsid w:val="00025BD7"/>
    <w:rsid w:val="00025C4C"/>
    <w:rsid w:val="00026A6C"/>
    <w:rsid w:val="0002711E"/>
    <w:rsid w:val="00027427"/>
    <w:rsid w:val="000275B2"/>
    <w:rsid w:val="000305D2"/>
    <w:rsid w:val="000308B2"/>
    <w:rsid w:val="00030E17"/>
    <w:rsid w:val="00031144"/>
    <w:rsid w:val="0003129A"/>
    <w:rsid w:val="00031AA9"/>
    <w:rsid w:val="00031F4A"/>
    <w:rsid w:val="00033A89"/>
    <w:rsid w:val="0003408B"/>
    <w:rsid w:val="000343B7"/>
    <w:rsid w:val="00035E36"/>
    <w:rsid w:val="000360AD"/>
    <w:rsid w:val="00036A6E"/>
    <w:rsid w:val="00036C42"/>
    <w:rsid w:val="00037148"/>
    <w:rsid w:val="00037EDD"/>
    <w:rsid w:val="00041575"/>
    <w:rsid w:val="000417D0"/>
    <w:rsid w:val="00042912"/>
    <w:rsid w:val="00042BB4"/>
    <w:rsid w:val="000432AC"/>
    <w:rsid w:val="00044E50"/>
    <w:rsid w:val="00045D27"/>
    <w:rsid w:val="000467B1"/>
    <w:rsid w:val="00047A2F"/>
    <w:rsid w:val="00047A31"/>
    <w:rsid w:val="000508DD"/>
    <w:rsid w:val="000511DA"/>
    <w:rsid w:val="00051E82"/>
    <w:rsid w:val="000551A1"/>
    <w:rsid w:val="000561BF"/>
    <w:rsid w:val="0005679C"/>
    <w:rsid w:val="00057AF9"/>
    <w:rsid w:val="00060A99"/>
    <w:rsid w:val="000622AB"/>
    <w:rsid w:val="00063C11"/>
    <w:rsid w:val="0006600B"/>
    <w:rsid w:val="00066506"/>
    <w:rsid w:val="0006723E"/>
    <w:rsid w:val="00070C78"/>
    <w:rsid w:val="0007163F"/>
    <w:rsid w:val="00071EB6"/>
    <w:rsid w:val="000727CA"/>
    <w:rsid w:val="00072AC5"/>
    <w:rsid w:val="00073031"/>
    <w:rsid w:val="00075203"/>
    <w:rsid w:val="0007608C"/>
    <w:rsid w:val="00076805"/>
    <w:rsid w:val="000775C7"/>
    <w:rsid w:val="000810F4"/>
    <w:rsid w:val="00082825"/>
    <w:rsid w:val="0008318D"/>
    <w:rsid w:val="0008321C"/>
    <w:rsid w:val="000862C2"/>
    <w:rsid w:val="000900B5"/>
    <w:rsid w:val="00091DDA"/>
    <w:rsid w:val="0009238D"/>
    <w:rsid w:val="00092DDF"/>
    <w:rsid w:val="000936C0"/>
    <w:rsid w:val="00094309"/>
    <w:rsid w:val="00094317"/>
    <w:rsid w:val="00095B47"/>
    <w:rsid w:val="00097857"/>
    <w:rsid w:val="000A1616"/>
    <w:rsid w:val="000A248C"/>
    <w:rsid w:val="000A292D"/>
    <w:rsid w:val="000A2F75"/>
    <w:rsid w:val="000A3436"/>
    <w:rsid w:val="000A43B6"/>
    <w:rsid w:val="000A4FD4"/>
    <w:rsid w:val="000A6050"/>
    <w:rsid w:val="000A6A26"/>
    <w:rsid w:val="000A7496"/>
    <w:rsid w:val="000B0CDF"/>
    <w:rsid w:val="000B0DD6"/>
    <w:rsid w:val="000B23A2"/>
    <w:rsid w:val="000B2DCD"/>
    <w:rsid w:val="000B2FC4"/>
    <w:rsid w:val="000B403B"/>
    <w:rsid w:val="000B4ACF"/>
    <w:rsid w:val="000B618C"/>
    <w:rsid w:val="000B71C2"/>
    <w:rsid w:val="000C0834"/>
    <w:rsid w:val="000C093F"/>
    <w:rsid w:val="000C0C02"/>
    <w:rsid w:val="000C1201"/>
    <w:rsid w:val="000C3395"/>
    <w:rsid w:val="000C6C50"/>
    <w:rsid w:val="000D0AA0"/>
    <w:rsid w:val="000D255D"/>
    <w:rsid w:val="000D3F6F"/>
    <w:rsid w:val="000D487B"/>
    <w:rsid w:val="000D4EC2"/>
    <w:rsid w:val="000D55A9"/>
    <w:rsid w:val="000D6BB9"/>
    <w:rsid w:val="000D7A29"/>
    <w:rsid w:val="000E0657"/>
    <w:rsid w:val="000E16A0"/>
    <w:rsid w:val="000E3BB6"/>
    <w:rsid w:val="000E7207"/>
    <w:rsid w:val="000F29C6"/>
    <w:rsid w:val="000F315E"/>
    <w:rsid w:val="000F443F"/>
    <w:rsid w:val="000F630D"/>
    <w:rsid w:val="000F673C"/>
    <w:rsid w:val="000F7BA8"/>
    <w:rsid w:val="000F7FB7"/>
    <w:rsid w:val="00100233"/>
    <w:rsid w:val="001007EC"/>
    <w:rsid w:val="0010082F"/>
    <w:rsid w:val="00101352"/>
    <w:rsid w:val="00102DB5"/>
    <w:rsid w:val="00102F3F"/>
    <w:rsid w:val="0010362A"/>
    <w:rsid w:val="00104535"/>
    <w:rsid w:val="00104DC2"/>
    <w:rsid w:val="001061E9"/>
    <w:rsid w:val="0010674B"/>
    <w:rsid w:val="00106C7A"/>
    <w:rsid w:val="001103F9"/>
    <w:rsid w:val="001104C6"/>
    <w:rsid w:val="00112008"/>
    <w:rsid w:val="00114990"/>
    <w:rsid w:val="0011528F"/>
    <w:rsid w:val="001165BD"/>
    <w:rsid w:val="00116B44"/>
    <w:rsid w:val="00117341"/>
    <w:rsid w:val="001177C2"/>
    <w:rsid w:val="00117C3B"/>
    <w:rsid w:val="00121195"/>
    <w:rsid w:val="001247D3"/>
    <w:rsid w:val="0012698C"/>
    <w:rsid w:val="00126CCD"/>
    <w:rsid w:val="00130689"/>
    <w:rsid w:val="00130C94"/>
    <w:rsid w:val="00130C98"/>
    <w:rsid w:val="00131CFE"/>
    <w:rsid w:val="00132343"/>
    <w:rsid w:val="00133184"/>
    <w:rsid w:val="00133AD7"/>
    <w:rsid w:val="00133E6B"/>
    <w:rsid w:val="00134E10"/>
    <w:rsid w:val="001360F5"/>
    <w:rsid w:val="00136259"/>
    <w:rsid w:val="00136BA7"/>
    <w:rsid w:val="00137652"/>
    <w:rsid w:val="001425D4"/>
    <w:rsid w:val="00142B21"/>
    <w:rsid w:val="00142FB6"/>
    <w:rsid w:val="0014445C"/>
    <w:rsid w:val="0014486E"/>
    <w:rsid w:val="00144C3B"/>
    <w:rsid w:val="00152D40"/>
    <w:rsid w:val="0015422E"/>
    <w:rsid w:val="00155285"/>
    <w:rsid w:val="0015596E"/>
    <w:rsid w:val="00155F84"/>
    <w:rsid w:val="001560BB"/>
    <w:rsid w:val="00157D11"/>
    <w:rsid w:val="0016075E"/>
    <w:rsid w:val="00160BAC"/>
    <w:rsid w:val="00161E8B"/>
    <w:rsid w:val="00162814"/>
    <w:rsid w:val="00162873"/>
    <w:rsid w:val="00165FEC"/>
    <w:rsid w:val="00171240"/>
    <w:rsid w:val="00171757"/>
    <w:rsid w:val="0017205F"/>
    <w:rsid w:val="00174505"/>
    <w:rsid w:val="00175FD0"/>
    <w:rsid w:val="00177AF9"/>
    <w:rsid w:val="00181E2A"/>
    <w:rsid w:val="00181E93"/>
    <w:rsid w:val="00182BFF"/>
    <w:rsid w:val="001843DC"/>
    <w:rsid w:val="00184C3A"/>
    <w:rsid w:val="001902D6"/>
    <w:rsid w:val="001908D3"/>
    <w:rsid w:val="00191B44"/>
    <w:rsid w:val="00191B71"/>
    <w:rsid w:val="00192095"/>
    <w:rsid w:val="001920FD"/>
    <w:rsid w:val="00192293"/>
    <w:rsid w:val="00193118"/>
    <w:rsid w:val="00197C8B"/>
    <w:rsid w:val="001A13F4"/>
    <w:rsid w:val="001A15EB"/>
    <w:rsid w:val="001A2D77"/>
    <w:rsid w:val="001A3370"/>
    <w:rsid w:val="001A3CDD"/>
    <w:rsid w:val="001A41EF"/>
    <w:rsid w:val="001A46DA"/>
    <w:rsid w:val="001A5096"/>
    <w:rsid w:val="001A5CD0"/>
    <w:rsid w:val="001A6B21"/>
    <w:rsid w:val="001A743A"/>
    <w:rsid w:val="001A7F9A"/>
    <w:rsid w:val="001B08A0"/>
    <w:rsid w:val="001B2B36"/>
    <w:rsid w:val="001B2B74"/>
    <w:rsid w:val="001B47E6"/>
    <w:rsid w:val="001B4E9A"/>
    <w:rsid w:val="001B5253"/>
    <w:rsid w:val="001B611C"/>
    <w:rsid w:val="001B77D3"/>
    <w:rsid w:val="001B78C5"/>
    <w:rsid w:val="001C2812"/>
    <w:rsid w:val="001C3173"/>
    <w:rsid w:val="001C35A4"/>
    <w:rsid w:val="001C4E72"/>
    <w:rsid w:val="001C5BE6"/>
    <w:rsid w:val="001C633A"/>
    <w:rsid w:val="001C6F26"/>
    <w:rsid w:val="001C7425"/>
    <w:rsid w:val="001C7F3B"/>
    <w:rsid w:val="001D1F89"/>
    <w:rsid w:val="001D2C64"/>
    <w:rsid w:val="001D31A0"/>
    <w:rsid w:val="001D3B72"/>
    <w:rsid w:val="001D451F"/>
    <w:rsid w:val="001D4CE8"/>
    <w:rsid w:val="001D50C6"/>
    <w:rsid w:val="001D59CB"/>
    <w:rsid w:val="001D65DD"/>
    <w:rsid w:val="001D667D"/>
    <w:rsid w:val="001D71CD"/>
    <w:rsid w:val="001D7E83"/>
    <w:rsid w:val="001E34E9"/>
    <w:rsid w:val="001E49DF"/>
    <w:rsid w:val="001E5B1B"/>
    <w:rsid w:val="001E7482"/>
    <w:rsid w:val="001F044B"/>
    <w:rsid w:val="001F0860"/>
    <w:rsid w:val="001F0C67"/>
    <w:rsid w:val="001F1489"/>
    <w:rsid w:val="001F1F22"/>
    <w:rsid w:val="001F1F37"/>
    <w:rsid w:val="001F5125"/>
    <w:rsid w:val="001F6610"/>
    <w:rsid w:val="001F6FF9"/>
    <w:rsid w:val="001F79A1"/>
    <w:rsid w:val="00201320"/>
    <w:rsid w:val="00202982"/>
    <w:rsid w:val="00202A0C"/>
    <w:rsid w:val="002030D6"/>
    <w:rsid w:val="002032BA"/>
    <w:rsid w:val="0020602A"/>
    <w:rsid w:val="00207AE4"/>
    <w:rsid w:val="00211B69"/>
    <w:rsid w:val="00213043"/>
    <w:rsid w:val="002131B9"/>
    <w:rsid w:val="00213211"/>
    <w:rsid w:val="00221835"/>
    <w:rsid w:val="00221E32"/>
    <w:rsid w:val="002220A7"/>
    <w:rsid w:val="0022248C"/>
    <w:rsid w:val="0022490F"/>
    <w:rsid w:val="00224B70"/>
    <w:rsid w:val="00224F67"/>
    <w:rsid w:val="00225008"/>
    <w:rsid w:val="002266FA"/>
    <w:rsid w:val="00226CDD"/>
    <w:rsid w:val="00226E13"/>
    <w:rsid w:val="002317F4"/>
    <w:rsid w:val="00232949"/>
    <w:rsid w:val="00233F30"/>
    <w:rsid w:val="002343FE"/>
    <w:rsid w:val="00234E69"/>
    <w:rsid w:val="0023638F"/>
    <w:rsid w:val="0023669D"/>
    <w:rsid w:val="00240197"/>
    <w:rsid w:val="002407DB"/>
    <w:rsid w:val="00240A1A"/>
    <w:rsid w:val="0024100A"/>
    <w:rsid w:val="00241459"/>
    <w:rsid w:val="002431A3"/>
    <w:rsid w:val="0024373D"/>
    <w:rsid w:val="00243A3A"/>
    <w:rsid w:val="00244161"/>
    <w:rsid w:val="002443B1"/>
    <w:rsid w:val="002453D6"/>
    <w:rsid w:val="00251587"/>
    <w:rsid w:val="00251E99"/>
    <w:rsid w:val="00252EFB"/>
    <w:rsid w:val="002530D0"/>
    <w:rsid w:val="00254E5F"/>
    <w:rsid w:val="002554F8"/>
    <w:rsid w:val="00255813"/>
    <w:rsid w:val="0025768B"/>
    <w:rsid w:val="00260B6D"/>
    <w:rsid w:val="002615BD"/>
    <w:rsid w:val="0026380B"/>
    <w:rsid w:val="00263F97"/>
    <w:rsid w:val="002654B5"/>
    <w:rsid w:val="00265664"/>
    <w:rsid w:val="00265F87"/>
    <w:rsid w:val="00266F72"/>
    <w:rsid w:val="002672F0"/>
    <w:rsid w:val="0027054E"/>
    <w:rsid w:val="00270AE2"/>
    <w:rsid w:val="00271272"/>
    <w:rsid w:val="00271A38"/>
    <w:rsid w:val="00273794"/>
    <w:rsid w:val="00273DD3"/>
    <w:rsid w:val="002769F7"/>
    <w:rsid w:val="00277C75"/>
    <w:rsid w:val="00277FB4"/>
    <w:rsid w:val="00280A1F"/>
    <w:rsid w:val="00281A6E"/>
    <w:rsid w:val="00282051"/>
    <w:rsid w:val="0028286F"/>
    <w:rsid w:val="00282C4D"/>
    <w:rsid w:val="002868AE"/>
    <w:rsid w:val="002875C4"/>
    <w:rsid w:val="00291FA5"/>
    <w:rsid w:val="00292B9E"/>
    <w:rsid w:val="00292C89"/>
    <w:rsid w:val="00295058"/>
    <w:rsid w:val="002A14E9"/>
    <w:rsid w:val="002A43EF"/>
    <w:rsid w:val="002A54E8"/>
    <w:rsid w:val="002A6A9D"/>
    <w:rsid w:val="002A6DD9"/>
    <w:rsid w:val="002B03DD"/>
    <w:rsid w:val="002B35ED"/>
    <w:rsid w:val="002B4493"/>
    <w:rsid w:val="002B5D28"/>
    <w:rsid w:val="002B5DD3"/>
    <w:rsid w:val="002B680D"/>
    <w:rsid w:val="002B7839"/>
    <w:rsid w:val="002C09CD"/>
    <w:rsid w:val="002C0BB5"/>
    <w:rsid w:val="002C328D"/>
    <w:rsid w:val="002C34E3"/>
    <w:rsid w:val="002C4BE7"/>
    <w:rsid w:val="002D081C"/>
    <w:rsid w:val="002D0EA3"/>
    <w:rsid w:val="002D1A87"/>
    <w:rsid w:val="002D1D5E"/>
    <w:rsid w:val="002D27B6"/>
    <w:rsid w:val="002D32E1"/>
    <w:rsid w:val="002D3C97"/>
    <w:rsid w:val="002D3EF8"/>
    <w:rsid w:val="002D55F5"/>
    <w:rsid w:val="002D67F5"/>
    <w:rsid w:val="002D745F"/>
    <w:rsid w:val="002E08C1"/>
    <w:rsid w:val="002E528A"/>
    <w:rsid w:val="002E5BDF"/>
    <w:rsid w:val="002E5E78"/>
    <w:rsid w:val="002E7033"/>
    <w:rsid w:val="002E70BF"/>
    <w:rsid w:val="002E79A7"/>
    <w:rsid w:val="002F0B30"/>
    <w:rsid w:val="002F1825"/>
    <w:rsid w:val="002F1E7F"/>
    <w:rsid w:val="002F337D"/>
    <w:rsid w:val="002F3402"/>
    <w:rsid w:val="002F37DF"/>
    <w:rsid w:val="002F4767"/>
    <w:rsid w:val="002F5E31"/>
    <w:rsid w:val="002F6083"/>
    <w:rsid w:val="002F639E"/>
    <w:rsid w:val="0030269A"/>
    <w:rsid w:val="00302D99"/>
    <w:rsid w:val="00302EEC"/>
    <w:rsid w:val="00302F45"/>
    <w:rsid w:val="00303C84"/>
    <w:rsid w:val="003047EE"/>
    <w:rsid w:val="003054F7"/>
    <w:rsid w:val="00305E4B"/>
    <w:rsid w:val="0030682D"/>
    <w:rsid w:val="00306FF4"/>
    <w:rsid w:val="00307A33"/>
    <w:rsid w:val="00310680"/>
    <w:rsid w:val="0031099D"/>
    <w:rsid w:val="0031113C"/>
    <w:rsid w:val="00311BF2"/>
    <w:rsid w:val="00313406"/>
    <w:rsid w:val="00313D60"/>
    <w:rsid w:val="0031457A"/>
    <w:rsid w:val="003166AD"/>
    <w:rsid w:val="003179DC"/>
    <w:rsid w:val="00317A0B"/>
    <w:rsid w:val="00320E33"/>
    <w:rsid w:val="00320F3F"/>
    <w:rsid w:val="00321693"/>
    <w:rsid w:val="00321EA6"/>
    <w:rsid w:val="00323BE7"/>
    <w:rsid w:val="00326103"/>
    <w:rsid w:val="00327958"/>
    <w:rsid w:val="00327C66"/>
    <w:rsid w:val="00330A84"/>
    <w:rsid w:val="00330CF3"/>
    <w:rsid w:val="00331D7D"/>
    <w:rsid w:val="003344AE"/>
    <w:rsid w:val="00334E72"/>
    <w:rsid w:val="003350D6"/>
    <w:rsid w:val="003355A8"/>
    <w:rsid w:val="003356B0"/>
    <w:rsid w:val="00335A4F"/>
    <w:rsid w:val="00335FF0"/>
    <w:rsid w:val="00336EF8"/>
    <w:rsid w:val="00336FBE"/>
    <w:rsid w:val="00337978"/>
    <w:rsid w:val="00337CE2"/>
    <w:rsid w:val="00340B4E"/>
    <w:rsid w:val="00340FB1"/>
    <w:rsid w:val="00343AAC"/>
    <w:rsid w:val="00344DC2"/>
    <w:rsid w:val="0034536F"/>
    <w:rsid w:val="00345A36"/>
    <w:rsid w:val="00345F63"/>
    <w:rsid w:val="00351438"/>
    <w:rsid w:val="003525AE"/>
    <w:rsid w:val="00352EF8"/>
    <w:rsid w:val="00353F6E"/>
    <w:rsid w:val="00354238"/>
    <w:rsid w:val="00356FFF"/>
    <w:rsid w:val="0035768A"/>
    <w:rsid w:val="00360309"/>
    <w:rsid w:val="00360524"/>
    <w:rsid w:val="00360BB6"/>
    <w:rsid w:val="00362EA9"/>
    <w:rsid w:val="00363349"/>
    <w:rsid w:val="00363843"/>
    <w:rsid w:val="00365E57"/>
    <w:rsid w:val="0036752F"/>
    <w:rsid w:val="00367CBA"/>
    <w:rsid w:val="00370A6B"/>
    <w:rsid w:val="00370A75"/>
    <w:rsid w:val="0037126D"/>
    <w:rsid w:val="0037130C"/>
    <w:rsid w:val="00373666"/>
    <w:rsid w:val="00373745"/>
    <w:rsid w:val="00373B14"/>
    <w:rsid w:val="00375056"/>
    <w:rsid w:val="003773EA"/>
    <w:rsid w:val="0037761A"/>
    <w:rsid w:val="003800FA"/>
    <w:rsid w:val="00381438"/>
    <w:rsid w:val="003839D5"/>
    <w:rsid w:val="0038420F"/>
    <w:rsid w:val="003853C6"/>
    <w:rsid w:val="00385B6E"/>
    <w:rsid w:val="00386069"/>
    <w:rsid w:val="003875F5"/>
    <w:rsid w:val="003877E3"/>
    <w:rsid w:val="00390025"/>
    <w:rsid w:val="00391803"/>
    <w:rsid w:val="00391A0B"/>
    <w:rsid w:val="00391AC4"/>
    <w:rsid w:val="00392B13"/>
    <w:rsid w:val="00393AF0"/>
    <w:rsid w:val="00394A7E"/>
    <w:rsid w:val="003972D4"/>
    <w:rsid w:val="00397503"/>
    <w:rsid w:val="00397CBB"/>
    <w:rsid w:val="003A20DB"/>
    <w:rsid w:val="003A24A5"/>
    <w:rsid w:val="003A2EB8"/>
    <w:rsid w:val="003A2ECE"/>
    <w:rsid w:val="003A2F89"/>
    <w:rsid w:val="003A58DE"/>
    <w:rsid w:val="003A5CDC"/>
    <w:rsid w:val="003A5D9D"/>
    <w:rsid w:val="003A61C6"/>
    <w:rsid w:val="003A7B84"/>
    <w:rsid w:val="003B2298"/>
    <w:rsid w:val="003B35C5"/>
    <w:rsid w:val="003B3EFF"/>
    <w:rsid w:val="003B4133"/>
    <w:rsid w:val="003B48A9"/>
    <w:rsid w:val="003B5869"/>
    <w:rsid w:val="003B5D71"/>
    <w:rsid w:val="003B7183"/>
    <w:rsid w:val="003C081B"/>
    <w:rsid w:val="003C0E7A"/>
    <w:rsid w:val="003C0F05"/>
    <w:rsid w:val="003C1039"/>
    <w:rsid w:val="003C13A3"/>
    <w:rsid w:val="003C26DE"/>
    <w:rsid w:val="003C3400"/>
    <w:rsid w:val="003C3C77"/>
    <w:rsid w:val="003C4151"/>
    <w:rsid w:val="003C4976"/>
    <w:rsid w:val="003C553E"/>
    <w:rsid w:val="003C70C6"/>
    <w:rsid w:val="003C7EE2"/>
    <w:rsid w:val="003D0BF0"/>
    <w:rsid w:val="003D10CF"/>
    <w:rsid w:val="003D2C39"/>
    <w:rsid w:val="003D31C8"/>
    <w:rsid w:val="003D3349"/>
    <w:rsid w:val="003D45DC"/>
    <w:rsid w:val="003D4B63"/>
    <w:rsid w:val="003D630E"/>
    <w:rsid w:val="003D6D0B"/>
    <w:rsid w:val="003D6EF2"/>
    <w:rsid w:val="003D76DD"/>
    <w:rsid w:val="003E141F"/>
    <w:rsid w:val="003E17CC"/>
    <w:rsid w:val="003E19A5"/>
    <w:rsid w:val="003E27AD"/>
    <w:rsid w:val="003E2AB2"/>
    <w:rsid w:val="003E4543"/>
    <w:rsid w:val="003E68C3"/>
    <w:rsid w:val="003E6C2B"/>
    <w:rsid w:val="003E6D84"/>
    <w:rsid w:val="003F01AA"/>
    <w:rsid w:val="003F0C60"/>
    <w:rsid w:val="003F10BB"/>
    <w:rsid w:val="003F16A1"/>
    <w:rsid w:val="003F2922"/>
    <w:rsid w:val="003F4715"/>
    <w:rsid w:val="00400B0D"/>
    <w:rsid w:val="00401A1D"/>
    <w:rsid w:val="0040394D"/>
    <w:rsid w:val="004050A6"/>
    <w:rsid w:val="004054A3"/>
    <w:rsid w:val="00405FD0"/>
    <w:rsid w:val="00406DAA"/>
    <w:rsid w:val="00407852"/>
    <w:rsid w:val="00410ED6"/>
    <w:rsid w:val="004112FA"/>
    <w:rsid w:val="00411F60"/>
    <w:rsid w:val="0041476E"/>
    <w:rsid w:val="00415396"/>
    <w:rsid w:val="00416387"/>
    <w:rsid w:val="00416861"/>
    <w:rsid w:val="00420CBC"/>
    <w:rsid w:val="004213D3"/>
    <w:rsid w:val="00421C18"/>
    <w:rsid w:val="00423335"/>
    <w:rsid w:val="00424081"/>
    <w:rsid w:val="00424FC9"/>
    <w:rsid w:val="00425BEC"/>
    <w:rsid w:val="00425D85"/>
    <w:rsid w:val="00426292"/>
    <w:rsid w:val="004263F9"/>
    <w:rsid w:val="004304D6"/>
    <w:rsid w:val="004320E1"/>
    <w:rsid w:val="0043306F"/>
    <w:rsid w:val="004337FB"/>
    <w:rsid w:val="0043394D"/>
    <w:rsid w:val="0043520D"/>
    <w:rsid w:val="00437166"/>
    <w:rsid w:val="004371EF"/>
    <w:rsid w:val="004403F1"/>
    <w:rsid w:val="00440683"/>
    <w:rsid w:val="00440BD3"/>
    <w:rsid w:val="00440F4C"/>
    <w:rsid w:val="004415A6"/>
    <w:rsid w:val="00441EEA"/>
    <w:rsid w:val="0044209D"/>
    <w:rsid w:val="00442CB2"/>
    <w:rsid w:val="004432A4"/>
    <w:rsid w:val="004449DE"/>
    <w:rsid w:val="00444F47"/>
    <w:rsid w:val="004454FF"/>
    <w:rsid w:val="004460E7"/>
    <w:rsid w:val="0044736D"/>
    <w:rsid w:val="00450463"/>
    <w:rsid w:val="00450B35"/>
    <w:rsid w:val="004520C8"/>
    <w:rsid w:val="004550E1"/>
    <w:rsid w:val="004566C1"/>
    <w:rsid w:val="00456C19"/>
    <w:rsid w:val="004570BB"/>
    <w:rsid w:val="00457E7A"/>
    <w:rsid w:val="0046065F"/>
    <w:rsid w:val="00461D71"/>
    <w:rsid w:val="0046206F"/>
    <w:rsid w:val="00462617"/>
    <w:rsid w:val="004630CD"/>
    <w:rsid w:val="00463E6B"/>
    <w:rsid w:val="00463FA2"/>
    <w:rsid w:val="004647CD"/>
    <w:rsid w:val="00465486"/>
    <w:rsid w:val="004656F2"/>
    <w:rsid w:val="00465DB8"/>
    <w:rsid w:val="00467C07"/>
    <w:rsid w:val="00470219"/>
    <w:rsid w:val="00470684"/>
    <w:rsid w:val="00473132"/>
    <w:rsid w:val="00473B7D"/>
    <w:rsid w:val="00473E74"/>
    <w:rsid w:val="004754D1"/>
    <w:rsid w:val="00476DAA"/>
    <w:rsid w:val="00476E14"/>
    <w:rsid w:val="0047737F"/>
    <w:rsid w:val="00477AC7"/>
    <w:rsid w:val="00477ACF"/>
    <w:rsid w:val="00480CCF"/>
    <w:rsid w:val="0048240B"/>
    <w:rsid w:val="0048295D"/>
    <w:rsid w:val="00483094"/>
    <w:rsid w:val="00483763"/>
    <w:rsid w:val="00483A9A"/>
    <w:rsid w:val="00483FA7"/>
    <w:rsid w:val="00484FDC"/>
    <w:rsid w:val="004861C3"/>
    <w:rsid w:val="00487909"/>
    <w:rsid w:val="004904D3"/>
    <w:rsid w:val="00491BA9"/>
    <w:rsid w:val="00493015"/>
    <w:rsid w:val="00494B72"/>
    <w:rsid w:val="0049767B"/>
    <w:rsid w:val="004A00FD"/>
    <w:rsid w:val="004A011F"/>
    <w:rsid w:val="004A0C6E"/>
    <w:rsid w:val="004A1F12"/>
    <w:rsid w:val="004A2C33"/>
    <w:rsid w:val="004A3093"/>
    <w:rsid w:val="004A3365"/>
    <w:rsid w:val="004A3885"/>
    <w:rsid w:val="004A5232"/>
    <w:rsid w:val="004A5E07"/>
    <w:rsid w:val="004A7E2D"/>
    <w:rsid w:val="004B3665"/>
    <w:rsid w:val="004B41B0"/>
    <w:rsid w:val="004B481D"/>
    <w:rsid w:val="004B5150"/>
    <w:rsid w:val="004B55C7"/>
    <w:rsid w:val="004B5DE8"/>
    <w:rsid w:val="004B6862"/>
    <w:rsid w:val="004B7F97"/>
    <w:rsid w:val="004C096E"/>
    <w:rsid w:val="004C2849"/>
    <w:rsid w:val="004C47E3"/>
    <w:rsid w:val="004C486C"/>
    <w:rsid w:val="004C52B8"/>
    <w:rsid w:val="004C53FC"/>
    <w:rsid w:val="004C5BCD"/>
    <w:rsid w:val="004D0221"/>
    <w:rsid w:val="004D05D5"/>
    <w:rsid w:val="004D0C26"/>
    <w:rsid w:val="004D1542"/>
    <w:rsid w:val="004D1687"/>
    <w:rsid w:val="004D1ED7"/>
    <w:rsid w:val="004D2B1E"/>
    <w:rsid w:val="004D48C8"/>
    <w:rsid w:val="004D6C2D"/>
    <w:rsid w:val="004D783F"/>
    <w:rsid w:val="004E0196"/>
    <w:rsid w:val="004E1FAA"/>
    <w:rsid w:val="004E4138"/>
    <w:rsid w:val="004E438A"/>
    <w:rsid w:val="004E5288"/>
    <w:rsid w:val="004E56FB"/>
    <w:rsid w:val="004E5D0C"/>
    <w:rsid w:val="004E65C7"/>
    <w:rsid w:val="004E667E"/>
    <w:rsid w:val="004E79A4"/>
    <w:rsid w:val="004F059D"/>
    <w:rsid w:val="004F166F"/>
    <w:rsid w:val="004F1B9D"/>
    <w:rsid w:val="004F1DC2"/>
    <w:rsid w:val="004F2FE4"/>
    <w:rsid w:val="004F3C87"/>
    <w:rsid w:val="004F4E10"/>
    <w:rsid w:val="004F523A"/>
    <w:rsid w:val="004F740C"/>
    <w:rsid w:val="005017C5"/>
    <w:rsid w:val="005036E9"/>
    <w:rsid w:val="00504CEC"/>
    <w:rsid w:val="005053BD"/>
    <w:rsid w:val="00506AFC"/>
    <w:rsid w:val="00506EC7"/>
    <w:rsid w:val="00510104"/>
    <w:rsid w:val="0051136E"/>
    <w:rsid w:val="00511F12"/>
    <w:rsid w:val="005127A5"/>
    <w:rsid w:val="00513059"/>
    <w:rsid w:val="005137C4"/>
    <w:rsid w:val="0051580A"/>
    <w:rsid w:val="005163EA"/>
    <w:rsid w:val="00516500"/>
    <w:rsid w:val="00517763"/>
    <w:rsid w:val="0052045C"/>
    <w:rsid w:val="00520D9E"/>
    <w:rsid w:val="005212C5"/>
    <w:rsid w:val="00521A92"/>
    <w:rsid w:val="00523976"/>
    <w:rsid w:val="005258D0"/>
    <w:rsid w:val="00526E38"/>
    <w:rsid w:val="00527286"/>
    <w:rsid w:val="005274AB"/>
    <w:rsid w:val="005276E2"/>
    <w:rsid w:val="00530843"/>
    <w:rsid w:val="00533518"/>
    <w:rsid w:val="00533648"/>
    <w:rsid w:val="005349CF"/>
    <w:rsid w:val="005369C0"/>
    <w:rsid w:val="00536C20"/>
    <w:rsid w:val="005374C3"/>
    <w:rsid w:val="005411A2"/>
    <w:rsid w:val="005429B5"/>
    <w:rsid w:val="00542EED"/>
    <w:rsid w:val="00542F68"/>
    <w:rsid w:val="00544713"/>
    <w:rsid w:val="005447B2"/>
    <w:rsid w:val="00544FD8"/>
    <w:rsid w:val="005450CB"/>
    <w:rsid w:val="005463E6"/>
    <w:rsid w:val="00546640"/>
    <w:rsid w:val="00547129"/>
    <w:rsid w:val="005472BF"/>
    <w:rsid w:val="00547EC8"/>
    <w:rsid w:val="005500E1"/>
    <w:rsid w:val="0055091F"/>
    <w:rsid w:val="00551BE6"/>
    <w:rsid w:val="00552F47"/>
    <w:rsid w:val="0055458B"/>
    <w:rsid w:val="00554726"/>
    <w:rsid w:val="005548F4"/>
    <w:rsid w:val="00554E6A"/>
    <w:rsid w:val="0055542A"/>
    <w:rsid w:val="005558D5"/>
    <w:rsid w:val="00555D1A"/>
    <w:rsid w:val="0055656C"/>
    <w:rsid w:val="00557E6F"/>
    <w:rsid w:val="005614E8"/>
    <w:rsid w:val="00562131"/>
    <w:rsid w:val="005624AA"/>
    <w:rsid w:val="00563281"/>
    <w:rsid w:val="00564787"/>
    <w:rsid w:val="00564CA0"/>
    <w:rsid w:val="00567621"/>
    <w:rsid w:val="00570053"/>
    <w:rsid w:val="00570454"/>
    <w:rsid w:val="0057057A"/>
    <w:rsid w:val="00571859"/>
    <w:rsid w:val="00571E08"/>
    <w:rsid w:val="00572FCA"/>
    <w:rsid w:val="00573862"/>
    <w:rsid w:val="00574156"/>
    <w:rsid w:val="00574649"/>
    <w:rsid w:val="0057518D"/>
    <w:rsid w:val="005756F8"/>
    <w:rsid w:val="00575857"/>
    <w:rsid w:val="00575914"/>
    <w:rsid w:val="005800A1"/>
    <w:rsid w:val="005800CA"/>
    <w:rsid w:val="0058028A"/>
    <w:rsid w:val="005806D2"/>
    <w:rsid w:val="00581A3F"/>
    <w:rsid w:val="005826C1"/>
    <w:rsid w:val="00582AE3"/>
    <w:rsid w:val="00582B1C"/>
    <w:rsid w:val="00582FF3"/>
    <w:rsid w:val="00584E19"/>
    <w:rsid w:val="005901F3"/>
    <w:rsid w:val="0059316A"/>
    <w:rsid w:val="00594E92"/>
    <w:rsid w:val="005950B5"/>
    <w:rsid w:val="00596951"/>
    <w:rsid w:val="005A1CEE"/>
    <w:rsid w:val="005A29C5"/>
    <w:rsid w:val="005A2F72"/>
    <w:rsid w:val="005A3C9C"/>
    <w:rsid w:val="005A4A9C"/>
    <w:rsid w:val="005A5343"/>
    <w:rsid w:val="005A54BB"/>
    <w:rsid w:val="005A6953"/>
    <w:rsid w:val="005A6A14"/>
    <w:rsid w:val="005B02A0"/>
    <w:rsid w:val="005B0EF8"/>
    <w:rsid w:val="005B25AD"/>
    <w:rsid w:val="005B3293"/>
    <w:rsid w:val="005B677B"/>
    <w:rsid w:val="005B6A93"/>
    <w:rsid w:val="005B6D44"/>
    <w:rsid w:val="005B72C9"/>
    <w:rsid w:val="005C0DB4"/>
    <w:rsid w:val="005C27F5"/>
    <w:rsid w:val="005C2990"/>
    <w:rsid w:val="005C2E0E"/>
    <w:rsid w:val="005C5B03"/>
    <w:rsid w:val="005C6C4F"/>
    <w:rsid w:val="005C79E1"/>
    <w:rsid w:val="005D0062"/>
    <w:rsid w:val="005D0496"/>
    <w:rsid w:val="005D0D35"/>
    <w:rsid w:val="005D2F13"/>
    <w:rsid w:val="005D3946"/>
    <w:rsid w:val="005D463C"/>
    <w:rsid w:val="005D4683"/>
    <w:rsid w:val="005E0D39"/>
    <w:rsid w:val="005E2164"/>
    <w:rsid w:val="005E260B"/>
    <w:rsid w:val="005E424A"/>
    <w:rsid w:val="005E582D"/>
    <w:rsid w:val="005E5A5B"/>
    <w:rsid w:val="005E719C"/>
    <w:rsid w:val="005E7AB0"/>
    <w:rsid w:val="005F0B6D"/>
    <w:rsid w:val="005F1562"/>
    <w:rsid w:val="005F3F2B"/>
    <w:rsid w:val="005F4708"/>
    <w:rsid w:val="005F5E7C"/>
    <w:rsid w:val="005F6393"/>
    <w:rsid w:val="005F7057"/>
    <w:rsid w:val="00601CD7"/>
    <w:rsid w:val="00601CF1"/>
    <w:rsid w:val="006021CB"/>
    <w:rsid w:val="006037AC"/>
    <w:rsid w:val="006041ED"/>
    <w:rsid w:val="006042B3"/>
    <w:rsid w:val="00604C5A"/>
    <w:rsid w:val="0060713E"/>
    <w:rsid w:val="00610B1C"/>
    <w:rsid w:val="00611599"/>
    <w:rsid w:val="0061186A"/>
    <w:rsid w:val="0061236D"/>
    <w:rsid w:val="00612E7C"/>
    <w:rsid w:val="0061344E"/>
    <w:rsid w:val="00613CC9"/>
    <w:rsid w:val="00614437"/>
    <w:rsid w:val="0061484A"/>
    <w:rsid w:val="006148EC"/>
    <w:rsid w:val="00614FBC"/>
    <w:rsid w:val="00615686"/>
    <w:rsid w:val="006159BF"/>
    <w:rsid w:val="006165B0"/>
    <w:rsid w:val="00621F8F"/>
    <w:rsid w:val="0062263F"/>
    <w:rsid w:val="00622722"/>
    <w:rsid w:val="006229AE"/>
    <w:rsid w:val="00624C17"/>
    <w:rsid w:val="0062572D"/>
    <w:rsid w:val="00627271"/>
    <w:rsid w:val="0063050B"/>
    <w:rsid w:val="00631697"/>
    <w:rsid w:val="00631791"/>
    <w:rsid w:val="00631C52"/>
    <w:rsid w:val="006327E6"/>
    <w:rsid w:val="00634357"/>
    <w:rsid w:val="006367FA"/>
    <w:rsid w:val="00636C40"/>
    <w:rsid w:val="00636F17"/>
    <w:rsid w:val="006414F6"/>
    <w:rsid w:val="00643124"/>
    <w:rsid w:val="00643427"/>
    <w:rsid w:val="0064358C"/>
    <w:rsid w:val="00644159"/>
    <w:rsid w:val="00644374"/>
    <w:rsid w:val="0064668E"/>
    <w:rsid w:val="00647B1B"/>
    <w:rsid w:val="00647D1A"/>
    <w:rsid w:val="00651975"/>
    <w:rsid w:val="0065289F"/>
    <w:rsid w:val="0065451A"/>
    <w:rsid w:val="00655825"/>
    <w:rsid w:val="00655D13"/>
    <w:rsid w:val="00655FE3"/>
    <w:rsid w:val="006577C1"/>
    <w:rsid w:val="00660260"/>
    <w:rsid w:val="00660771"/>
    <w:rsid w:val="00660BCD"/>
    <w:rsid w:val="00661813"/>
    <w:rsid w:val="00662C46"/>
    <w:rsid w:val="00664622"/>
    <w:rsid w:val="00664B95"/>
    <w:rsid w:val="00665348"/>
    <w:rsid w:val="00665F74"/>
    <w:rsid w:val="0066613B"/>
    <w:rsid w:val="00667610"/>
    <w:rsid w:val="006676C7"/>
    <w:rsid w:val="006677F2"/>
    <w:rsid w:val="00670F85"/>
    <w:rsid w:val="00671607"/>
    <w:rsid w:val="006719D1"/>
    <w:rsid w:val="00671E53"/>
    <w:rsid w:val="00673238"/>
    <w:rsid w:val="00673D7F"/>
    <w:rsid w:val="00673D83"/>
    <w:rsid w:val="00674872"/>
    <w:rsid w:val="00675271"/>
    <w:rsid w:val="006755CF"/>
    <w:rsid w:val="00675DB3"/>
    <w:rsid w:val="00676A4B"/>
    <w:rsid w:val="00677CB9"/>
    <w:rsid w:val="006831B6"/>
    <w:rsid w:val="006834EA"/>
    <w:rsid w:val="00684139"/>
    <w:rsid w:val="006844A9"/>
    <w:rsid w:val="00684558"/>
    <w:rsid w:val="00686F67"/>
    <w:rsid w:val="00687243"/>
    <w:rsid w:val="00687678"/>
    <w:rsid w:val="00687A44"/>
    <w:rsid w:val="00687FC8"/>
    <w:rsid w:val="0069131B"/>
    <w:rsid w:val="006933D0"/>
    <w:rsid w:val="006963BF"/>
    <w:rsid w:val="006A081F"/>
    <w:rsid w:val="006A12FE"/>
    <w:rsid w:val="006A22D3"/>
    <w:rsid w:val="006A47E4"/>
    <w:rsid w:val="006A616C"/>
    <w:rsid w:val="006B06BB"/>
    <w:rsid w:val="006B125D"/>
    <w:rsid w:val="006B1277"/>
    <w:rsid w:val="006B2AD2"/>
    <w:rsid w:val="006B3912"/>
    <w:rsid w:val="006B3EAA"/>
    <w:rsid w:val="006B3FC7"/>
    <w:rsid w:val="006B5DD4"/>
    <w:rsid w:val="006B6A83"/>
    <w:rsid w:val="006B79F7"/>
    <w:rsid w:val="006C0599"/>
    <w:rsid w:val="006C1025"/>
    <w:rsid w:val="006C106B"/>
    <w:rsid w:val="006C1A60"/>
    <w:rsid w:val="006C2FC6"/>
    <w:rsid w:val="006C3D73"/>
    <w:rsid w:val="006C5212"/>
    <w:rsid w:val="006C64E9"/>
    <w:rsid w:val="006C6503"/>
    <w:rsid w:val="006C6695"/>
    <w:rsid w:val="006D2D79"/>
    <w:rsid w:val="006D3BD6"/>
    <w:rsid w:val="006D6465"/>
    <w:rsid w:val="006D6D7C"/>
    <w:rsid w:val="006D7058"/>
    <w:rsid w:val="006E0083"/>
    <w:rsid w:val="006E1937"/>
    <w:rsid w:val="006E2C3E"/>
    <w:rsid w:val="006E45B7"/>
    <w:rsid w:val="006E5040"/>
    <w:rsid w:val="006E56D3"/>
    <w:rsid w:val="006E612E"/>
    <w:rsid w:val="006E6511"/>
    <w:rsid w:val="006E6670"/>
    <w:rsid w:val="006E69F3"/>
    <w:rsid w:val="006F1686"/>
    <w:rsid w:val="006F259E"/>
    <w:rsid w:val="006F6DC7"/>
    <w:rsid w:val="006F757B"/>
    <w:rsid w:val="006F7E28"/>
    <w:rsid w:val="00702D29"/>
    <w:rsid w:val="00703B47"/>
    <w:rsid w:val="007057A9"/>
    <w:rsid w:val="00706856"/>
    <w:rsid w:val="00706933"/>
    <w:rsid w:val="00706E61"/>
    <w:rsid w:val="00707443"/>
    <w:rsid w:val="007074D5"/>
    <w:rsid w:val="00707945"/>
    <w:rsid w:val="00707B20"/>
    <w:rsid w:val="00710C53"/>
    <w:rsid w:val="00710DDB"/>
    <w:rsid w:val="00712263"/>
    <w:rsid w:val="007130EB"/>
    <w:rsid w:val="007143AA"/>
    <w:rsid w:val="00714DEF"/>
    <w:rsid w:val="00716C4A"/>
    <w:rsid w:val="00720D54"/>
    <w:rsid w:val="00722271"/>
    <w:rsid w:val="007228B0"/>
    <w:rsid w:val="0072293F"/>
    <w:rsid w:val="00722E5F"/>
    <w:rsid w:val="00723168"/>
    <w:rsid w:val="0072488F"/>
    <w:rsid w:val="00725C3A"/>
    <w:rsid w:val="0072631F"/>
    <w:rsid w:val="007274FF"/>
    <w:rsid w:val="007278EB"/>
    <w:rsid w:val="00731715"/>
    <w:rsid w:val="007338BF"/>
    <w:rsid w:val="007355F8"/>
    <w:rsid w:val="007357F0"/>
    <w:rsid w:val="0073689F"/>
    <w:rsid w:val="007372D6"/>
    <w:rsid w:val="00737979"/>
    <w:rsid w:val="00737BEF"/>
    <w:rsid w:val="00740F80"/>
    <w:rsid w:val="00742827"/>
    <w:rsid w:val="007445F4"/>
    <w:rsid w:val="00744C83"/>
    <w:rsid w:val="0074566C"/>
    <w:rsid w:val="0075030B"/>
    <w:rsid w:val="00750DDB"/>
    <w:rsid w:val="0075158B"/>
    <w:rsid w:val="00751673"/>
    <w:rsid w:val="00752119"/>
    <w:rsid w:val="007535A1"/>
    <w:rsid w:val="00755BC5"/>
    <w:rsid w:val="007570D3"/>
    <w:rsid w:val="007601B1"/>
    <w:rsid w:val="00760938"/>
    <w:rsid w:val="00762778"/>
    <w:rsid w:val="00762F6C"/>
    <w:rsid w:val="007630FA"/>
    <w:rsid w:val="007631AE"/>
    <w:rsid w:val="00764C20"/>
    <w:rsid w:val="00766F76"/>
    <w:rsid w:val="00767459"/>
    <w:rsid w:val="007678D3"/>
    <w:rsid w:val="00767E12"/>
    <w:rsid w:val="00771040"/>
    <w:rsid w:val="00774324"/>
    <w:rsid w:val="00774684"/>
    <w:rsid w:val="00774D4A"/>
    <w:rsid w:val="0077572B"/>
    <w:rsid w:val="00775EBB"/>
    <w:rsid w:val="007765EB"/>
    <w:rsid w:val="00776FE0"/>
    <w:rsid w:val="00777471"/>
    <w:rsid w:val="0077763B"/>
    <w:rsid w:val="00777889"/>
    <w:rsid w:val="00780441"/>
    <w:rsid w:val="00781302"/>
    <w:rsid w:val="00783549"/>
    <w:rsid w:val="00784324"/>
    <w:rsid w:val="007852E1"/>
    <w:rsid w:val="007852F1"/>
    <w:rsid w:val="0078585F"/>
    <w:rsid w:val="00785BF2"/>
    <w:rsid w:val="00786847"/>
    <w:rsid w:val="00786958"/>
    <w:rsid w:val="007902C2"/>
    <w:rsid w:val="00790516"/>
    <w:rsid w:val="00791021"/>
    <w:rsid w:val="007918D0"/>
    <w:rsid w:val="00792AD9"/>
    <w:rsid w:val="007936E2"/>
    <w:rsid w:val="0079402E"/>
    <w:rsid w:val="00794618"/>
    <w:rsid w:val="00794CB5"/>
    <w:rsid w:val="007952DE"/>
    <w:rsid w:val="00795733"/>
    <w:rsid w:val="007959FD"/>
    <w:rsid w:val="0079718D"/>
    <w:rsid w:val="00797C85"/>
    <w:rsid w:val="00797F8C"/>
    <w:rsid w:val="007A0C37"/>
    <w:rsid w:val="007A183B"/>
    <w:rsid w:val="007A26A6"/>
    <w:rsid w:val="007A2F67"/>
    <w:rsid w:val="007A3799"/>
    <w:rsid w:val="007A3B43"/>
    <w:rsid w:val="007A3EDD"/>
    <w:rsid w:val="007A6AA9"/>
    <w:rsid w:val="007A6F20"/>
    <w:rsid w:val="007A7282"/>
    <w:rsid w:val="007A72C7"/>
    <w:rsid w:val="007A7BBB"/>
    <w:rsid w:val="007B0E7C"/>
    <w:rsid w:val="007B1E26"/>
    <w:rsid w:val="007B3731"/>
    <w:rsid w:val="007B463A"/>
    <w:rsid w:val="007B48CF"/>
    <w:rsid w:val="007B5C86"/>
    <w:rsid w:val="007B6F4D"/>
    <w:rsid w:val="007B7AD8"/>
    <w:rsid w:val="007C0491"/>
    <w:rsid w:val="007C07FB"/>
    <w:rsid w:val="007C0A42"/>
    <w:rsid w:val="007C1858"/>
    <w:rsid w:val="007C1B9C"/>
    <w:rsid w:val="007C1C0B"/>
    <w:rsid w:val="007C265D"/>
    <w:rsid w:val="007C40FE"/>
    <w:rsid w:val="007C4A90"/>
    <w:rsid w:val="007C61C0"/>
    <w:rsid w:val="007C663F"/>
    <w:rsid w:val="007C69E1"/>
    <w:rsid w:val="007C76FD"/>
    <w:rsid w:val="007D0B87"/>
    <w:rsid w:val="007D1189"/>
    <w:rsid w:val="007D245B"/>
    <w:rsid w:val="007D24D0"/>
    <w:rsid w:val="007D3225"/>
    <w:rsid w:val="007D3DC3"/>
    <w:rsid w:val="007D3EFE"/>
    <w:rsid w:val="007D4A56"/>
    <w:rsid w:val="007D5088"/>
    <w:rsid w:val="007D61BF"/>
    <w:rsid w:val="007D6427"/>
    <w:rsid w:val="007D6B85"/>
    <w:rsid w:val="007E01E9"/>
    <w:rsid w:val="007E0FCA"/>
    <w:rsid w:val="007E1546"/>
    <w:rsid w:val="007E3B2F"/>
    <w:rsid w:val="007E6A90"/>
    <w:rsid w:val="007E711E"/>
    <w:rsid w:val="007E713A"/>
    <w:rsid w:val="007F0448"/>
    <w:rsid w:val="007F0E22"/>
    <w:rsid w:val="007F3784"/>
    <w:rsid w:val="007F5678"/>
    <w:rsid w:val="0080041B"/>
    <w:rsid w:val="00800A60"/>
    <w:rsid w:val="0080105F"/>
    <w:rsid w:val="0080154C"/>
    <w:rsid w:val="00802347"/>
    <w:rsid w:val="008041E3"/>
    <w:rsid w:val="008065A6"/>
    <w:rsid w:val="00810D1C"/>
    <w:rsid w:val="0081410E"/>
    <w:rsid w:val="0081577E"/>
    <w:rsid w:val="00817431"/>
    <w:rsid w:val="008175C1"/>
    <w:rsid w:val="00820AC2"/>
    <w:rsid w:val="00821ACD"/>
    <w:rsid w:val="00823956"/>
    <w:rsid w:val="0082404F"/>
    <w:rsid w:val="008245EE"/>
    <w:rsid w:val="00824BFB"/>
    <w:rsid w:val="00825AD2"/>
    <w:rsid w:val="00825C9F"/>
    <w:rsid w:val="00826508"/>
    <w:rsid w:val="0082721B"/>
    <w:rsid w:val="008273C1"/>
    <w:rsid w:val="008305A9"/>
    <w:rsid w:val="00831324"/>
    <w:rsid w:val="00831789"/>
    <w:rsid w:val="00832E36"/>
    <w:rsid w:val="008337CA"/>
    <w:rsid w:val="00834BE2"/>
    <w:rsid w:val="008355DF"/>
    <w:rsid w:val="00835AE4"/>
    <w:rsid w:val="00835E98"/>
    <w:rsid w:val="0083627E"/>
    <w:rsid w:val="0084096F"/>
    <w:rsid w:val="00844241"/>
    <w:rsid w:val="00844B4C"/>
    <w:rsid w:val="00844D22"/>
    <w:rsid w:val="00845714"/>
    <w:rsid w:val="0084586E"/>
    <w:rsid w:val="00845EC3"/>
    <w:rsid w:val="008460B2"/>
    <w:rsid w:val="00846741"/>
    <w:rsid w:val="008475CD"/>
    <w:rsid w:val="00850861"/>
    <w:rsid w:val="008508E2"/>
    <w:rsid w:val="0085136C"/>
    <w:rsid w:val="00851AB4"/>
    <w:rsid w:val="00852238"/>
    <w:rsid w:val="0085248D"/>
    <w:rsid w:val="00852589"/>
    <w:rsid w:val="00852AE4"/>
    <w:rsid w:val="00852B42"/>
    <w:rsid w:val="00854CF9"/>
    <w:rsid w:val="00856032"/>
    <w:rsid w:val="0086031A"/>
    <w:rsid w:val="0086077A"/>
    <w:rsid w:val="0086112C"/>
    <w:rsid w:val="008617FC"/>
    <w:rsid w:val="00861C6F"/>
    <w:rsid w:val="00864485"/>
    <w:rsid w:val="00867302"/>
    <w:rsid w:val="00872683"/>
    <w:rsid w:val="00875314"/>
    <w:rsid w:val="00875720"/>
    <w:rsid w:val="0088015E"/>
    <w:rsid w:val="00880316"/>
    <w:rsid w:val="00880F38"/>
    <w:rsid w:val="008810F3"/>
    <w:rsid w:val="00883010"/>
    <w:rsid w:val="0088437C"/>
    <w:rsid w:val="00884F6F"/>
    <w:rsid w:val="008877E6"/>
    <w:rsid w:val="00890359"/>
    <w:rsid w:val="008905E3"/>
    <w:rsid w:val="00892183"/>
    <w:rsid w:val="00894420"/>
    <w:rsid w:val="00894A03"/>
    <w:rsid w:val="00894B91"/>
    <w:rsid w:val="008975AF"/>
    <w:rsid w:val="00897616"/>
    <w:rsid w:val="0089789C"/>
    <w:rsid w:val="00897B71"/>
    <w:rsid w:val="008A13C7"/>
    <w:rsid w:val="008A169B"/>
    <w:rsid w:val="008A6111"/>
    <w:rsid w:val="008A6F8F"/>
    <w:rsid w:val="008A700C"/>
    <w:rsid w:val="008A7D45"/>
    <w:rsid w:val="008B19D7"/>
    <w:rsid w:val="008B235A"/>
    <w:rsid w:val="008B2BC0"/>
    <w:rsid w:val="008B2F47"/>
    <w:rsid w:val="008B479D"/>
    <w:rsid w:val="008B5B3F"/>
    <w:rsid w:val="008B7153"/>
    <w:rsid w:val="008B73A1"/>
    <w:rsid w:val="008B7670"/>
    <w:rsid w:val="008C10FD"/>
    <w:rsid w:val="008C134B"/>
    <w:rsid w:val="008C2B59"/>
    <w:rsid w:val="008C3F8D"/>
    <w:rsid w:val="008C46C3"/>
    <w:rsid w:val="008C46F7"/>
    <w:rsid w:val="008C55DF"/>
    <w:rsid w:val="008C75D7"/>
    <w:rsid w:val="008C77E3"/>
    <w:rsid w:val="008C7F03"/>
    <w:rsid w:val="008D0269"/>
    <w:rsid w:val="008D0DE7"/>
    <w:rsid w:val="008D278F"/>
    <w:rsid w:val="008D27F0"/>
    <w:rsid w:val="008D4693"/>
    <w:rsid w:val="008D48C3"/>
    <w:rsid w:val="008D58D0"/>
    <w:rsid w:val="008E0DB2"/>
    <w:rsid w:val="008E2380"/>
    <w:rsid w:val="008E371E"/>
    <w:rsid w:val="008E4398"/>
    <w:rsid w:val="008E5977"/>
    <w:rsid w:val="008E5BED"/>
    <w:rsid w:val="008E6721"/>
    <w:rsid w:val="008E6A72"/>
    <w:rsid w:val="008E7D5C"/>
    <w:rsid w:val="008F1505"/>
    <w:rsid w:val="008F31DE"/>
    <w:rsid w:val="008F3486"/>
    <w:rsid w:val="008F469A"/>
    <w:rsid w:val="008F5639"/>
    <w:rsid w:val="008F5A7F"/>
    <w:rsid w:val="008F7CC3"/>
    <w:rsid w:val="009009B4"/>
    <w:rsid w:val="00902224"/>
    <w:rsid w:val="0090237E"/>
    <w:rsid w:val="00903D2C"/>
    <w:rsid w:val="009047E2"/>
    <w:rsid w:val="00907D8A"/>
    <w:rsid w:val="00907E82"/>
    <w:rsid w:val="00910397"/>
    <w:rsid w:val="00910D2E"/>
    <w:rsid w:val="00911EDA"/>
    <w:rsid w:val="0091396F"/>
    <w:rsid w:val="00915CCA"/>
    <w:rsid w:val="00916058"/>
    <w:rsid w:val="009163F9"/>
    <w:rsid w:val="00916F59"/>
    <w:rsid w:val="009173B5"/>
    <w:rsid w:val="0091740B"/>
    <w:rsid w:val="00920156"/>
    <w:rsid w:val="0092029A"/>
    <w:rsid w:val="0092057D"/>
    <w:rsid w:val="009206E0"/>
    <w:rsid w:val="00922133"/>
    <w:rsid w:val="00922B4A"/>
    <w:rsid w:val="00925C56"/>
    <w:rsid w:val="009267DE"/>
    <w:rsid w:val="00930A3E"/>
    <w:rsid w:val="00930C35"/>
    <w:rsid w:val="0093227F"/>
    <w:rsid w:val="00933528"/>
    <w:rsid w:val="00933C9A"/>
    <w:rsid w:val="009362A2"/>
    <w:rsid w:val="00936646"/>
    <w:rsid w:val="00937682"/>
    <w:rsid w:val="00941EF9"/>
    <w:rsid w:val="00943862"/>
    <w:rsid w:val="00945E12"/>
    <w:rsid w:val="009469A8"/>
    <w:rsid w:val="0094745E"/>
    <w:rsid w:val="009500ED"/>
    <w:rsid w:val="009503C4"/>
    <w:rsid w:val="00951B04"/>
    <w:rsid w:val="00951EC2"/>
    <w:rsid w:val="009528D7"/>
    <w:rsid w:val="009529C0"/>
    <w:rsid w:val="00952AFC"/>
    <w:rsid w:val="00952C94"/>
    <w:rsid w:val="00953834"/>
    <w:rsid w:val="00955752"/>
    <w:rsid w:val="009557D4"/>
    <w:rsid w:val="00956150"/>
    <w:rsid w:val="00957D4A"/>
    <w:rsid w:val="0096086F"/>
    <w:rsid w:val="00960A50"/>
    <w:rsid w:val="00961EB0"/>
    <w:rsid w:val="00964D9A"/>
    <w:rsid w:val="00965FB3"/>
    <w:rsid w:val="009665EE"/>
    <w:rsid w:val="00966E1E"/>
    <w:rsid w:val="00967CE1"/>
    <w:rsid w:val="00970C3E"/>
    <w:rsid w:val="009710ED"/>
    <w:rsid w:val="009715D2"/>
    <w:rsid w:val="00972AC1"/>
    <w:rsid w:val="009738B6"/>
    <w:rsid w:val="00974CDB"/>
    <w:rsid w:val="00976D35"/>
    <w:rsid w:val="00976D3F"/>
    <w:rsid w:val="00977321"/>
    <w:rsid w:val="0098276C"/>
    <w:rsid w:val="00982918"/>
    <w:rsid w:val="0098340F"/>
    <w:rsid w:val="00983CD0"/>
    <w:rsid w:val="0098423B"/>
    <w:rsid w:val="00985D13"/>
    <w:rsid w:val="0098603E"/>
    <w:rsid w:val="0099014F"/>
    <w:rsid w:val="009916F8"/>
    <w:rsid w:val="00991F8E"/>
    <w:rsid w:val="00991FFF"/>
    <w:rsid w:val="009923FD"/>
    <w:rsid w:val="00995A9B"/>
    <w:rsid w:val="00996781"/>
    <w:rsid w:val="00996996"/>
    <w:rsid w:val="009A0AB9"/>
    <w:rsid w:val="009A1EC1"/>
    <w:rsid w:val="009A3529"/>
    <w:rsid w:val="009A42E5"/>
    <w:rsid w:val="009A45BB"/>
    <w:rsid w:val="009A542D"/>
    <w:rsid w:val="009A5787"/>
    <w:rsid w:val="009A5FF6"/>
    <w:rsid w:val="009A61BA"/>
    <w:rsid w:val="009B145F"/>
    <w:rsid w:val="009B15D9"/>
    <w:rsid w:val="009B1724"/>
    <w:rsid w:val="009B2E67"/>
    <w:rsid w:val="009B30CB"/>
    <w:rsid w:val="009B30D4"/>
    <w:rsid w:val="009B423C"/>
    <w:rsid w:val="009B4A6C"/>
    <w:rsid w:val="009B736D"/>
    <w:rsid w:val="009C2488"/>
    <w:rsid w:val="009C249F"/>
    <w:rsid w:val="009C266D"/>
    <w:rsid w:val="009C2D2C"/>
    <w:rsid w:val="009C344C"/>
    <w:rsid w:val="009C4AE3"/>
    <w:rsid w:val="009D1575"/>
    <w:rsid w:val="009D1D79"/>
    <w:rsid w:val="009D2561"/>
    <w:rsid w:val="009D2607"/>
    <w:rsid w:val="009D4D13"/>
    <w:rsid w:val="009D504D"/>
    <w:rsid w:val="009D5160"/>
    <w:rsid w:val="009D5375"/>
    <w:rsid w:val="009D5392"/>
    <w:rsid w:val="009D6276"/>
    <w:rsid w:val="009D6CE7"/>
    <w:rsid w:val="009D6E4F"/>
    <w:rsid w:val="009D6ECB"/>
    <w:rsid w:val="009D77BC"/>
    <w:rsid w:val="009E06F9"/>
    <w:rsid w:val="009E3EFE"/>
    <w:rsid w:val="009E4504"/>
    <w:rsid w:val="009E7F0A"/>
    <w:rsid w:val="009F13E4"/>
    <w:rsid w:val="009F167D"/>
    <w:rsid w:val="009F1BFC"/>
    <w:rsid w:val="009F1FDA"/>
    <w:rsid w:val="009F3E13"/>
    <w:rsid w:val="009F4823"/>
    <w:rsid w:val="009F577A"/>
    <w:rsid w:val="009F7243"/>
    <w:rsid w:val="009F7ECE"/>
    <w:rsid w:val="00A01453"/>
    <w:rsid w:val="00A02E46"/>
    <w:rsid w:val="00A04BD4"/>
    <w:rsid w:val="00A05BD0"/>
    <w:rsid w:val="00A066B8"/>
    <w:rsid w:val="00A06F81"/>
    <w:rsid w:val="00A07839"/>
    <w:rsid w:val="00A10076"/>
    <w:rsid w:val="00A109F6"/>
    <w:rsid w:val="00A113EB"/>
    <w:rsid w:val="00A13064"/>
    <w:rsid w:val="00A147B7"/>
    <w:rsid w:val="00A16723"/>
    <w:rsid w:val="00A16C87"/>
    <w:rsid w:val="00A176D3"/>
    <w:rsid w:val="00A177A7"/>
    <w:rsid w:val="00A2010B"/>
    <w:rsid w:val="00A21079"/>
    <w:rsid w:val="00A21089"/>
    <w:rsid w:val="00A222DA"/>
    <w:rsid w:val="00A22367"/>
    <w:rsid w:val="00A22514"/>
    <w:rsid w:val="00A22720"/>
    <w:rsid w:val="00A22FCD"/>
    <w:rsid w:val="00A230FC"/>
    <w:rsid w:val="00A2387A"/>
    <w:rsid w:val="00A23E97"/>
    <w:rsid w:val="00A25009"/>
    <w:rsid w:val="00A253E7"/>
    <w:rsid w:val="00A257B6"/>
    <w:rsid w:val="00A25F8B"/>
    <w:rsid w:val="00A26371"/>
    <w:rsid w:val="00A264B1"/>
    <w:rsid w:val="00A264C0"/>
    <w:rsid w:val="00A270A1"/>
    <w:rsid w:val="00A273DB"/>
    <w:rsid w:val="00A279BF"/>
    <w:rsid w:val="00A31023"/>
    <w:rsid w:val="00A32444"/>
    <w:rsid w:val="00A32791"/>
    <w:rsid w:val="00A3299A"/>
    <w:rsid w:val="00A33E4E"/>
    <w:rsid w:val="00A33FE7"/>
    <w:rsid w:val="00A340BC"/>
    <w:rsid w:val="00A35E00"/>
    <w:rsid w:val="00A365B0"/>
    <w:rsid w:val="00A4037C"/>
    <w:rsid w:val="00A40B81"/>
    <w:rsid w:val="00A41E49"/>
    <w:rsid w:val="00A429E8"/>
    <w:rsid w:val="00A445AE"/>
    <w:rsid w:val="00A448AC"/>
    <w:rsid w:val="00A45A2B"/>
    <w:rsid w:val="00A50168"/>
    <w:rsid w:val="00A5117B"/>
    <w:rsid w:val="00A51D6D"/>
    <w:rsid w:val="00A52E42"/>
    <w:rsid w:val="00A531AE"/>
    <w:rsid w:val="00A53886"/>
    <w:rsid w:val="00A53DB3"/>
    <w:rsid w:val="00A54C3E"/>
    <w:rsid w:val="00A55356"/>
    <w:rsid w:val="00A55A40"/>
    <w:rsid w:val="00A56694"/>
    <w:rsid w:val="00A57302"/>
    <w:rsid w:val="00A57448"/>
    <w:rsid w:val="00A60646"/>
    <w:rsid w:val="00A609D8"/>
    <w:rsid w:val="00A62DA7"/>
    <w:rsid w:val="00A63798"/>
    <w:rsid w:val="00A63EC4"/>
    <w:rsid w:val="00A64168"/>
    <w:rsid w:val="00A645AA"/>
    <w:rsid w:val="00A651B7"/>
    <w:rsid w:val="00A66586"/>
    <w:rsid w:val="00A667B2"/>
    <w:rsid w:val="00A6793A"/>
    <w:rsid w:val="00A67994"/>
    <w:rsid w:val="00A67AC4"/>
    <w:rsid w:val="00A67F29"/>
    <w:rsid w:val="00A70DF8"/>
    <w:rsid w:val="00A71644"/>
    <w:rsid w:val="00A7463B"/>
    <w:rsid w:val="00A74B06"/>
    <w:rsid w:val="00A75254"/>
    <w:rsid w:val="00A75380"/>
    <w:rsid w:val="00A753CA"/>
    <w:rsid w:val="00A76A43"/>
    <w:rsid w:val="00A77583"/>
    <w:rsid w:val="00A77C7B"/>
    <w:rsid w:val="00A8031D"/>
    <w:rsid w:val="00A80CE9"/>
    <w:rsid w:val="00A814FC"/>
    <w:rsid w:val="00A8177E"/>
    <w:rsid w:val="00A81B3F"/>
    <w:rsid w:val="00A82160"/>
    <w:rsid w:val="00A827BC"/>
    <w:rsid w:val="00A83342"/>
    <w:rsid w:val="00A84EE1"/>
    <w:rsid w:val="00A85208"/>
    <w:rsid w:val="00A8524C"/>
    <w:rsid w:val="00A85F74"/>
    <w:rsid w:val="00A8622A"/>
    <w:rsid w:val="00A90657"/>
    <w:rsid w:val="00A90B3C"/>
    <w:rsid w:val="00A9127E"/>
    <w:rsid w:val="00A921A8"/>
    <w:rsid w:val="00A9287D"/>
    <w:rsid w:val="00A939B4"/>
    <w:rsid w:val="00A93D58"/>
    <w:rsid w:val="00A94F8D"/>
    <w:rsid w:val="00A965BA"/>
    <w:rsid w:val="00A97854"/>
    <w:rsid w:val="00A97B1D"/>
    <w:rsid w:val="00A97E91"/>
    <w:rsid w:val="00AA16BE"/>
    <w:rsid w:val="00AA26BC"/>
    <w:rsid w:val="00AA3827"/>
    <w:rsid w:val="00AA3D8F"/>
    <w:rsid w:val="00AB0566"/>
    <w:rsid w:val="00AB166C"/>
    <w:rsid w:val="00AB1CEE"/>
    <w:rsid w:val="00AB2B75"/>
    <w:rsid w:val="00AB3828"/>
    <w:rsid w:val="00AB3863"/>
    <w:rsid w:val="00AB3E01"/>
    <w:rsid w:val="00AB449D"/>
    <w:rsid w:val="00AB583E"/>
    <w:rsid w:val="00AB5E1F"/>
    <w:rsid w:val="00AB6103"/>
    <w:rsid w:val="00AC021D"/>
    <w:rsid w:val="00AC043A"/>
    <w:rsid w:val="00AC1A56"/>
    <w:rsid w:val="00AC4BB2"/>
    <w:rsid w:val="00AD099F"/>
    <w:rsid w:val="00AD0CE1"/>
    <w:rsid w:val="00AD167E"/>
    <w:rsid w:val="00AD2955"/>
    <w:rsid w:val="00AD2C32"/>
    <w:rsid w:val="00AD3A5F"/>
    <w:rsid w:val="00AD47BF"/>
    <w:rsid w:val="00AD4A5A"/>
    <w:rsid w:val="00AD4AF6"/>
    <w:rsid w:val="00AD5318"/>
    <w:rsid w:val="00AD7C4C"/>
    <w:rsid w:val="00AE0200"/>
    <w:rsid w:val="00AE0449"/>
    <w:rsid w:val="00AE0E2A"/>
    <w:rsid w:val="00AE0FB8"/>
    <w:rsid w:val="00AE1256"/>
    <w:rsid w:val="00AE1534"/>
    <w:rsid w:val="00AE1EC2"/>
    <w:rsid w:val="00AE1F0C"/>
    <w:rsid w:val="00AE2A1F"/>
    <w:rsid w:val="00AE3939"/>
    <w:rsid w:val="00AE3A0D"/>
    <w:rsid w:val="00AE6847"/>
    <w:rsid w:val="00AE6B14"/>
    <w:rsid w:val="00AE7093"/>
    <w:rsid w:val="00AF1530"/>
    <w:rsid w:val="00AF2155"/>
    <w:rsid w:val="00AF302C"/>
    <w:rsid w:val="00AF3BEC"/>
    <w:rsid w:val="00AF3FB4"/>
    <w:rsid w:val="00AF469F"/>
    <w:rsid w:val="00AF4D1F"/>
    <w:rsid w:val="00AF4DBA"/>
    <w:rsid w:val="00AF768F"/>
    <w:rsid w:val="00B00D4F"/>
    <w:rsid w:val="00B01BB4"/>
    <w:rsid w:val="00B0421C"/>
    <w:rsid w:val="00B05676"/>
    <w:rsid w:val="00B056B8"/>
    <w:rsid w:val="00B0645E"/>
    <w:rsid w:val="00B06656"/>
    <w:rsid w:val="00B069AC"/>
    <w:rsid w:val="00B07FE3"/>
    <w:rsid w:val="00B10BCB"/>
    <w:rsid w:val="00B115A0"/>
    <w:rsid w:val="00B12314"/>
    <w:rsid w:val="00B137C7"/>
    <w:rsid w:val="00B14EBB"/>
    <w:rsid w:val="00B161FD"/>
    <w:rsid w:val="00B16AED"/>
    <w:rsid w:val="00B223A0"/>
    <w:rsid w:val="00B22DB3"/>
    <w:rsid w:val="00B23970"/>
    <w:rsid w:val="00B26A6F"/>
    <w:rsid w:val="00B30385"/>
    <w:rsid w:val="00B312E9"/>
    <w:rsid w:val="00B31848"/>
    <w:rsid w:val="00B31A87"/>
    <w:rsid w:val="00B3223B"/>
    <w:rsid w:val="00B324C9"/>
    <w:rsid w:val="00B329F7"/>
    <w:rsid w:val="00B33B72"/>
    <w:rsid w:val="00B3417F"/>
    <w:rsid w:val="00B35EF5"/>
    <w:rsid w:val="00B3771A"/>
    <w:rsid w:val="00B40599"/>
    <w:rsid w:val="00B40FA9"/>
    <w:rsid w:val="00B41309"/>
    <w:rsid w:val="00B41919"/>
    <w:rsid w:val="00B4220F"/>
    <w:rsid w:val="00B42B29"/>
    <w:rsid w:val="00B43B61"/>
    <w:rsid w:val="00B4492D"/>
    <w:rsid w:val="00B44B08"/>
    <w:rsid w:val="00B47ED3"/>
    <w:rsid w:val="00B50F07"/>
    <w:rsid w:val="00B518D8"/>
    <w:rsid w:val="00B53620"/>
    <w:rsid w:val="00B536CB"/>
    <w:rsid w:val="00B537EB"/>
    <w:rsid w:val="00B54FD8"/>
    <w:rsid w:val="00B5698E"/>
    <w:rsid w:val="00B56DDB"/>
    <w:rsid w:val="00B5781C"/>
    <w:rsid w:val="00B6115F"/>
    <w:rsid w:val="00B612E6"/>
    <w:rsid w:val="00B61E33"/>
    <w:rsid w:val="00B62349"/>
    <w:rsid w:val="00B62A1B"/>
    <w:rsid w:val="00B6317F"/>
    <w:rsid w:val="00B64590"/>
    <w:rsid w:val="00B650E3"/>
    <w:rsid w:val="00B65B73"/>
    <w:rsid w:val="00B65E56"/>
    <w:rsid w:val="00B67328"/>
    <w:rsid w:val="00B67D76"/>
    <w:rsid w:val="00B71E42"/>
    <w:rsid w:val="00B721FB"/>
    <w:rsid w:val="00B7299A"/>
    <w:rsid w:val="00B73801"/>
    <w:rsid w:val="00B73BC3"/>
    <w:rsid w:val="00B819B0"/>
    <w:rsid w:val="00B82300"/>
    <w:rsid w:val="00B8461C"/>
    <w:rsid w:val="00B84AA4"/>
    <w:rsid w:val="00B8535E"/>
    <w:rsid w:val="00B87687"/>
    <w:rsid w:val="00B87FE3"/>
    <w:rsid w:val="00B92439"/>
    <w:rsid w:val="00B947E8"/>
    <w:rsid w:val="00B96CA9"/>
    <w:rsid w:val="00BA0338"/>
    <w:rsid w:val="00BA0862"/>
    <w:rsid w:val="00BA1759"/>
    <w:rsid w:val="00BA200C"/>
    <w:rsid w:val="00BA2176"/>
    <w:rsid w:val="00BA2B82"/>
    <w:rsid w:val="00BA60EF"/>
    <w:rsid w:val="00BA67BA"/>
    <w:rsid w:val="00BA6DA5"/>
    <w:rsid w:val="00BA71BA"/>
    <w:rsid w:val="00BB0758"/>
    <w:rsid w:val="00BB0921"/>
    <w:rsid w:val="00BB10AC"/>
    <w:rsid w:val="00BB1246"/>
    <w:rsid w:val="00BB14F3"/>
    <w:rsid w:val="00BB20EE"/>
    <w:rsid w:val="00BB25EE"/>
    <w:rsid w:val="00BB2AFD"/>
    <w:rsid w:val="00BB2B4D"/>
    <w:rsid w:val="00BB2E6A"/>
    <w:rsid w:val="00BB3B3E"/>
    <w:rsid w:val="00BB56F3"/>
    <w:rsid w:val="00BB647B"/>
    <w:rsid w:val="00BC29E2"/>
    <w:rsid w:val="00BC4717"/>
    <w:rsid w:val="00BC5675"/>
    <w:rsid w:val="00BC5E5C"/>
    <w:rsid w:val="00BD0428"/>
    <w:rsid w:val="00BD1012"/>
    <w:rsid w:val="00BD2182"/>
    <w:rsid w:val="00BD3B8D"/>
    <w:rsid w:val="00BD42AE"/>
    <w:rsid w:val="00BD47AE"/>
    <w:rsid w:val="00BD69E0"/>
    <w:rsid w:val="00BE181E"/>
    <w:rsid w:val="00BE2C17"/>
    <w:rsid w:val="00BE3954"/>
    <w:rsid w:val="00BE468B"/>
    <w:rsid w:val="00BE6172"/>
    <w:rsid w:val="00BE6194"/>
    <w:rsid w:val="00BE69F9"/>
    <w:rsid w:val="00BE6AD2"/>
    <w:rsid w:val="00BE7E97"/>
    <w:rsid w:val="00BE7F31"/>
    <w:rsid w:val="00BF1CED"/>
    <w:rsid w:val="00BF3114"/>
    <w:rsid w:val="00BF3B70"/>
    <w:rsid w:val="00BF4588"/>
    <w:rsid w:val="00BF4650"/>
    <w:rsid w:val="00BF4AE1"/>
    <w:rsid w:val="00BF4E14"/>
    <w:rsid w:val="00BF57E4"/>
    <w:rsid w:val="00C018CF"/>
    <w:rsid w:val="00C02739"/>
    <w:rsid w:val="00C02B31"/>
    <w:rsid w:val="00C03665"/>
    <w:rsid w:val="00C05512"/>
    <w:rsid w:val="00C05B6F"/>
    <w:rsid w:val="00C064AB"/>
    <w:rsid w:val="00C07A2B"/>
    <w:rsid w:val="00C109ED"/>
    <w:rsid w:val="00C10A2E"/>
    <w:rsid w:val="00C11A76"/>
    <w:rsid w:val="00C11C47"/>
    <w:rsid w:val="00C11D11"/>
    <w:rsid w:val="00C12239"/>
    <w:rsid w:val="00C12C96"/>
    <w:rsid w:val="00C13AAA"/>
    <w:rsid w:val="00C13E92"/>
    <w:rsid w:val="00C13F4E"/>
    <w:rsid w:val="00C14714"/>
    <w:rsid w:val="00C153FB"/>
    <w:rsid w:val="00C16B68"/>
    <w:rsid w:val="00C17453"/>
    <w:rsid w:val="00C21FC9"/>
    <w:rsid w:val="00C222E9"/>
    <w:rsid w:val="00C23930"/>
    <w:rsid w:val="00C25247"/>
    <w:rsid w:val="00C252B8"/>
    <w:rsid w:val="00C266E6"/>
    <w:rsid w:val="00C2749B"/>
    <w:rsid w:val="00C27BA7"/>
    <w:rsid w:val="00C30840"/>
    <w:rsid w:val="00C30DAE"/>
    <w:rsid w:val="00C317DA"/>
    <w:rsid w:val="00C32AD1"/>
    <w:rsid w:val="00C32DEF"/>
    <w:rsid w:val="00C33688"/>
    <w:rsid w:val="00C341D0"/>
    <w:rsid w:val="00C34A40"/>
    <w:rsid w:val="00C357AF"/>
    <w:rsid w:val="00C35A15"/>
    <w:rsid w:val="00C37B34"/>
    <w:rsid w:val="00C40AA8"/>
    <w:rsid w:val="00C40C62"/>
    <w:rsid w:val="00C40E94"/>
    <w:rsid w:val="00C41306"/>
    <w:rsid w:val="00C415E9"/>
    <w:rsid w:val="00C4269C"/>
    <w:rsid w:val="00C436E5"/>
    <w:rsid w:val="00C43803"/>
    <w:rsid w:val="00C472DB"/>
    <w:rsid w:val="00C47F5F"/>
    <w:rsid w:val="00C5021F"/>
    <w:rsid w:val="00C50330"/>
    <w:rsid w:val="00C51AA2"/>
    <w:rsid w:val="00C530EF"/>
    <w:rsid w:val="00C552D0"/>
    <w:rsid w:val="00C57415"/>
    <w:rsid w:val="00C601EE"/>
    <w:rsid w:val="00C605A8"/>
    <w:rsid w:val="00C60CEF"/>
    <w:rsid w:val="00C614AB"/>
    <w:rsid w:val="00C6194A"/>
    <w:rsid w:val="00C61DF2"/>
    <w:rsid w:val="00C61FA0"/>
    <w:rsid w:val="00C6303D"/>
    <w:rsid w:val="00C639A1"/>
    <w:rsid w:val="00C66A90"/>
    <w:rsid w:val="00C71592"/>
    <w:rsid w:val="00C724C7"/>
    <w:rsid w:val="00C72908"/>
    <w:rsid w:val="00C73464"/>
    <w:rsid w:val="00C73725"/>
    <w:rsid w:val="00C738FB"/>
    <w:rsid w:val="00C74B40"/>
    <w:rsid w:val="00C750B2"/>
    <w:rsid w:val="00C758B9"/>
    <w:rsid w:val="00C77A58"/>
    <w:rsid w:val="00C77E98"/>
    <w:rsid w:val="00C80FE2"/>
    <w:rsid w:val="00C82130"/>
    <w:rsid w:val="00C82652"/>
    <w:rsid w:val="00C82C80"/>
    <w:rsid w:val="00C83CA8"/>
    <w:rsid w:val="00C848C0"/>
    <w:rsid w:val="00C863E0"/>
    <w:rsid w:val="00C86ED0"/>
    <w:rsid w:val="00C86FEB"/>
    <w:rsid w:val="00C87321"/>
    <w:rsid w:val="00C875CF"/>
    <w:rsid w:val="00C906B2"/>
    <w:rsid w:val="00C91267"/>
    <w:rsid w:val="00C91883"/>
    <w:rsid w:val="00C918F2"/>
    <w:rsid w:val="00C938F2"/>
    <w:rsid w:val="00C95CAE"/>
    <w:rsid w:val="00CA01CD"/>
    <w:rsid w:val="00CA043F"/>
    <w:rsid w:val="00CA211A"/>
    <w:rsid w:val="00CA29B7"/>
    <w:rsid w:val="00CA2CD2"/>
    <w:rsid w:val="00CA327C"/>
    <w:rsid w:val="00CA61A6"/>
    <w:rsid w:val="00CA62CA"/>
    <w:rsid w:val="00CA6CF3"/>
    <w:rsid w:val="00CB07E0"/>
    <w:rsid w:val="00CB0986"/>
    <w:rsid w:val="00CB1241"/>
    <w:rsid w:val="00CB15D7"/>
    <w:rsid w:val="00CB2109"/>
    <w:rsid w:val="00CB26C8"/>
    <w:rsid w:val="00CB2727"/>
    <w:rsid w:val="00CB2E66"/>
    <w:rsid w:val="00CB3260"/>
    <w:rsid w:val="00CB5937"/>
    <w:rsid w:val="00CB5944"/>
    <w:rsid w:val="00CB79FC"/>
    <w:rsid w:val="00CB7A49"/>
    <w:rsid w:val="00CC0550"/>
    <w:rsid w:val="00CC184D"/>
    <w:rsid w:val="00CC1970"/>
    <w:rsid w:val="00CC2405"/>
    <w:rsid w:val="00CC2600"/>
    <w:rsid w:val="00CC4558"/>
    <w:rsid w:val="00CC4BA8"/>
    <w:rsid w:val="00CC4FA6"/>
    <w:rsid w:val="00CC53E5"/>
    <w:rsid w:val="00CC5AC0"/>
    <w:rsid w:val="00CC6C9E"/>
    <w:rsid w:val="00CC7EA1"/>
    <w:rsid w:val="00CD045F"/>
    <w:rsid w:val="00CD0E5D"/>
    <w:rsid w:val="00CD132A"/>
    <w:rsid w:val="00CD174D"/>
    <w:rsid w:val="00CD1B1F"/>
    <w:rsid w:val="00CD20B3"/>
    <w:rsid w:val="00CD2148"/>
    <w:rsid w:val="00CD254A"/>
    <w:rsid w:val="00CD414C"/>
    <w:rsid w:val="00CD4CA7"/>
    <w:rsid w:val="00CD5563"/>
    <w:rsid w:val="00CD6725"/>
    <w:rsid w:val="00CD6BF1"/>
    <w:rsid w:val="00CE0F1D"/>
    <w:rsid w:val="00CE46E0"/>
    <w:rsid w:val="00CE4F5B"/>
    <w:rsid w:val="00CF04C7"/>
    <w:rsid w:val="00CF24E8"/>
    <w:rsid w:val="00CF303F"/>
    <w:rsid w:val="00CF370C"/>
    <w:rsid w:val="00CF370E"/>
    <w:rsid w:val="00CF3E21"/>
    <w:rsid w:val="00CF3E6D"/>
    <w:rsid w:val="00CF5F92"/>
    <w:rsid w:val="00CF7A89"/>
    <w:rsid w:val="00CF7C5B"/>
    <w:rsid w:val="00D00579"/>
    <w:rsid w:val="00D01AFC"/>
    <w:rsid w:val="00D021C6"/>
    <w:rsid w:val="00D02527"/>
    <w:rsid w:val="00D06ECE"/>
    <w:rsid w:val="00D103F9"/>
    <w:rsid w:val="00D1192C"/>
    <w:rsid w:val="00D11B0A"/>
    <w:rsid w:val="00D13AAC"/>
    <w:rsid w:val="00D15C0B"/>
    <w:rsid w:val="00D16D64"/>
    <w:rsid w:val="00D1765A"/>
    <w:rsid w:val="00D17933"/>
    <w:rsid w:val="00D20545"/>
    <w:rsid w:val="00D210DC"/>
    <w:rsid w:val="00D2172F"/>
    <w:rsid w:val="00D24058"/>
    <w:rsid w:val="00D24DA6"/>
    <w:rsid w:val="00D24F13"/>
    <w:rsid w:val="00D25463"/>
    <w:rsid w:val="00D25469"/>
    <w:rsid w:val="00D257E7"/>
    <w:rsid w:val="00D269AA"/>
    <w:rsid w:val="00D26DCF"/>
    <w:rsid w:val="00D27089"/>
    <w:rsid w:val="00D30652"/>
    <w:rsid w:val="00D31577"/>
    <w:rsid w:val="00D320FC"/>
    <w:rsid w:val="00D33A2C"/>
    <w:rsid w:val="00D343C6"/>
    <w:rsid w:val="00D34D1D"/>
    <w:rsid w:val="00D40846"/>
    <w:rsid w:val="00D41EF0"/>
    <w:rsid w:val="00D4211F"/>
    <w:rsid w:val="00D42819"/>
    <w:rsid w:val="00D439FF"/>
    <w:rsid w:val="00D43BF7"/>
    <w:rsid w:val="00D44445"/>
    <w:rsid w:val="00D44A51"/>
    <w:rsid w:val="00D44F2E"/>
    <w:rsid w:val="00D46A8A"/>
    <w:rsid w:val="00D4750D"/>
    <w:rsid w:val="00D475C2"/>
    <w:rsid w:val="00D50DCC"/>
    <w:rsid w:val="00D52735"/>
    <w:rsid w:val="00D52772"/>
    <w:rsid w:val="00D52A40"/>
    <w:rsid w:val="00D52EF7"/>
    <w:rsid w:val="00D5315F"/>
    <w:rsid w:val="00D56107"/>
    <w:rsid w:val="00D57F75"/>
    <w:rsid w:val="00D60EB1"/>
    <w:rsid w:val="00D631A9"/>
    <w:rsid w:val="00D634A5"/>
    <w:rsid w:val="00D646FF"/>
    <w:rsid w:val="00D654DB"/>
    <w:rsid w:val="00D65646"/>
    <w:rsid w:val="00D66584"/>
    <w:rsid w:val="00D665BD"/>
    <w:rsid w:val="00D70336"/>
    <w:rsid w:val="00D72334"/>
    <w:rsid w:val="00D72F00"/>
    <w:rsid w:val="00D73B96"/>
    <w:rsid w:val="00D74447"/>
    <w:rsid w:val="00D75C5D"/>
    <w:rsid w:val="00D75F70"/>
    <w:rsid w:val="00D76AB3"/>
    <w:rsid w:val="00D81BBA"/>
    <w:rsid w:val="00D834AD"/>
    <w:rsid w:val="00D83DF2"/>
    <w:rsid w:val="00D8577D"/>
    <w:rsid w:val="00D8601F"/>
    <w:rsid w:val="00D86240"/>
    <w:rsid w:val="00D86919"/>
    <w:rsid w:val="00D86B7D"/>
    <w:rsid w:val="00D873A9"/>
    <w:rsid w:val="00D9266A"/>
    <w:rsid w:val="00D92ECB"/>
    <w:rsid w:val="00D931DA"/>
    <w:rsid w:val="00D940AD"/>
    <w:rsid w:val="00D9497C"/>
    <w:rsid w:val="00D95089"/>
    <w:rsid w:val="00D95117"/>
    <w:rsid w:val="00D9622C"/>
    <w:rsid w:val="00DA0A61"/>
    <w:rsid w:val="00DA1EDA"/>
    <w:rsid w:val="00DA2D7A"/>
    <w:rsid w:val="00DA4D45"/>
    <w:rsid w:val="00DA5C97"/>
    <w:rsid w:val="00DA6956"/>
    <w:rsid w:val="00DA747D"/>
    <w:rsid w:val="00DB072A"/>
    <w:rsid w:val="00DB3EB2"/>
    <w:rsid w:val="00DB4327"/>
    <w:rsid w:val="00DB69CE"/>
    <w:rsid w:val="00DC2A44"/>
    <w:rsid w:val="00DC2F31"/>
    <w:rsid w:val="00DC3D70"/>
    <w:rsid w:val="00DC5EBB"/>
    <w:rsid w:val="00DC6627"/>
    <w:rsid w:val="00DC75C8"/>
    <w:rsid w:val="00DC7F53"/>
    <w:rsid w:val="00DD012D"/>
    <w:rsid w:val="00DD0648"/>
    <w:rsid w:val="00DD10AB"/>
    <w:rsid w:val="00DD1D07"/>
    <w:rsid w:val="00DD3C2B"/>
    <w:rsid w:val="00DD3F1E"/>
    <w:rsid w:val="00DD5C92"/>
    <w:rsid w:val="00DD68D7"/>
    <w:rsid w:val="00DD78DF"/>
    <w:rsid w:val="00DE034A"/>
    <w:rsid w:val="00DE0DC6"/>
    <w:rsid w:val="00DE2C53"/>
    <w:rsid w:val="00DE38B2"/>
    <w:rsid w:val="00DE3D22"/>
    <w:rsid w:val="00DE400E"/>
    <w:rsid w:val="00DE5500"/>
    <w:rsid w:val="00DE5A9D"/>
    <w:rsid w:val="00DE5DBC"/>
    <w:rsid w:val="00DE5E60"/>
    <w:rsid w:val="00DE5FF4"/>
    <w:rsid w:val="00DE7791"/>
    <w:rsid w:val="00DF0698"/>
    <w:rsid w:val="00DF0966"/>
    <w:rsid w:val="00DF21FB"/>
    <w:rsid w:val="00DF2E00"/>
    <w:rsid w:val="00DF50FB"/>
    <w:rsid w:val="00DF669D"/>
    <w:rsid w:val="00DF6C8E"/>
    <w:rsid w:val="00E018AD"/>
    <w:rsid w:val="00E027DB"/>
    <w:rsid w:val="00E02A7F"/>
    <w:rsid w:val="00E02D8A"/>
    <w:rsid w:val="00E02F68"/>
    <w:rsid w:val="00E03154"/>
    <w:rsid w:val="00E03F4F"/>
    <w:rsid w:val="00E04357"/>
    <w:rsid w:val="00E04551"/>
    <w:rsid w:val="00E10AC4"/>
    <w:rsid w:val="00E10DDF"/>
    <w:rsid w:val="00E111FA"/>
    <w:rsid w:val="00E12597"/>
    <w:rsid w:val="00E13293"/>
    <w:rsid w:val="00E133FE"/>
    <w:rsid w:val="00E149B2"/>
    <w:rsid w:val="00E14A6F"/>
    <w:rsid w:val="00E15C84"/>
    <w:rsid w:val="00E164C3"/>
    <w:rsid w:val="00E16DFD"/>
    <w:rsid w:val="00E1717D"/>
    <w:rsid w:val="00E215C7"/>
    <w:rsid w:val="00E21F18"/>
    <w:rsid w:val="00E220D6"/>
    <w:rsid w:val="00E221D2"/>
    <w:rsid w:val="00E22CBE"/>
    <w:rsid w:val="00E22D4D"/>
    <w:rsid w:val="00E2312A"/>
    <w:rsid w:val="00E24BAA"/>
    <w:rsid w:val="00E26759"/>
    <w:rsid w:val="00E30539"/>
    <w:rsid w:val="00E31556"/>
    <w:rsid w:val="00E3412E"/>
    <w:rsid w:val="00E34BBE"/>
    <w:rsid w:val="00E35565"/>
    <w:rsid w:val="00E3586A"/>
    <w:rsid w:val="00E35E7D"/>
    <w:rsid w:val="00E3605E"/>
    <w:rsid w:val="00E366FD"/>
    <w:rsid w:val="00E371A7"/>
    <w:rsid w:val="00E372DC"/>
    <w:rsid w:val="00E373CA"/>
    <w:rsid w:val="00E406A4"/>
    <w:rsid w:val="00E407BB"/>
    <w:rsid w:val="00E40ECA"/>
    <w:rsid w:val="00E416EF"/>
    <w:rsid w:val="00E41741"/>
    <w:rsid w:val="00E43381"/>
    <w:rsid w:val="00E43D14"/>
    <w:rsid w:val="00E4499F"/>
    <w:rsid w:val="00E4583D"/>
    <w:rsid w:val="00E4694A"/>
    <w:rsid w:val="00E50551"/>
    <w:rsid w:val="00E52943"/>
    <w:rsid w:val="00E531C4"/>
    <w:rsid w:val="00E53D07"/>
    <w:rsid w:val="00E53E82"/>
    <w:rsid w:val="00E546B6"/>
    <w:rsid w:val="00E5536A"/>
    <w:rsid w:val="00E57114"/>
    <w:rsid w:val="00E57C6B"/>
    <w:rsid w:val="00E61B95"/>
    <w:rsid w:val="00E61E91"/>
    <w:rsid w:val="00E622F5"/>
    <w:rsid w:val="00E624B5"/>
    <w:rsid w:val="00E62CFC"/>
    <w:rsid w:val="00E63B63"/>
    <w:rsid w:val="00E63C02"/>
    <w:rsid w:val="00E643F9"/>
    <w:rsid w:val="00E648BB"/>
    <w:rsid w:val="00E6493E"/>
    <w:rsid w:val="00E64D99"/>
    <w:rsid w:val="00E65F02"/>
    <w:rsid w:val="00E678DA"/>
    <w:rsid w:val="00E70F1F"/>
    <w:rsid w:val="00E7249D"/>
    <w:rsid w:val="00E74270"/>
    <w:rsid w:val="00E7452E"/>
    <w:rsid w:val="00E75239"/>
    <w:rsid w:val="00E75D35"/>
    <w:rsid w:val="00E7692A"/>
    <w:rsid w:val="00E77651"/>
    <w:rsid w:val="00E80A70"/>
    <w:rsid w:val="00E8196D"/>
    <w:rsid w:val="00E8253B"/>
    <w:rsid w:val="00E8295A"/>
    <w:rsid w:val="00E83236"/>
    <w:rsid w:val="00E84FB1"/>
    <w:rsid w:val="00E85013"/>
    <w:rsid w:val="00E862C6"/>
    <w:rsid w:val="00E863EF"/>
    <w:rsid w:val="00E8680A"/>
    <w:rsid w:val="00E9064E"/>
    <w:rsid w:val="00E90BE1"/>
    <w:rsid w:val="00E90C5F"/>
    <w:rsid w:val="00E91B9E"/>
    <w:rsid w:val="00E9263B"/>
    <w:rsid w:val="00E94C22"/>
    <w:rsid w:val="00E953A6"/>
    <w:rsid w:val="00EA044D"/>
    <w:rsid w:val="00EA047C"/>
    <w:rsid w:val="00EA2311"/>
    <w:rsid w:val="00EA3522"/>
    <w:rsid w:val="00EA4A16"/>
    <w:rsid w:val="00EA5DA1"/>
    <w:rsid w:val="00EA70FC"/>
    <w:rsid w:val="00EA7E1E"/>
    <w:rsid w:val="00EB0D23"/>
    <w:rsid w:val="00EB13FF"/>
    <w:rsid w:val="00EB1707"/>
    <w:rsid w:val="00EB19D1"/>
    <w:rsid w:val="00EB64E2"/>
    <w:rsid w:val="00EB6E75"/>
    <w:rsid w:val="00EC2178"/>
    <w:rsid w:val="00EC321C"/>
    <w:rsid w:val="00EC32AC"/>
    <w:rsid w:val="00EC44E1"/>
    <w:rsid w:val="00EC4D9B"/>
    <w:rsid w:val="00EC6A37"/>
    <w:rsid w:val="00ED0504"/>
    <w:rsid w:val="00ED064C"/>
    <w:rsid w:val="00ED12FC"/>
    <w:rsid w:val="00ED184D"/>
    <w:rsid w:val="00ED3E69"/>
    <w:rsid w:val="00ED45BF"/>
    <w:rsid w:val="00ED46BA"/>
    <w:rsid w:val="00ED70EF"/>
    <w:rsid w:val="00EE082B"/>
    <w:rsid w:val="00EE1F87"/>
    <w:rsid w:val="00EE2BEB"/>
    <w:rsid w:val="00EE5186"/>
    <w:rsid w:val="00EE584F"/>
    <w:rsid w:val="00EE68B1"/>
    <w:rsid w:val="00EE78DB"/>
    <w:rsid w:val="00EE7A76"/>
    <w:rsid w:val="00EF0570"/>
    <w:rsid w:val="00EF0CEB"/>
    <w:rsid w:val="00EF19C3"/>
    <w:rsid w:val="00EF4820"/>
    <w:rsid w:val="00EF536B"/>
    <w:rsid w:val="00EF5876"/>
    <w:rsid w:val="00EF658A"/>
    <w:rsid w:val="00EF6ACF"/>
    <w:rsid w:val="00EF781D"/>
    <w:rsid w:val="00F00308"/>
    <w:rsid w:val="00F02433"/>
    <w:rsid w:val="00F04A61"/>
    <w:rsid w:val="00F05DFF"/>
    <w:rsid w:val="00F06FEB"/>
    <w:rsid w:val="00F07E66"/>
    <w:rsid w:val="00F10291"/>
    <w:rsid w:val="00F10948"/>
    <w:rsid w:val="00F10BDF"/>
    <w:rsid w:val="00F10D1D"/>
    <w:rsid w:val="00F1178C"/>
    <w:rsid w:val="00F11F7E"/>
    <w:rsid w:val="00F13D69"/>
    <w:rsid w:val="00F14DAE"/>
    <w:rsid w:val="00F2062C"/>
    <w:rsid w:val="00F20BE5"/>
    <w:rsid w:val="00F21666"/>
    <w:rsid w:val="00F2172E"/>
    <w:rsid w:val="00F21EAB"/>
    <w:rsid w:val="00F22577"/>
    <w:rsid w:val="00F23B79"/>
    <w:rsid w:val="00F23CAD"/>
    <w:rsid w:val="00F24965"/>
    <w:rsid w:val="00F2552D"/>
    <w:rsid w:val="00F25ABD"/>
    <w:rsid w:val="00F2797D"/>
    <w:rsid w:val="00F302D7"/>
    <w:rsid w:val="00F31D47"/>
    <w:rsid w:val="00F32726"/>
    <w:rsid w:val="00F33897"/>
    <w:rsid w:val="00F33A48"/>
    <w:rsid w:val="00F342CA"/>
    <w:rsid w:val="00F34FE4"/>
    <w:rsid w:val="00F35864"/>
    <w:rsid w:val="00F35BCC"/>
    <w:rsid w:val="00F37C97"/>
    <w:rsid w:val="00F4110E"/>
    <w:rsid w:val="00F418C3"/>
    <w:rsid w:val="00F41977"/>
    <w:rsid w:val="00F432E3"/>
    <w:rsid w:val="00F43BB6"/>
    <w:rsid w:val="00F447DE"/>
    <w:rsid w:val="00F510B5"/>
    <w:rsid w:val="00F520DE"/>
    <w:rsid w:val="00F52198"/>
    <w:rsid w:val="00F540FF"/>
    <w:rsid w:val="00F5590D"/>
    <w:rsid w:val="00F56031"/>
    <w:rsid w:val="00F56151"/>
    <w:rsid w:val="00F57CB9"/>
    <w:rsid w:val="00F603A3"/>
    <w:rsid w:val="00F60BD0"/>
    <w:rsid w:val="00F611F2"/>
    <w:rsid w:val="00F6144B"/>
    <w:rsid w:val="00F636C3"/>
    <w:rsid w:val="00F67476"/>
    <w:rsid w:val="00F70A36"/>
    <w:rsid w:val="00F719B4"/>
    <w:rsid w:val="00F71BEA"/>
    <w:rsid w:val="00F747C2"/>
    <w:rsid w:val="00F75105"/>
    <w:rsid w:val="00F7584B"/>
    <w:rsid w:val="00F75B0C"/>
    <w:rsid w:val="00F7666B"/>
    <w:rsid w:val="00F77070"/>
    <w:rsid w:val="00F7737A"/>
    <w:rsid w:val="00F77884"/>
    <w:rsid w:val="00F80F19"/>
    <w:rsid w:val="00F8204F"/>
    <w:rsid w:val="00F8243C"/>
    <w:rsid w:val="00F83D27"/>
    <w:rsid w:val="00F84352"/>
    <w:rsid w:val="00F85AF7"/>
    <w:rsid w:val="00F85B93"/>
    <w:rsid w:val="00F863E2"/>
    <w:rsid w:val="00F87958"/>
    <w:rsid w:val="00F91203"/>
    <w:rsid w:val="00F93A54"/>
    <w:rsid w:val="00F97AE0"/>
    <w:rsid w:val="00FA128A"/>
    <w:rsid w:val="00FA29EE"/>
    <w:rsid w:val="00FA50F2"/>
    <w:rsid w:val="00FA5146"/>
    <w:rsid w:val="00FA64D8"/>
    <w:rsid w:val="00FA7C01"/>
    <w:rsid w:val="00FB068C"/>
    <w:rsid w:val="00FB0D65"/>
    <w:rsid w:val="00FB1360"/>
    <w:rsid w:val="00FB2F6C"/>
    <w:rsid w:val="00FB6777"/>
    <w:rsid w:val="00FC0DB4"/>
    <w:rsid w:val="00FC19E4"/>
    <w:rsid w:val="00FC20E6"/>
    <w:rsid w:val="00FC20EA"/>
    <w:rsid w:val="00FC30F4"/>
    <w:rsid w:val="00FC4357"/>
    <w:rsid w:val="00FC4D42"/>
    <w:rsid w:val="00FC509C"/>
    <w:rsid w:val="00FC5A3F"/>
    <w:rsid w:val="00FC5A44"/>
    <w:rsid w:val="00FC5D2A"/>
    <w:rsid w:val="00FC7582"/>
    <w:rsid w:val="00FD23A1"/>
    <w:rsid w:val="00FD2C2A"/>
    <w:rsid w:val="00FD3473"/>
    <w:rsid w:val="00FD7626"/>
    <w:rsid w:val="00FE0744"/>
    <w:rsid w:val="00FE074A"/>
    <w:rsid w:val="00FE0A85"/>
    <w:rsid w:val="00FE2956"/>
    <w:rsid w:val="00FE3F08"/>
    <w:rsid w:val="00FE3F15"/>
    <w:rsid w:val="00FE4183"/>
    <w:rsid w:val="00FE4FDF"/>
    <w:rsid w:val="00FE573E"/>
    <w:rsid w:val="00FE6C9D"/>
    <w:rsid w:val="00FE79AF"/>
    <w:rsid w:val="00FF0727"/>
    <w:rsid w:val="00FF1001"/>
    <w:rsid w:val="00FF14FE"/>
    <w:rsid w:val="00FF1794"/>
    <w:rsid w:val="00FF1807"/>
    <w:rsid w:val="00FF1D63"/>
    <w:rsid w:val="00FF1DFF"/>
    <w:rsid w:val="00FF2206"/>
    <w:rsid w:val="00FF244E"/>
    <w:rsid w:val="00FF2953"/>
    <w:rsid w:val="00FF5E3D"/>
    <w:rsid w:val="00FF6282"/>
    <w:rsid w:val="00FF7D00"/>
    <w:rsid w:val="00FF7FA1"/>
    <w:rsid w:val="46FD1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3ECCA2FC"/>
  <w15:docId w15:val="{4FB97E44-0969-40BD-9A5B-5AAA70E4A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F059D"/>
    <w:rPr>
      <w:rFonts w:ascii="Arial" w:hAnsi="Arial"/>
      <w:lang w:val="en-US" w:eastAsia="es-ES"/>
    </w:rPr>
  </w:style>
  <w:style w:type="paragraph" w:styleId="Heading1">
    <w:name w:val="heading 1"/>
    <w:aliases w:val="HD1"/>
    <w:basedOn w:val="Normal"/>
    <w:next w:val="BodyText"/>
    <w:link w:val="Heading1Char"/>
    <w:uiPriority w:val="9"/>
    <w:qFormat/>
    <w:rsid w:val="004F059D"/>
    <w:pPr>
      <w:keepNext/>
      <w:keepLines/>
      <w:pageBreakBefore/>
      <w:numPr>
        <w:numId w:val="1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28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4F059D"/>
    <w:pPr>
      <w:keepNext/>
      <w:keepLines/>
      <w:numPr>
        <w:ilvl w:val="1"/>
        <w:numId w:val="1"/>
      </w:numPr>
      <w:pBdr>
        <w:top w:val="single" w:sz="48" w:space="1" w:color="ACACAC"/>
      </w:pBdr>
      <w:spacing w:before="240" w:line="300" w:lineRule="auto"/>
      <w:ind w:right="2835"/>
      <w:outlineLvl w:val="1"/>
    </w:pPr>
    <w:rPr>
      <w:b/>
      <w:sz w:val="28"/>
    </w:rPr>
  </w:style>
  <w:style w:type="paragraph" w:styleId="Heading3">
    <w:name w:val="heading 3"/>
    <w:basedOn w:val="BodyText"/>
    <w:next w:val="BodyText"/>
    <w:link w:val="Heading3Char"/>
    <w:qFormat/>
    <w:rsid w:val="004F059D"/>
    <w:pPr>
      <w:keepNext/>
      <w:keepLines/>
      <w:numPr>
        <w:ilvl w:val="2"/>
        <w:numId w:val="1"/>
      </w:numPr>
      <w:outlineLvl w:val="2"/>
    </w:pPr>
    <w:rPr>
      <w:b/>
      <w:caps/>
      <w:sz w:val="24"/>
    </w:rPr>
  </w:style>
  <w:style w:type="paragraph" w:styleId="Heading4">
    <w:name w:val="heading 4"/>
    <w:basedOn w:val="BodyText"/>
    <w:next w:val="BodyText"/>
    <w:link w:val="Heading4Char"/>
    <w:qFormat/>
    <w:rsid w:val="004F059D"/>
    <w:pPr>
      <w:keepNext/>
      <w:keepLines/>
      <w:numPr>
        <w:ilvl w:val="3"/>
        <w:numId w:val="1"/>
      </w:numPr>
      <w:tabs>
        <w:tab w:val="num" w:pos="3993"/>
        <w:tab w:val="center" w:pos="6480"/>
        <w:tab w:val="right" w:pos="10440"/>
      </w:tabs>
      <w:ind w:left="3993"/>
      <w:outlineLvl w:val="3"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qFormat/>
    <w:rsid w:val="004F059D"/>
    <w:pPr>
      <w:keepNext/>
      <w:keepLines/>
      <w:numPr>
        <w:ilvl w:val="4"/>
        <w:numId w:val="1"/>
      </w:numPr>
      <w:outlineLvl w:val="4"/>
    </w:pPr>
    <w:rPr>
      <w:b/>
      <w:caps/>
    </w:rPr>
  </w:style>
  <w:style w:type="paragraph" w:styleId="Heading6">
    <w:name w:val="heading 6"/>
    <w:basedOn w:val="BodyText"/>
    <w:next w:val="BodyText"/>
    <w:link w:val="Heading6Char"/>
    <w:qFormat/>
    <w:rsid w:val="004F059D"/>
    <w:pPr>
      <w:keepNext/>
      <w:numPr>
        <w:ilvl w:val="5"/>
        <w:numId w:val="1"/>
      </w:numPr>
      <w:spacing w:line="300" w:lineRule="auto"/>
      <w:outlineLvl w:val="5"/>
    </w:pPr>
    <w:rPr>
      <w:b/>
    </w:rPr>
  </w:style>
  <w:style w:type="paragraph" w:styleId="Heading7">
    <w:name w:val="heading 7"/>
    <w:basedOn w:val="Normal"/>
    <w:next w:val="NormalIndent"/>
    <w:link w:val="Heading7Char"/>
    <w:qFormat/>
    <w:rsid w:val="004F059D"/>
    <w:pPr>
      <w:keepNext/>
      <w:numPr>
        <w:ilvl w:val="6"/>
        <w:numId w:val="1"/>
      </w:numPr>
      <w:spacing w:before="120" w:after="120" w:line="300" w:lineRule="auto"/>
      <w:outlineLvl w:val="6"/>
    </w:pPr>
    <w:rPr>
      <w:rFonts w:ascii="Times" w:hAnsi="Times"/>
      <w:i/>
    </w:rPr>
  </w:style>
  <w:style w:type="paragraph" w:styleId="Heading8">
    <w:name w:val="heading 8"/>
    <w:basedOn w:val="BodyText"/>
    <w:next w:val="BodyText"/>
    <w:link w:val="Heading8Char"/>
    <w:qFormat/>
    <w:rsid w:val="004F059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4F059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body text,bt,t,contents,xPlatte tekst,Platte tekst,??2,Corps de texte,heading_txt,bodytxy2,Body Text - Level 2,body,Specs,Tempo Body Text,Viñeta,Texto independiente,body tesx,body text1,body text2,bt1,body text3,bt2,body text4,bt3,body text5,b"/>
    <w:basedOn w:val="Normal"/>
    <w:link w:val="BodyTextChar"/>
    <w:rsid w:val="004F059D"/>
    <w:pPr>
      <w:spacing w:before="120" w:after="120"/>
      <w:ind w:left="1440"/>
    </w:pPr>
  </w:style>
  <w:style w:type="paragraph" w:styleId="NormalIndent">
    <w:name w:val="Normal Indent"/>
    <w:basedOn w:val="Normal"/>
    <w:rsid w:val="004F059D"/>
    <w:pPr>
      <w:ind w:left="720"/>
    </w:pPr>
  </w:style>
  <w:style w:type="paragraph" w:styleId="TOC3">
    <w:name w:val="toc 3"/>
    <w:basedOn w:val="Normal"/>
    <w:next w:val="Normal"/>
    <w:rsid w:val="004F059D"/>
    <w:pPr>
      <w:tabs>
        <w:tab w:val="right" w:leader="dot" w:pos="10080"/>
      </w:tabs>
      <w:ind w:left="2549"/>
    </w:pPr>
  </w:style>
  <w:style w:type="paragraph" w:styleId="TOC2">
    <w:name w:val="toc 2"/>
    <w:basedOn w:val="Normal"/>
    <w:next w:val="Normal"/>
    <w:uiPriority w:val="39"/>
    <w:rsid w:val="004F059D"/>
    <w:pPr>
      <w:tabs>
        <w:tab w:val="right" w:leader="dot" w:pos="10080"/>
      </w:tabs>
      <w:ind w:left="1440"/>
    </w:pPr>
  </w:style>
  <w:style w:type="paragraph" w:styleId="Footer">
    <w:name w:val="footer"/>
    <w:basedOn w:val="Normal"/>
    <w:link w:val="FooterChar"/>
    <w:rsid w:val="004F059D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4F059D"/>
    <w:pPr>
      <w:tabs>
        <w:tab w:val="right" w:pos="10440"/>
      </w:tabs>
    </w:pPr>
    <w:rPr>
      <w:sz w:val="16"/>
    </w:rPr>
  </w:style>
  <w:style w:type="paragraph" w:styleId="Title">
    <w:name w:val="Title"/>
    <w:basedOn w:val="Normal"/>
    <w:link w:val="TitleChar"/>
    <w:qFormat/>
    <w:rsid w:val="004F059D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4F059D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4F059D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4F059D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4F059D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4F059D"/>
    <w:rPr>
      <w:color w:val="13A3F7"/>
    </w:rPr>
  </w:style>
  <w:style w:type="paragraph" w:customStyle="1" w:styleId="TableHeading">
    <w:name w:val="Table Heading"/>
    <w:basedOn w:val="TableText"/>
    <w:rsid w:val="004F059D"/>
    <w:pPr>
      <w:spacing w:before="120" w:after="120"/>
    </w:pPr>
    <w:rPr>
      <w:b/>
    </w:rPr>
  </w:style>
  <w:style w:type="character" w:styleId="PageNumber">
    <w:name w:val="page number"/>
    <w:rsid w:val="004F059D"/>
    <w:rPr>
      <w:rFonts w:ascii="Arial" w:hAnsi="Arial"/>
    </w:rPr>
  </w:style>
  <w:style w:type="paragraph" w:customStyle="1" w:styleId="RouteTitle">
    <w:name w:val="Route Title"/>
    <w:basedOn w:val="Normal"/>
    <w:rsid w:val="004F059D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4F059D"/>
    <w:pPr>
      <w:ind w:left="1440"/>
    </w:pPr>
    <w:rPr>
      <w:smallCaps/>
    </w:rPr>
  </w:style>
  <w:style w:type="paragraph" w:customStyle="1" w:styleId="Note">
    <w:name w:val="Note"/>
    <w:basedOn w:val="BodyText"/>
    <w:rsid w:val="004F059D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rsid w:val="004F059D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BodyText"/>
    <w:rsid w:val="004F059D"/>
    <w:pPr>
      <w:numPr>
        <w:numId w:val="3"/>
      </w:numPr>
    </w:pPr>
  </w:style>
  <w:style w:type="paragraph" w:customStyle="1" w:styleId="Subject">
    <w:name w:val="Subject"/>
    <w:basedOn w:val="BodyText"/>
    <w:rsid w:val="004F059D"/>
    <w:rPr>
      <w:sz w:val="48"/>
    </w:rPr>
  </w:style>
  <w:style w:type="paragraph" w:customStyle="1" w:styleId="InfoBox">
    <w:name w:val="Info Box"/>
    <w:basedOn w:val="BodyText"/>
    <w:rsid w:val="004F059D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customStyle="1" w:styleId="NumberList">
    <w:name w:val="Number List"/>
    <w:basedOn w:val="NumberedList"/>
    <w:rsid w:val="004F059D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4F059D"/>
    <w:pPr>
      <w:keepNext/>
      <w:tabs>
        <w:tab w:val="right" w:leader="dot" w:pos="10080"/>
      </w:tabs>
      <w:spacing w:before="240" w:after="120"/>
      <w:ind w:left="1440"/>
    </w:pPr>
    <w:rPr>
      <w:b/>
    </w:rPr>
  </w:style>
  <w:style w:type="paragraph" w:styleId="TOC4">
    <w:name w:val="toc 4"/>
    <w:basedOn w:val="Normal"/>
    <w:next w:val="Normal"/>
    <w:semiHidden/>
    <w:rsid w:val="004F059D"/>
    <w:pPr>
      <w:tabs>
        <w:tab w:val="right" w:leader="dot" w:pos="10080"/>
      </w:tabs>
      <w:ind w:left="3240"/>
    </w:pPr>
    <w:rPr>
      <w:sz w:val="18"/>
    </w:rPr>
  </w:style>
  <w:style w:type="paragraph" w:styleId="TOC5">
    <w:name w:val="toc 5"/>
    <w:basedOn w:val="Normal"/>
    <w:next w:val="Normal"/>
    <w:semiHidden/>
    <w:rsid w:val="004F059D"/>
    <w:pPr>
      <w:tabs>
        <w:tab w:val="right" w:leader="dot" w:pos="10080"/>
      </w:tabs>
      <w:ind w:left="3600"/>
    </w:pPr>
    <w:rPr>
      <w:sz w:val="18"/>
    </w:rPr>
  </w:style>
  <w:style w:type="paragraph" w:customStyle="1" w:styleId="tty132">
    <w:name w:val="tty132"/>
    <w:basedOn w:val="Normal"/>
    <w:rsid w:val="004F059D"/>
    <w:rPr>
      <w:rFonts w:ascii="Courier New" w:hAnsi="Courier New"/>
      <w:sz w:val="12"/>
    </w:rPr>
  </w:style>
  <w:style w:type="paragraph" w:customStyle="1" w:styleId="tty180">
    <w:name w:val="tty180"/>
    <w:basedOn w:val="Normal"/>
    <w:rsid w:val="004F059D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4F059D"/>
    <w:rPr>
      <w:rFonts w:ascii="Courier New" w:hAnsi="Courier New"/>
    </w:rPr>
  </w:style>
  <w:style w:type="paragraph" w:customStyle="1" w:styleId="tty80indent">
    <w:name w:val="tty80 indent"/>
    <w:basedOn w:val="tty80"/>
    <w:rsid w:val="004F059D"/>
    <w:pPr>
      <w:ind w:left="2895"/>
    </w:pPr>
  </w:style>
  <w:style w:type="paragraph" w:customStyle="1" w:styleId="NoteWide">
    <w:name w:val="Note Wide"/>
    <w:basedOn w:val="Note"/>
    <w:rsid w:val="004F059D"/>
    <w:pPr>
      <w:ind w:right="2160"/>
    </w:pPr>
  </w:style>
  <w:style w:type="table" w:styleId="TableGrid">
    <w:name w:val="Table Grid"/>
    <w:basedOn w:val="TableNormal"/>
    <w:rsid w:val="004F05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4F059D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4F059D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4F059D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4F059D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4F05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F059D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4F059D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4F059D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5A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305A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s-ES"/>
    </w:rPr>
  </w:style>
  <w:style w:type="table" w:customStyle="1" w:styleId="InforTable0">
    <w:name w:val="Infor Table"/>
    <w:basedOn w:val="TableNormal"/>
    <w:uiPriority w:val="99"/>
    <w:rsid w:val="004F059D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basedOn w:val="DefaultParagraphFont"/>
    <w:link w:val="Title"/>
    <w:rsid w:val="004F059D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aliases w:val="body text Char,bt Char,t Char,contents Char,xPlatte tekst Char,Platte tekst Char,??2 Char,Corps de texte Char,heading_txt Char,bodytxy2 Char,Body Text - Level 2 Char,body Char,Specs Char,Tempo Body Text Char,Viñeta Char,body tesx Char"/>
    <w:basedOn w:val="DefaultParagraphFont"/>
    <w:link w:val="BodyText"/>
    <w:rsid w:val="004F059D"/>
    <w:rPr>
      <w:rFonts w:ascii="Arial" w:hAnsi="Arial"/>
      <w:lang w:val="en-US" w:eastAsia="es-ES"/>
    </w:rPr>
  </w:style>
  <w:style w:type="character" w:customStyle="1" w:styleId="FooterChar">
    <w:name w:val="Footer Char"/>
    <w:basedOn w:val="DefaultParagraphFont"/>
    <w:link w:val="Footer"/>
    <w:rsid w:val="004F059D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4F059D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HD1 Char"/>
    <w:basedOn w:val="DefaultParagraphFont"/>
    <w:link w:val="Heading1"/>
    <w:uiPriority w:val="9"/>
    <w:rsid w:val="004F059D"/>
    <w:rPr>
      <w:rFonts w:ascii="Arial" w:hAnsi="Arial"/>
      <w:b/>
      <w:caps/>
      <w:sz w:val="28"/>
      <w:lang w:val="en-US"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4F059D"/>
    <w:rPr>
      <w:rFonts w:ascii="Arial" w:hAnsi="Arial"/>
      <w:b/>
      <w:sz w:val="28"/>
      <w:lang w:val="en-US" w:eastAsia="es-ES"/>
    </w:rPr>
  </w:style>
  <w:style w:type="character" w:customStyle="1" w:styleId="Heading3Char">
    <w:name w:val="Heading 3 Char"/>
    <w:basedOn w:val="DefaultParagraphFont"/>
    <w:link w:val="Heading3"/>
    <w:rsid w:val="004F059D"/>
    <w:rPr>
      <w:rFonts w:ascii="Arial" w:hAnsi="Arial"/>
      <w:b/>
      <w:caps/>
      <w:sz w:val="24"/>
      <w:lang w:val="en-US" w:eastAsia="es-ES"/>
    </w:rPr>
  </w:style>
  <w:style w:type="character" w:customStyle="1" w:styleId="Heading4Char">
    <w:name w:val="Heading 4 Char"/>
    <w:basedOn w:val="DefaultParagraphFont"/>
    <w:link w:val="Heading4"/>
    <w:rsid w:val="004F059D"/>
    <w:rPr>
      <w:rFonts w:ascii="Arial" w:hAnsi="Arial"/>
      <w:b/>
      <w:sz w:val="24"/>
      <w:lang w:val="en-US" w:eastAsia="es-ES"/>
    </w:rPr>
  </w:style>
  <w:style w:type="character" w:customStyle="1" w:styleId="Heading5Char">
    <w:name w:val="Heading 5 Char"/>
    <w:basedOn w:val="DefaultParagraphFont"/>
    <w:link w:val="Heading5"/>
    <w:rsid w:val="004F059D"/>
    <w:rPr>
      <w:rFonts w:ascii="Arial" w:hAnsi="Arial"/>
      <w:b/>
      <w:caps/>
      <w:lang w:val="en-US" w:eastAsia="es-ES"/>
    </w:rPr>
  </w:style>
  <w:style w:type="character" w:customStyle="1" w:styleId="Heading6Char">
    <w:name w:val="Heading 6 Char"/>
    <w:basedOn w:val="DefaultParagraphFont"/>
    <w:link w:val="Heading6"/>
    <w:rsid w:val="004F059D"/>
    <w:rPr>
      <w:rFonts w:ascii="Arial" w:hAnsi="Arial"/>
      <w:b/>
      <w:lang w:val="en-US" w:eastAsia="es-ES"/>
    </w:rPr>
  </w:style>
  <w:style w:type="character" w:customStyle="1" w:styleId="Heading7Char">
    <w:name w:val="Heading 7 Char"/>
    <w:basedOn w:val="DefaultParagraphFont"/>
    <w:link w:val="Heading7"/>
    <w:rsid w:val="004F059D"/>
    <w:rPr>
      <w:rFonts w:ascii="Times" w:hAnsi="Times"/>
      <w:i/>
      <w:lang w:val="en-US" w:eastAsia="es-ES"/>
    </w:rPr>
  </w:style>
  <w:style w:type="character" w:customStyle="1" w:styleId="Heading8Char">
    <w:name w:val="Heading 8 Char"/>
    <w:basedOn w:val="DefaultParagraphFont"/>
    <w:link w:val="Heading8"/>
    <w:rsid w:val="004F059D"/>
    <w:rPr>
      <w:rFonts w:ascii="Arial" w:hAnsi="Arial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4F059D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4F05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F059D"/>
  </w:style>
  <w:style w:type="character" w:customStyle="1" w:styleId="CommentTextChar">
    <w:name w:val="Comment Text Char"/>
    <w:basedOn w:val="DefaultParagraphFont"/>
    <w:link w:val="CommentText"/>
    <w:uiPriority w:val="99"/>
    <w:rsid w:val="004F059D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4F05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4F059D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4F059D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D2182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480" w:after="0" w:line="276" w:lineRule="auto"/>
      <w:ind w:right="0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Cs w:val="28"/>
      <w:lang w:eastAsia="ja-JP"/>
    </w:rPr>
  </w:style>
  <w:style w:type="character" w:styleId="Hyperlink">
    <w:name w:val="Hyperlink"/>
    <w:basedOn w:val="DefaultParagraphFont"/>
    <w:uiPriority w:val="99"/>
    <w:unhideWhenUsed/>
    <w:rsid w:val="00BD2182"/>
    <w:rPr>
      <w:color w:val="0000FF" w:themeColor="hyperlink"/>
      <w:u w:val="single"/>
    </w:rPr>
  </w:style>
  <w:style w:type="table" w:customStyle="1" w:styleId="InforTable1">
    <w:name w:val="Infor Table1"/>
    <w:basedOn w:val="TableNormal"/>
    <w:uiPriority w:val="99"/>
    <w:rsid w:val="00BD2182"/>
    <w:pPr>
      <w:contextualSpacing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  <w:tblStyleColBandSize w:val="1"/>
    </w:tblPr>
    <w:tcPr>
      <w:shd w:val="clear" w:color="auto" w:fill="auto"/>
      <w:vAlign w:val="center"/>
    </w:tcPr>
    <w:tblStylePr w:type="firstRow">
      <w:pPr>
        <w:wordWrap/>
        <w:spacing w:beforeLines="0" w:before="0" w:beforeAutospacing="0" w:afterLines="0" w:after="0" w:afterAutospacing="0"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pPr>
        <w:wordWrap/>
        <w:spacing w:beforeLines="0" w:before="0" w:beforeAutospacing="0" w:afterLines="0" w:after="0" w:afterAutospacing="0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spacing w:beforeLines="0" w:before="0" w:beforeAutospacing="0" w:afterLines="0" w:after="0" w:afterAutospacing="0"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spacing w:beforeLines="0" w:before="0" w:beforeAutospacing="0" w:afterLines="0" w:after="0" w:afterAutospacing="0"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character" w:customStyle="1" w:styleId="InforHeadline">
    <w:name w:val="Infor Headline"/>
    <w:rsid w:val="00BA6DA5"/>
    <w:rPr>
      <w:rFonts w:ascii="Arial Narrow" w:hAnsi="Arial Narrow"/>
      <w:b/>
      <w:color w:val="000000"/>
      <w:sz w:val="28"/>
      <w:szCs w:val="24"/>
    </w:rPr>
  </w:style>
  <w:style w:type="table" w:styleId="LightList">
    <w:name w:val="Light List"/>
    <w:basedOn w:val="TableNormal"/>
    <w:uiPriority w:val="61"/>
    <w:rsid w:val="00BA6DA5"/>
    <w:rPr>
      <w:rFonts w:asciiTheme="minorHAnsi" w:eastAsiaTheme="minorEastAsia" w:hAnsiTheme="minorHAnsi" w:cstheme="minorBidi"/>
      <w:sz w:val="22"/>
      <w:szCs w:val="22"/>
      <w:lang w:val="en-US" w:eastAsia="ja-JP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6414F6"/>
    <w:pPr>
      <w:ind w:left="720"/>
      <w:contextualSpacing/>
    </w:pPr>
  </w:style>
  <w:style w:type="character" w:styleId="Emphasis">
    <w:name w:val="Emphasis"/>
    <w:basedOn w:val="DefaultParagraphFont"/>
    <w:qFormat/>
    <w:rsid w:val="000B0DD6"/>
    <w:rPr>
      <w:i/>
      <w:iCs/>
    </w:rPr>
  </w:style>
  <w:style w:type="paragraph" w:customStyle="1" w:styleId="paragraph0">
    <w:name w:val="paragraph"/>
    <w:basedOn w:val="Normal"/>
    <w:rsid w:val="00911EDA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911EDA"/>
  </w:style>
  <w:style w:type="character" w:customStyle="1" w:styleId="eop">
    <w:name w:val="eop"/>
    <w:basedOn w:val="DefaultParagraphFont"/>
    <w:rsid w:val="00911EDA"/>
  </w:style>
  <w:style w:type="character" w:customStyle="1" w:styleId="scxw180505419">
    <w:name w:val="scxw180505419"/>
    <w:basedOn w:val="DefaultParagraphFont"/>
    <w:rsid w:val="00976D35"/>
  </w:style>
  <w:style w:type="character" w:customStyle="1" w:styleId="scxw19737798">
    <w:name w:val="scxw19737798"/>
    <w:basedOn w:val="DefaultParagraphFont"/>
    <w:rsid w:val="00D27089"/>
  </w:style>
  <w:style w:type="character" w:customStyle="1" w:styleId="scxw161864199">
    <w:name w:val="scxw161864199"/>
    <w:basedOn w:val="DefaultParagraphFont"/>
    <w:rsid w:val="00BB10AC"/>
  </w:style>
  <w:style w:type="table" w:styleId="PlainTable1">
    <w:name w:val="Plain Table 1"/>
    <w:basedOn w:val="TableNormal"/>
    <w:uiPriority w:val="41"/>
    <w:rsid w:val="0014445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48295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4">
    <w:name w:val="Plain Table 4"/>
    <w:basedOn w:val="TableNormal"/>
    <w:uiPriority w:val="44"/>
    <w:rsid w:val="0048295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E164C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07A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0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2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9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3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1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47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4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93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4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9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6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6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7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4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1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75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9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8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47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4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88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35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7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5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9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8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66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61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489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8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00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8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06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02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724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100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3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5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2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4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9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8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4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2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1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4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5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9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5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9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3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8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56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2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2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9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31873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18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01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30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08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69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7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6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0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94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89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8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82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9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07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85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7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1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6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minguez\AppData\Roaming\Microsoft\Templat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2F2F5AE293E844058FDE5A500D9AA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448C4-ED67-48F0-8544-F514FF2A999C}"/>
      </w:docPartPr>
      <w:docPartBody>
        <w:p w:rsidR="008A6141" w:rsidRDefault="008A7D45">
          <w:r w:rsidRPr="00177C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25C4C"/>
    <w:rsid w:val="000276A8"/>
    <w:rsid w:val="00031893"/>
    <w:rsid w:val="000D5BAF"/>
    <w:rsid w:val="000E16A0"/>
    <w:rsid w:val="000F3F4D"/>
    <w:rsid w:val="00250900"/>
    <w:rsid w:val="00275FF1"/>
    <w:rsid w:val="002977D9"/>
    <w:rsid w:val="002A6083"/>
    <w:rsid w:val="00327A8B"/>
    <w:rsid w:val="003F01AA"/>
    <w:rsid w:val="003F3B4F"/>
    <w:rsid w:val="00482B72"/>
    <w:rsid w:val="004D4A1F"/>
    <w:rsid w:val="004F6031"/>
    <w:rsid w:val="00507AFF"/>
    <w:rsid w:val="00570718"/>
    <w:rsid w:val="005B32BC"/>
    <w:rsid w:val="005D4CAC"/>
    <w:rsid w:val="005D7C99"/>
    <w:rsid w:val="00622242"/>
    <w:rsid w:val="006839CF"/>
    <w:rsid w:val="00735AC7"/>
    <w:rsid w:val="0077082F"/>
    <w:rsid w:val="00785AD8"/>
    <w:rsid w:val="007A3B86"/>
    <w:rsid w:val="007B08ED"/>
    <w:rsid w:val="007C0314"/>
    <w:rsid w:val="008352F7"/>
    <w:rsid w:val="00837B2A"/>
    <w:rsid w:val="00854F13"/>
    <w:rsid w:val="008A6141"/>
    <w:rsid w:val="008A7D45"/>
    <w:rsid w:val="008E4AEB"/>
    <w:rsid w:val="00937AA3"/>
    <w:rsid w:val="009A61BA"/>
    <w:rsid w:val="009D5383"/>
    <w:rsid w:val="009D692D"/>
    <w:rsid w:val="009D6F83"/>
    <w:rsid w:val="00AA27C4"/>
    <w:rsid w:val="00AC6691"/>
    <w:rsid w:val="00AD0B8B"/>
    <w:rsid w:val="00BB2133"/>
    <w:rsid w:val="00BE5694"/>
    <w:rsid w:val="00CD5D59"/>
    <w:rsid w:val="00D741C1"/>
    <w:rsid w:val="00EB0D23"/>
    <w:rsid w:val="00FC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7D4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TaxCatchAll xmlns="3b112f34-7ebd-4978-ae81-c8ae32b04a7c" xsi:nil="true"/>
    <lcf76f155ced4ddcb4097134ff3c332f xmlns="ef033816-a0e6-4509-a8e2-97b34c35c2a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23732848957A4F80D33BDA9DE5A9B7" ma:contentTypeVersion="14" ma:contentTypeDescription="Create a new document." ma:contentTypeScope="" ma:versionID="4fde21a92bd43d7121d179b458ceb954">
  <xsd:schema xmlns:xsd="http://www.w3.org/2001/XMLSchema" xmlns:xs="http://www.w3.org/2001/XMLSchema" xmlns:p="http://schemas.microsoft.com/office/2006/metadata/properties" xmlns:ns2="ef033816-a0e6-4509-a8e2-97b34c35c2ad" xmlns:ns3="3b112f34-7ebd-4978-ae81-c8ae32b04a7c" targetNamespace="http://schemas.microsoft.com/office/2006/metadata/properties" ma:root="true" ma:fieldsID="001a6cfb546aaf9b99c0c233e84765ce" ns2:_="" ns3:_="">
    <xsd:import namespace="ef033816-a0e6-4509-a8e2-97b34c35c2ad"/>
    <xsd:import namespace="3b112f34-7ebd-4978-ae81-c8ae32b04a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33816-a0e6-4509-a8e2-97b34c35c2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ffff582-5398-435b-be80-812982cbdd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112f34-7ebd-4978-ae81-c8ae32b04a7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d0c92c1b-d0ac-4ab4-b7b6-64ad473a056e}" ma:internalName="TaxCatchAll" ma:showField="CatchAllData" ma:web="3b112f34-7ebd-4978-ae81-c8ae32b04a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AEDE9CB-3D76-423B-A43A-9B9F067D5F42}">
  <ds:schemaRefs>
    <ds:schemaRef ds:uri="http://schemas.microsoft.com/office/2006/metadata/properties"/>
    <ds:schemaRef ds:uri="http://schemas.microsoft.com/sharepoint/v3/fields"/>
  </ds:schemaRefs>
</ds:datastoreItem>
</file>

<file path=customXml/itemProps2.xml><?xml version="1.0" encoding="utf-8"?>
<ds:datastoreItem xmlns:ds="http://schemas.openxmlformats.org/officeDocument/2006/customXml" ds:itemID="{472F559A-7151-4616-8390-CEE5B6654C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9B90AA-E3E1-4B8F-A98D-A6ABC61693E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471B2DA-EFDF-445D-98A7-CF3AF6F683F8}"/>
</file>

<file path=docProps/app.xml><?xml version="1.0" encoding="utf-8"?>
<Properties xmlns="http://schemas.openxmlformats.org/officeDocument/2006/extended-properties" xmlns:vt="http://schemas.openxmlformats.org/officeDocument/2006/docPropsVTypes">
  <Template>infor.dotm</Template>
  <TotalTime>1287</TotalTime>
  <Pages>12</Pages>
  <Words>997</Words>
  <Characters>5684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DES-030 Deployment Instruction</vt:lpstr>
    </vt:vector>
  </TitlesOfParts>
  <Company>Infor</Company>
  <LinksUpToDate>false</LinksUpToDate>
  <CharactersWithSpaces>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DES-030 Deployment Instruction</dc:title>
  <dc:creator>Infor PMO</dc:creator>
  <cp:keywords>DES</cp:keywords>
  <dc:description>Copyright © Infor 2013</dc:description>
  <cp:lastModifiedBy>Jennilyn Miguel</cp:lastModifiedBy>
  <cp:revision>1470</cp:revision>
  <cp:lastPrinted>2013-08-14T02:04:00Z</cp:lastPrinted>
  <dcterms:created xsi:type="dcterms:W3CDTF">2021-08-30T13:18:00Z</dcterms:created>
  <dcterms:modified xsi:type="dcterms:W3CDTF">2024-11-25T09:50:00Z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0x010100EA23732848957A4F80D33BDA9DE5A9B7</vt:lpwstr>
  </property>
  <property fmtid="{D5CDD505-2E9C-101B-9397-08002B2CF9AE}" pid="3" name="MediaServiceImageTags">
    <vt:lpwstr/>
  </property>
</Properties>
</file>