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CA2FC" w14:textId="77777777" w:rsidR="002769F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ECCA2FD" w14:textId="173A6173" w:rsidR="00941EF9" w:rsidRDefault="00E57C6B">
          <w:pPr>
            <w:pStyle w:val="Title-Major"/>
          </w:pPr>
          <w:r>
            <w:t>DES-030</w:t>
          </w:r>
          <w:r w:rsidR="00FC5A3F">
            <w:t xml:space="preserve"> Deployment Instruction</w:t>
          </w:r>
        </w:p>
      </w:sdtContent>
    </w:sdt>
    <w:p w14:paraId="50DBF91A" w14:textId="77777777" w:rsidR="00BF3114" w:rsidRPr="00B67B72" w:rsidRDefault="00BF3114" w:rsidP="00DE756F">
      <w:pPr>
        <w:pStyle w:val="Subject"/>
        <w:rPr>
          <w:rStyle w:val="HighlightedVariable"/>
          <w:sz w:val="56"/>
          <w:szCs w:val="24"/>
          <w:lang w:val="en-PH"/>
        </w:rPr>
      </w:pPr>
      <w:r w:rsidRPr="0018592F">
        <w:rPr>
          <w:rStyle w:val="HighlightedVariable"/>
          <w:sz w:val="56"/>
          <w:szCs w:val="24"/>
        </w:rPr>
        <w:t>Barnes Project</w:t>
      </w:r>
    </w:p>
    <w:p w14:paraId="628CB52F" w14:textId="77777777" w:rsidR="00AC1A56" w:rsidRPr="00D234FC" w:rsidRDefault="00AC1A56" w:rsidP="00AC1A56">
      <w:pPr>
        <w:pStyle w:val="Subject"/>
        <w:spacing w:line="259" w:lineRule="auto"/>
        <w:rPr>
          <w:rStyle w:val="HighlightedVariable"/>
          <w:color w:val="auto"/>
          <w:sz w:val="44"/>
          <w:szCs w:val="44"/>
        </w:rPr>
      </w:pPr>
      <w:r w:rsidRPr="00901BDB">
        <w:rPr>
          <w:rStyle w:val="HighlightedVariable"/>
          <w:sz w:val="44"/>
          <w:szCs w:val="44"/>
        </w:rPr>
        <w:t>SFDC to M3 Integration –</w:t>
      </w:r>
      <w:r>
        <w:rPr>
          <w:rStyle w:val="HighlightedVariable"/>
          <w:sz w:val="44"/>
          <w:szCs w:val="44"/>
        </w:rPr>
        <w:t xml:space="preserve"> </w:t>
      </w:r>
      <w:r w:rsidRPr="00901BDB">
        <w:rPr>
          <w:rStyle w:val="HighlightedVariable"/>
          <w:sz w:val="44"/>
          <w:szCs w:val="44"/>
        </w:rPr>
        <w:t>Item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5282"/>
      </w:tblGrid>
      <w:tr w:rsidR="00E63B63" w14:paraId="5F0AB258" w14:textId="77777777" w:rsidTr="00A54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5" w:type="dxa"/>
          </w:tcPr>
          <w:p w14:paraId="5309C26A" w14:textId="77777777" w:rsidR="00E63B63" w:rsidRDefault="00E63B63" w:rsidP="00865AF4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5282" w:type="dxa"/>
          </w:tcPr>
          <w:p w14:paraId="387441BD" w14:textId="77777777" w:rsidR="00E63B63" w:rsidRDefault="00E63B63" w:rsidP="00865AF4">
            <w:pPr>
              <w:pStyle w:val="BodyText"/>
              <w:spacing w:before="60" w:after="60"/>
              <w:ind w:left="0"/>
            </w:pPr>
          </w:p>
        </w:tc>
      </w:tr>
      <w:tr w:rsidR="00E63B63" w14:paraId="38325C72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3868CD22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5282" w:type="dxa"/>
          </w:tcPr>
          <w:p w14:paraId="27927229" w14:textId="17626A77" w:rsidR="00E63B63" w:rsidRPr="00FA128A" w:rsidRDefault="00132343" w:rsidP="00865AF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t>Jennilyn Romero</w:t>
            </w:r>
          </w:p>
        </w:tc>
      </w:tr>
      <w:tr w:rsidR="00E63B63" w14:paraId="570CC618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7F115B2D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5282" w:type="dxa"/>
          </w:tcPr>
          <w:p w14:paraId="57E3BE6A" w14:textId="285D202C" w:rsidR="00E63B63" w:rsidRPr="00FA128A" w:rsidRDefault="00D95117" w:rsidP="00865AF4">
            <w:pPr>
              <w:pStyle w:val="BodyText"/>
              <w:spacing w:beforeLines="20" w:before="48" w:afterLines="20" w:after="48"/>
              <w:ind w:left="0" w:right="567"/>
            </w:pPr>
            <w:r>
              <w:t>25</w:t>
            </w:r>
            <w:r w:rsidR="00E63B63">
              <w:t>/</w:t>
            </w:r>
            <w:r>
              <w:t>10</w:t>
            </w:r>
            <w:r w:rsidR="00E63B63">
              <w:t>/202</w:t>
            </w:r>
            <w:r w:rsidR="00391803">
              <w:t>4</w:t>
            </w:r>
          </w:p>
        </w:tc>
      </w:tr>
      <w:tr w:rsidR="00E63B63" w14:paraId="0185397B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20185B8A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5282" w:type="dxa"/>
          </w:tcPr>
          <w:p w14:paraId="617C8849" w14:textId="482A9054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fldChar w:fldCharType="begin"/>
            </w:r>
            <w:r>
              <w:instrText>savedate \@ "dd/MM/yyyy"</w:instrText>
            </w:r>
            <w:r w:rsidRPr="00FA128A">
              <w:fldChar w:fldCharType="separate"/>
            </w:r>
            <w:r w:rsidR="00F910A2">
              <w:rPr>
                <w:noProof/>
              </w:rPr>
              <w:t>05/11/2024</w:t>
            </w:r>
            <w:r w:rsidRPr="00FA128A">
              <w:fldChar w:fldCharType="end"/>
            </w:r>
            <w:r w:rsidR="00A50168">
              <w:t xml:space="preserve"> </w:t>
            </w:r>
          </w:p>
        </w:tc>
      </w:tr>
      <w:tr w:rsidR="00E63B63" w14:paraId="7844E632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6EFAD8CE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5282" w:type="dxa"/>
          </w:tcPr>
          <w:p w14:paraId="285C4EB9" w14:textId="5C76B2C2" w:rsidR="00E63B63" w:rsidRPr="00FA128A" w:rsidRDefault="007B6F4D" w:rsidP="00865AF4">
            <w:pPr>
              <w:pStyle w:val="BodyText"/>
              <w:spacing w:beforeLines="20" w:before="48" w:afterLines="20" w:after="48"/>
              <w:ind w:left="0" w:right="567"/>
            </w:pPr>
            <w:r w:rsidRPr="007B6F4D">
              <w:rPr>
                <w:color w:val="00B0F0"/>
              </w:rPr>
              <w:t>TAR-040-M3 Items to Salesforce Technical Specification 1.3.docx</w:t>
            </w:r>
          </w:p>
        </w:tc>
      </w:tr>
      <w:tr w:rsidR="00E63B63" w14:paraId="2D274122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064007F3" w14:textId="77777777" w:rsidR="00E63B63" w:rsidRPr="00FA128A" w:rsidRDefault="00E63B63" w:rsidP="00865AF4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5282" w:type="dxa"/>
          </w:tcPr>
          <w:p w14:paraId="617DAB73" w14:textId="04B3029E" w:rsidR="00E63B63" w:rsidRPr="00E3412E" w:rsidRDefault="00E63B63" w:rsidP="00865AF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1.</w:t>
            </w:r>
            <w:r w:rsidR="00A340BC">
              <w:rPr>
                <w:rStyle w:val="HighlightedVariable"/>
                <w:lang w:val="fr-FR"/>
              </w:rPr>
              <w:t>0</w:t>
            </w:r>
          </w:p>
        </w:tc>
      </w:tr>
    </w:tbl>
    <w:p w14:paraId="346668A4" w14:textId="77777777" w:rsidR="00E63B63" w:rsidRDefault="00E63B63" w:rsidP="00E57C6B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75"/>
        <w:gridCol w:w="5282"/>
      </w:tblGrid>
      <w:tr w:rsidR="00E57C6B" w14:paraId="3ECCA315" w14:textId="77777777" w:rsidTr="00A54C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5" w:type="dxa"/>
          </w:tcPr>
          <w:p w14:paraId="3ECCA313" w14:textId="77777777" w:rsidR="00E57C6B" w:rsidRDefault="00E57C6B" w:rsidP="00FC4357">
            <w:pPr>
              <w:pStyle w:val="BodyText"/>
              <w:spacing w:before="60" w:after="60"/>
              <w:ind w:left="0"/>
            </w:pPr>
            <w:r>
              <w:t>Approvals</w:t>
            </w:r>
          </w:p>
        </w:tc>
        <w:tc>
          <w:tcPr>
            <w:tcW w:w="5282" w:type="dxa"/>
          </w:tcPr>
          <w:p w14:paraId="3ECCA314" w14:textId="77777777" w:rsidR="00E57C6B" w:rsidRDefault="00E57C6B" w:rsidP="00FC4357">
            <w:pPr>
              <w:pStyle w:val="BodyText"/>
              <w:spacing w:before="60" w:after="60"/>
              <w:ind w:left="0"/>
            </w:pPr>
            <w:r>
              <w:t>Position</w:t>
            </w:r>
          </w:p>
        </w:tc>
      </w:tr>
      <w:tr w:rsidR="00E57C6B" w14:paraId="3ECCA318" w14:textId="77777777" w:rsidTr="00A5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5" w:type="dxa"/>
          </w:tcPr>
          <w:p w14:paraId="3ECCA316" w14:textId="77777777" w:rsidR="00E57C6B" w:rsidRPr="00FA128A" w:rsidRDefault="00E57C6B" w:rsidP="00FC4357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1&gt;</w:t>
            </w:r>
          </w:p>
        </w:tc>
        <w:tc>
          <w:tcPr>
            <w:tcW w:w="5282" w:type="dxa"/>
          </w:tcPr>
          <w:p w14:paraId="3ECCA317" w14:textId="77777777" w:rsidR="00E57C6B" w:rsidRDefault="00E57C6B" w:rsidP="00FC4357">
            <w:pPr>
              <w:pStyle w:val="BodyText"/>
              <w:spacing w:before="60" w:after="60"/>
              <w:ind w:left="0"/>
            </w:pPr>
          </w:p>
        </w:tc>
      </w:tr>
      <w:tr w:rsidR="00E57C6B" w14:paraId="3ECCA31B" w14:textId="77777777" w:rsidTr="00A54C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5" w:type="dxa"/>
          </w:tcPr>
          <w:p w14:paraId="3ECCA319" w14:textId="77777777" w:rsidR="00E57C6B" w:rsidRPr="00FA128A" w:rsidRDefault="00E57C6B" w:rsidP="00FC4357">
            <w:pPr>
              <w:pStyle w:val="BodyText"/>
              <w:spacing w:before="60" w:after="60"/>
              <w:ind w:left="0" w:right="567"/>
            </w:pPr>
            <w:r w:rsidRPr="00FA128A">
              <w:rPr>
                <w:rStyle w:val="HighlightedVariable"/>
              </w:rPr>
              <w:t>&lt;Approver 2&gt;</w:t>
            </w:r>
          </w:p>
        </w:tc>
        <w:tc>
          <w:tcPr>
            <w:tcW w:w="5282" w:type="dxa"/>
          </w:tcPr>
          <w:p w14:paraId="3ECCA31A" w14:textId="77777777" w:rsidR="00E57C6B" w:rsidRDefault="00E57C6B" w:rsidP="00FC4357">
            <w:pPr>
              <w:pStyle w:val="BodyText"/>
              <w:spacing w:before="60" w:after="60"/>
              <w:ind w:left="0"/>
            </w:pPr>
          </w:p>
        </w:tc>
      </w:tr>
    </w:tbl>
    <w:p w14:paraId="3ECCA31C" w14:textId="77777777" w:rsidR="00E57C6B" w:rsidRDefault="00E57C6B" w:rsidP="00E57C6B">
      <w:pPr>
        <w:pStyle w:val="BodyText"/>
      </w:pPr>
    </w:p>
    <w:p w14:paraId="3ECCA31D" w14:textId="77777777" w:rsidR="00941EF9" w:rsidRPr="00D25469" w:rsidRDefault="00941EF9" w:rsidP="00D25469">
      <w:pPr>
        <w:pStyle w:val="Heading1"/>
      </w:pPr>
      <w:bookmarkStart w:id="0" w:name="_Toc181110627"/>
      <w:r w:rsidRPr="00D25469">
        <w:lastRenderedPageBreak/>
        <w:t>Document Control</w:t>
      </w:r>
      <w:bookmarkEnd w:id="0"/>
    </w:p>
    <w:p w14:paraId="3ECCA31E" w14:textId="77777777" w:rsidR="00E57C6B" w:rsidRPr="00033A89" w:rsidRDefault="00941EF9" w:rsidP="00E57C6B">
      <w:pPr>
        <w:pStyle w:val="Heading2"/>
      </w:pPr>
      <w:bookmarkStart w:id="1" w:name="_Toc181110628"/>
      <w:r w:rsidRPr="00033A89">
        <w:t>Change Record</w:t>
      </w:r>
      <w:bookmarkEnd w:id="1"/>
    </w:p>
    <w:p w14:paraId="3ECCA31F" w14:textId="77777777" w:rsidR="00E57C6B" w:rsidRDefault="00E57C6B" w:rsidP="00E57C6B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35" w:type="dxa"/>
        <w:tblLook w:val="04A0" w:firstRow="1" w:lastRow="0" w:firstColumn="1" w:lastColumn="0" w:noHBand="0" w:noVBand="1"/>
      </w:tblPr>
      <w:tblGrid>
        <w:gridCol w:w="1673"/>
        <w:gridCol w:w="2196"/>
        <w:gridCol w:w="1773"/>
        <w:gridCol w:w="2977"/>
      </w:tblGrid>
      <w:tr w:rsidR="00E57C6B" w14:paraId="3ECCA324" w14:textId="77777777" w:rsidTr="00391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3" w:type="dxa"/>
          </w:tcPr>
          <w:p w14:paraId="3ECCA320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196" w:type="dxa"/>
          </w:tcPr>
          <w:p w14:paraId="3ECCA321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Author</w:t>
            </w:r>
          </w:p>
        </w:tc>
        <w:tc>
          <w:tcPr>
            <w:tcW w:w="1773" w:type="dxa"/>
          </w:tcPr>
          <w:p w14:paraId="3ECCA322" w14:textId="77777777" w:rsidR="00E57C6B" w:rsidRPr="00FA128A" w:rsidRDefault="00E57C6B" w:rsidP="00FC435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ECCA323" w14:textId="77777777" w:rsidR="00E57C6B" w:rsidRPr="00FE0A85" w:rsidRDefault="00E57C6B" w:rsidP="00FC435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E0A85">
              <w:rPr>
                <w:bCs/>
                <w:color w:val="FFFFFF"/>
              </w:rPr>
              <w:t>Change Reference</w:t>
            </w:r>
          </w:p>
        </w:tc>
      </w:tr>
      <w:tr w:rsidR="00E57C6B" w14:paraId="3ECCA329" w14:textId="77777777" w:rsidTr="00391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73" w:type="dxa"/>
          </w:tcPr>
          <w:p w14:paraId="3ECCA325" w14:textId="0607FDD0" w:rsidR="00E57C6B" w:rsidRPr="00FA128A" w:rsidRDefault="00391803" w:rsidP="00FC4357">
            <w:pPr>
              <w:pStyle w:val="BodyText"/>
              <w:spacing w:before="60" w:after="60"/>
              <w:ind w:left="0" w:right="567"/>
            </w:pPr>
            <w:r>
              <w:t>29</w:t>
            </w:r>
            <w:r w:rsidR="00920156">
              <w:t>/10</w:t>
            </w:r>
            <w:r w:rsidR="000A7496">
              <w:t>/202</w:t>
            </w:r>
            <w:r w:rsidR="00920156">
              <w:t>4</w:t>
            </w:r>
          </w:p>
        </w:tc>
        <w:tc>
          <w:tcPr>
            <w:tcW w:w="2196" w:type="dxa"/>
          </w:tcPr>
          <w:p w14:paraId="3ECCA326" w14:textId="472E56A5" w:rsidR="00E57C6B" w:rsidRPr="00FA128A" w:rsidRDefault="000467B1" w:rsidP="0048240B">
            <w:pPr>
              <w:pStyle w:val="BodyText"/>
              <w:spacing w:before="60" w:after="60"/>
              <w:ind w:left="0" w:right="114"/>
            </w:pPr>
            <w:r>
              <w:rPr>
                <w:rStyle w:val="HighlightedVariable"/>
              </w:rPr>
              <w:t>Jennilyn Romero</w:t>
            </w:r>
          </w:p>
        </w:tc>
        <w:tc>
          <w:tcPr>
            <w:tcW w:w="1773" w:type="dxa"/>
          </w:tcPr>
          <w:p w14:paraId="3ECCA327" w14:textId="4CA7048B" w:rsidR="00E57C6B" w:rsidRDefault="000A7496" w:rsidP="00FC4357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2977" w:type="dxa"/>
          </w:tcPr>
          <w:p w14:paraId="3ECCA328" w14:textId="3C7BD7BD" w:rsidR="00E57C6B" w:rsidRDefault="000A7496" w:rsidP="00FC4357">
            <w:pPr>
              <w:pStyle w:val="BodyText"/>
              <w:spacing w:before="60" w:after="60"/>
              <w:ind w:left="0"/>
            </w:pPr>
            <w:r>
              <w:t>Initial version</w:t>
            </w:r>
          </w:p>
        </w:tc>
      </w:tr>
    </w:tbl>
    <w:p w14:paraId="3ECCA334" w14:textId="77777777" w:rsidR="00E57C6B" w:rsidRDefault="00E57C6B" w:rsidP="00E57C6B">
      <w:pPr>
        <w:pStyle w:val="BodyText"/>
      </w:pPr>
    </w:p>
    <w:p w14:paraId="3ECCA335" w14:textId="77777777" w:rsidR="00941EF9" w:rsidRDefault="00941EF9" w:rsidP="00E57C6B">
      <w:pPr>
        <w:pStyle w:val="Heading2"/>
      </w:pPr>
      <w:bookmarkStart w:id="2" w:name="_Toc181110629"/>
      <w:r>
        <w:t>Reviewers</w:t>
      </w:r>
      <w:bookmarkEnd w:id="2"/>
    </w:p>
    <w:p w14:paraId="3ECCA336" w14:textId="77777777" w:rsidR="00941EF9" w:rsidRDefault="00941EF9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14:paraId="3ECCA3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3ECCA337" w14:textId="77777777" w:rsidR="00FA64D8" w:rsidRPr="00FA128A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3ECCA338" w14:textId="77777777" w:rsidR="00FA64D8" w:rsidRPr="00FA128A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Position</w:t>
            </w:r>
          </w:p>
        </w:tc>
      </w:tr>
      <w:tr w:rsidR="00FA64D8" w14:paraId="3ECCA33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3ECCA33A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3B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3F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CCA33D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3E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42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3ECCA340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41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  <w:tr w:rsidR="00FA64D8" w14:paraId="3ECCA345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3ECCA343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ECCA344" w14:textId="77777777" w:rsidR="00FA64D8" w:rsidRPr="00FA128A" w:rsidRDefault="00FA64D8" w:rsidP="000B618C">
            <w:pPr>
              <w:pStyle w:val="BodyText"/>
              <w:ind w:left="0" w:right="567"/>
            </w:pPr>
          </w:p>
        </w:tc>
      </w:tr>
    </w:tbl>
    <w:p w14:paraId="3ECCA346" w14:textId="77777777" w:rsidR="00941EF9" w:rsidRDefault="00941EF9">
      <w:pPr>
        <w:pStyle w:val="BodyText"/>
      </w:pPr>
    </w:p>
    <w:p w14:paraId="3ECCA347" w14:textId="77777777" w:rsidR="00941EF9" w:rsidRDefault="00941EF9">
      <w:pPr>
        <w:pStyle w:val="TOCHeading1"/>
      </w:pPr>
      <w:r>
        <w:lastRenderedPageBreak/>
        <w:t>Contents</w:t>
      </w:r>
    </w:p>
    <w:p w14:paraId="5EBE3F40" w14:textId="72B82F9C" w:rsidR="00A85208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181110627" w:history="1">
        <w:r w:rsidR="00A85208" w:rsidRPr="00450BEE">
          <w:rPr>
            <w:rStyle w:val="Hyperlink"/>
            <w:noProof/>
          </w:rPr>
          <w:t>1</w:t>
        </w:r>
        <w:r w:rsidR="00A85208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="00A85208" w:rsidRPr="00450BEE">
          <w:rPr>
            <w:rStyle w:val="Hyperlink"/>
            <w:noProof/>
          </w:rPr>
          <w:t>Document Control</w:t>
        </w:r>
        <w:r w:rsidR="00A85208">
          <w:rPr>
            <w:noProof/>
            <w:webHidden/>
          </w:rPr>
          <w:tab/>
        </w:r>
        <w:r w:rsidR="00A85208">
          <w:rPr>
            <w:noProof/>
            <w:webHidden/>
          </w:rPr>
          <w:fldChar w:fldCharType="begin"/>
        </w:r>
        <w:r w:rsidR="00A85208">
          <w:rPr>
            <w:noProof/>
            <w:webHidden/>
          </w:rPr>
          <w:instrText xml:space="preserve"> PAGEREF _Toc181110627 \h </w:instrText>
        </w:r>
        <w:r w:rsidR="00A85208">
          <w:rPr>
            <w:noProof/>
            <w:webHidden/>
          </w:rPr>
        </w:r>
        <w:r w:rsidR="00A85208">
          <w:rPr>
            <w:noProof/>
            <w:webHidden/>
          </w:rPr>
          <w:fldChar w:fldCharType="separate"/>
        </w:r>
        <w:r w:rsidR="00A85208">
          <w:rPr>
            <w:noProof/>
            <w:webHidden/>
          </w:rPr>
          <w:t>2</w:t>
        </w:r>
        <w:r w:rsidR="00A85208">
          <w:rPr>
            <w:noProof/>
            <w:webHidden/>
          </w:rPr>
          <w:fldChar w:fldCharType="end"/>
        </w:r>
      </w:hyperlink>
    </w:p>
    <w:p w14:paraId="438D6553" w14:textId="1D208034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28" w:history="1">
        <w:r w:rsidRPr="00450BE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74EA49" w14:textId="5F9623AF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29" w:history="1">
        <w:r w:rsidRPr="00450BE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4CB0C8" w14:textId="56343079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0" w:history="1">
        <w:r w:rsidRPr="00450BEE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6E6AF" w14:textId="7FF5BCE0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1" w:history="1">
        <w:r w:rsidRPr="00450BE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6CB57E" w14:textId="536F790C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2" w:history="1">
        <w:r w:rsidRPr="00450BEE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7B8E99" w14:textId="7A7C757F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3" w:history="1">
        <w:r w:rsidRPr="00450BE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Deliverable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1A45AC" w14:textId="5CB9F7B7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4" w:history="1">
        <w:r w:rsidRPr="00450BE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Deliverables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EF92E8" w14:textId="1702193C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5" w:history="1">
        <w:r w:rsidRPr="00450BE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Installation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38355" w14:textId="625FDFA3" w:rsidR="00A85208" w:rsidRDefault="00A8520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6" w:history="1">
        <w:r w:rsidRPr="00450BEE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Recovery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21E6F" w14:textId="7BCFF9D0" w:rsidR="00A85208" w:rsidRDefault="00A8520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PH" w:eastAsia="en-PH"/>
          <w14:ligatures w14:val="standardContextual"/>
        </w:rPr>
      </w:pPr>
      <w:hyperlink w:anchor="_Toc181110637" w:history="1">
        <w:r w:rsidRPr="00450BE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PH" w:eastAsia="en-PH"/>
            <w14:ligatures w14:val="standardContextual"/>
          </w:rPr>
          <w:tab/>
        </w:r>
        <w:r w:rsidRPr="00450BEE">
          <w:rPr>
            <w:rStyle w:val="Hyperlink"/>
            <w:noProof/>
          </w:rPr>
          <w:t>Recovery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_Toc181110637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CCA358" w14:textId="0DC657E7" w:rsidR="00941EF9" w:rsidRDefault="0035768A">
      <w:r>
        <w:rPr>
          <w:b/>
        </w:rPr>
        <w:fldChar w:fldCharType="end"/>
      </w:r>
    </w:p>
    <w:p w14:paraId="3ECCA359" w14:textId="77777777" w:rsidR="00941EF9" w:rsidRDefault="00941EF9" w:rsidP="00033A89">
      <w:pPr>
        <w:pStyle w:val="Heading1"/>
      </w:pPr>
      <w:bookmarkStart w:id="3" w:name="_Toc436807305"/>
      <w:bookmarkStart w:id="4" w:name="_Toc181110630"/>
      <w:r>
        <w:lastRenderedPageBreak/>
        <w:t>Introduction</w:t>
      </w:r>
      <w:bookmarkEnd w:id="3"/>
      <w:bookmarkEnd w:id="4"/>
    </w:p>
    <w:p w14:paraId="3ECCA35A" w14:textId="77777777" w:rsidR="00941EF9" w:rsidRDefault="00941EF9" w:rsidP="00033A89">
      <w:pPr>
        <w:pStyle w:val="Heading2"/>
      </w:pPr>
      <w:bookmarkStart w:id="5" w:name="_Toc436807306"/>
      <w:bookmarkStart w:id="6" w:name="_Toc181110631"/>
      <w:r>
        <w:t>Purpose of this Document</w:t>
      </w:r>
      <w:bookmarkEnd w:id="5"/>
      <w:bookmarkEnd w:id="6"/>
    </w:p>
    <w:p w14:paraId="4BDA891E" w14:textId="0088620D" w:rsidR="00F342CA" w:rsidRDefault="00F342CA" w:rsidP="00104535">
      <w:pPr>
        <w:pStyle w:val="BodyText"/>
        <w:ind w:left="720"/>
      </w:pPr>
      <w:r>
        <w:t xml:space="preserve">This document identifies the information necessary to promote </w:t>
      </w:r>
      <w:r w:rsidR="00104535" w:rsidRPr="00104535">
        <w:rPr>
          <w:color w:val="00B0F0"/>
        </w:rPr>
        <w:t>SFDC to M3 Integration – Item</w:t>
      </w:r>
      <w:r w:rsidR="00A64168">
        <w:rPr>
          <w:color w:val="00B0F0"/>
        </w:rPr>
        <w:t xml:space="preserve"> </w:t>
      </w:r>
      <w:r>
        <w:t xml:space="preserve">components to PRD environment. </w:t>
      </w:r>
    </w:p>
    <w:p w14:paraId="6B55F137" w14:textId="77777777" w:rsidR="00CA327C" w:rsidRDefault="00CA327C" w:rsidP="00CA327C">
      <w:pPr>
        <w:pStyle w:val="BodyText"/>
        <w:numPr>
          <w:ilvl w:val="0"/>
          <w:numId w:val="39"/>
        </w:numPr>
      </w:pPr>
      <w:r>
        <w:t>MEC map</w:t>
      </w:r>
    </w:p>
    <w:p w14:paraId="5B13BBBF" w14:textId="77777777" w:rsidR="00CA327C" w:rsidRDefault="00CA327C" w:rsidP="00CA327C">
      <w:pPr>
        <w:pStyle w:val="BodyText"/>
        <w:numPr>
          <w:ilvl w:val="0"/>
          <w:numId w:val="39"/>
        </w:numPr>
      </w:pPr>
      <w:r>
        <w:t>ION Components</w:t>
      </w:r>
    </w:p>
    <w:p w14:paraId="06E7CBA5" w14:textId="52E818B4" w:rsidR="00CA327C" w:rsidRDefault="00CA327C" w:rsidP="002C328D">
      <w:pPr>
        <w:pStyle w:val="BodyText"/>
        <w:numPr>
          <w:ilvl w:val="1"/>
          <w:numId w:val="39"/>
        </w:numPr>
      </w:pPr>
      <w:r>
        <w:t>Document Flow</w:t>
      </w:r>
    </w:p>
    <w:p w14:paraId="057C1B43" w14:textId="02DC9ADF" w:rsidR="00CA327C" w:rsidRDefault="00C415E9" w:rsidP="00CA327C">
      <w:pPr>
        <w:pStyle w:val="BodyText"/>
        <w:numPr>
          <w:ilvl w:val="1"/>
          <w:numId w:val="39"/>
        </w:numPr>
      </w:pPr>
      <w:r>
        <w:t>API</w:t>
      </w:r>
      <w:r w:rsidR="00542EED">
        <w:t xml:space="preserve"> Connection</w:t>
      </w:r>
      <w:r w:rsidR="00CA327C">
        <w:t xml:space="preserve"> Point</w:t>
      </w:r>
    </w:p>
    <w:p w14:paraId="052E942A" w14:textId="77777777" w:rsidR="00CA327C" w:rsidRDefault="00CA327C" w:rsidP="00CA327C">
      <w:pPr>
        <w:pStyle w:val="BodyText"/>
        <w:numPr>
          <w:ilvl w:val="1"/>
          <w:numId w:val="39"/>
        </w:numPr>
      </w:pPr>
      <w:r>
        <w:t>XSLT Mapping</w:t>
      </w:r>
    </w:p>
    <w:p w14:paraId="363B7DA3" w14:textId="77777777" w:rsidR="00FF14FE" w:rsidRPr="00FF14FE" w:rsidRDefault="00FF14FE" w:rsidP="00FF14FE">
      <w:pPr>
        <w:pStyle w:val="ListParagraph"/>
        <w:numPr>
          <w:ilvl w:val="1"/>
          <w:numId w:val="39"/>
        </w:numPr>
      </w:pPr>
      <w:r w:rsidRPr="00FF14FE">
        <w:t>ION API Suite</w:t>
      </w:r>
    </w:p>
    <w:p w14:paraId="6FE2F482" w14:textId="77777777" w:rsidR="00FF14FE" w:rsidRDefault="00FF14FE" w:rsidP="00FF14FE">
      <w:pPr>
        <w:pStyle w:val="BodyText"/>
        <w:ind w:left="2880"/>
      </w:pPr>
    </w:p>
    <w:p w14:paraId="3ECCA378" w14:textId="660B8C9E" w:rsidR="0084096F" w:rsidRDefault="00450463" w:rsidP="00CD414C">
      <w:pPr>
        <w:pStyle w:val="Heading1"/>
      </w:pPr>
      <w:bookmarkStart w:id="7" w:name="_Toc181110632"/>
      <w:r>
        <w:lastRenderedPageBreak/>
        <w:t>Installation</w:t>
      </w:r>
      <w:bookmarkEnd w:id="7"/>
    </w:p>
    <w:tbl>
      <w:tblPr>
        <w:tblStyle w:val="InforTable1"/>
        <w:tblW w:w="8024" w:type="dxa"/>
        <w:tblInd w:w="1440" w:type="dxa"/>
        <w:tblLook w:val="04A0" w:firstRow="1" w:lastRow="0" w:firstColumn="1" w:lastColumn="0" w:noHBand="0" w:noVBand="1"/>
      </w:tblPr>
      <w:tblGrid>
        <w:gridCol w:w="2628"/>
        <w:gridCol w:w="5396"/>
      </w:tblGrid>
      <w:tr w:rsidR="00CD414C" w:rsidRPr="001F6610" w14:paraId="3ECCA37A" w14:textId="77777777" w:rsidTr="00CD4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gridSpan w:val="2"/>
          </w:tcPr>
          <w:p w14:paraId="3ECCA379" w14:textId="77777777" w:rsidR="00CD414C" w:rsidRPr="001F6610" w:rsidRDefault="00CD414C" w:rsidP="00CD414C">
            <w:pPr>
              <w:spacing w:before="60" w:after="60"/>
              <w:rPr>
                <w:rFonts w:eastAsia="Times New Roman" w:cs="Times New Roman"/>
                <w:bCs/>
                <w:color w:val="FFFFFF"/>
                <w:szCs w:val="16"/>
              </w:rPr>
            </w:pPr>
            <w:r w:rsidRPr="001F6610">
              <w:rPr>
                <w:rFonts w:eastAsia="Times New Roman" w:cs="Times New Roman"/>
                <w:bCs/>
                <w:color w:val="FFFFFF"/>
                <w:szCs w:val="16"/>
              </w:rPr>
              <w:t>General Information</w:t>
            </w:r>
          </w:p>
        </w:tc>
      </w:tr>
      <w:tr w:rsidR="00CD414C" w:rsidRPr="001F6610" w14:paraId="3ECCA37D" w14:textId="77777777" w:rsidTr="005C5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3ECCA37B" w14:textId="77777777" w:rsidR="00CD414C" w:rsidRPr="001F6610" w:rsidRDefault="00CD414C" w:rsidP="00CD414C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Central Authentication</w:t>
            </w:r>
          </w:p>
        </w:tc>
        <w:tc>
          <w:tcPr>
            <w:tcW w:w="5396" w:type="dxa"/>
          </w:tcPr>
          <w:p w14:paraId="3ECCA37C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&lt;How the users sign in&gt;</w:t>
            </w:r>
          </w:p>
        </w:tc>
      </w:tr>
      <w:tr w:rsidR="00CD414C" w:rsidRPr="001F6610" w14:paraId="3ECCA380" w14:textId="77777777" w:rsidTr="005C5B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ECCA37E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Hardware Anomalies</w:t>
            </w:r>
          </w:p>
        </w:tc>
        <w:tc>
          <w:tcPr>
            <w:tcW w:w="5396" w:type="dxa"/>
          </w:tcPr>
          <w:p w14:paraId="3ECCA37F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&lt;Cluster, Storage Area Network, other&gt;</w:t>
            </w:r>
          </w:p>
        </w:tc>
      </w:tr>
      <w:tr w:rsidR="00CD414C" w:rsidRPr="001F6610" w14:paraId="3ECCA383" w14:textId="77777777" w:rsidTr="005C5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3ECCA381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Security</w:t>
            </w:r>
          </w:p>
        </w:tc>
        <w:tc>
          <w:tcPr>
            <w:tcW w:w="5396" w:type="dxa"/>
          </w:tcPr>
          <w:p w14:paraId="3ECCA382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</w:p>
        </w:tc>
      </w:tr>
      <w:tr w:rsidR="00CD414C" w:rsidRPr="001F6610" w14:paraId="3ECCA386" w14:textId="77777777" w:rsidTr="005C5B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ECCA384" w14:textId="77777777" w:rsidR="00CD414C" w:rsidRPr="001F6610" w:rsidRDefault="00CD414C" w:rsidP="005C5B03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Other</w:t>
            </w:r>
          </w:p>
        </w:tc>
        <w:tc>
          <w:tcPr>
            <w:tcW w:w="5396" w:type="dxa"/>
          </w:tcPr>
          <w:p w14:paraId="3ECCA385" w14:textId="77777777" w:rsidR="00CD414C" w:rsidRPr="001F6610" w:rsidRDefault="00CD414C" w:rsidP="00CD414C">
            <w:pPr>
              <w:spacing w:before="120" w:after="120"/>
              <w:jc w:val="both"/>
              <w:rPr>
                <w:rFonts w:eastAsia="Times New Roman" w:cs="Times New Roman"/>
                <w:szCs w:val="16"/>
              </w:rPr>
            </w:pPr>
          </w:p>
        </w:tc>
      </w:tr>
    </w:tbl>
    <w:p w14:paraId="69085576" w14:textId="0A7CBF64" w:rsidR="00F97AE0" w:rsidRDefault="00A67F29" w:rsidP="00F97AE0">
      <w:pPr>
        <w:pStyle w:val="Heading2"/>
      </w:pPr>
      <w:bookmarkStart w:id="8" w:name="_Toc181110633"/>
      <w:r>
        <w:t>Deliverable locations</w:t>
      </w:r>
      <w:bookmarkEnd w:id="8"/>
    </w:p>
    <w:tbl>
      <w:tblPr>
        <w:tblStyle w:val="InforTable1"/>
        <w:tblW w:w="5000" w:type="pct"/>
        <w:tblLook w:val="04A0" w:firstRow="1" w:lastRow="0" w:firstColumn="1" w:lastColumn="0" w:noHBand="0" w:noVBand="1"/>
      </w:tblPr>
      <w:tblGrid>
        <w:gridCol w:w="5099"/>
        <w:gridCol w:w="4998"/>
      </w:tblGrid>
      <w:tr w:rsidR="00F97AE0" w14:paraId="2C31B359" w14:textId="77777777" w:rsidTr="00F97A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  <w:hideMark/>
          </w:tcPr>
          <w:p w14:paraId="4070386E" w14:textId="77777777" w:rsidR="00F97AE0" w:rsidRDefault="00F97AE0">
            <w:pPr>
              <w:spacing w:before="60" w:after="60"/>
              <w:rPr>
                <w:rFonts w:eastAsia="Times New Roman"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/>
                <w:bCs/>
                <w:color w:val="FFFFFF"/>
                <w:sz w:val="20"/>
                <w:szCs w:val="20"/>
              </w:rPr>
              <w:t xml:space="preserve">General Information Workflow </w:t>
            </w:r>
          </w:p>
        </w:tc>
      </w:tr>
      <w:tr w:rsidR="00F97AE0" w14:paraId="52F3F79C" w14:textId="77777777" w:rsidTr="00440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5" w:type="pct"/>
            <w:hideMark/>
          </w:tcPr>
          <w:p w14:paraId="09BA1994" w14:textId="77777777" w:rsidR="00F97AE0" w:rsidRDefault="00F97AE0">
            <w:pPr>
              <w:spacing w:before="120" w:after="120"/>
              <w:rPr>
                <w:rFonts w:eastAsia="Times New Roman"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Environment to where the promotion will be done</w:t>
            </w:r>
          </w:p>
        </w:tc>
        <w:tc>
          <w:tcPr>
            <w:tcW w:w="2475" w:type="pct"/>
            <w:hideMark/>
          </w:tcPr>
          <w:p w14:paraId="4373F7BD" w14:textId="0DD790F7" w:rsidR="00F97AE0" w:rsidRDefault="00A90657">
            <w:pPr>
              <w:rPr>
                <w:rFonts w:cs="Arial"/>
                <w:b/>
                <w:color w:val="000000"/>
                <w:sz w:val="20"/>
                <w:szCs w:val="20"/>
                <w:lang w:eastAsia="en-CA"/>
              </w:rPr>
            </w:pPr>
            <w:r>
              <w:rPr>
                <w:rFonts w:cs="Arial"/>
                <w:b/>
                <w:color w:val="000000"/>
                <w:sz w:val="20"/>
                <w:szCs w:val="20"/>
                <w:lang w:eastAsia="en-CA"/>
              </w:rPr>
              <w:t>TST / PRD</w:t>
            </w:r>
          </w:p>
        </w:tc>
      </w:tr>
    </w:tbl>
    <w:p w14:paraId="64D08DCA" w14:textId="77777777" w:rsidR="00F97AE0" w:rsidRPr="00FF7D00" w:rsidRDefault="00F97AE0" w:rsidP="00F97AE0">
      <w:pPr>
        <w:pStyle w:val="BodyText"/>
        <w:ind w:left="0"/>
        <w:rPr>
          <w:sz w:val="8"/>
          <w:szCs w:val="8"/>
        </w:rPr>
      </w:pPr>
    </w:p>
    <w:p w14:paraId="1337853C" w14:textId="3D388B54" w:rsidR="002F4767" w:rsidRPr="007E3B2F" w:rsidRDefault="00A67F29" w:rsidP="00DA747D">
      <w:pPr>
        <w:pStyle w:val="Heading2"/>
        <w:rPr>
          <w:rStyle w:val="InforHeadline"/>
          <w:rFonts w:ascii="Arial" w:hAnsi="Arial"/>
          <w:b/>
          <w:color w:val="auto"/>
          <w:szCs w:val="20"/>
        </w:rPr>
      </w:pPr>
      <w:bookmarkStart w:id="9" w:name="_Toc181110634"/>
      <w:r w:rsidRPr="00D646FF">
        <w:t xml:space="preserve">Deliverables </w:t>
      </w:r>
      <w:r>
        <w:t>and Dependencies</w:t>
      </w:r>
      <w:bookmarkEnd w:id="9"/>
    </w:p>
    <w:p w14:paraId="0DCF52F7" w14:textId="753917C5" w:rsidR="007E3B2F" w:rsidRDefault="00A67F29" w:rsidP="007E3B2F">
      <w:pPr>
        <w:pStyle w:val="Heading3"/>
      </w:pPr>
      <w:r>
        <w:rPr>
          <w:caps w:val="0"/>
        </w:rPr>
        <w:t>DEVELOPED EXTENSIONS</w:t>
      </w:r>
    </w:p>
    <w:tbl>
      <w:tblPr>
        <w:tblStyle w:val="InforTable0"/>
        <w:tblW w:w="10343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6247"/>
        <w:gridCol w:w="1843"/>
        <w:gridCol w:w="709"/>
        <w:gridCol w:w="1544"/>
      </w:tblGrid>
      <w:tr w:rsidR="00C16B68" w14:paraId="4984D13D" w14:textId="77777777" w:rsidTr="00920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47" w:type="dxa"/>
          </w:tcPr>
          <w:p w14:paraId="6DE382A9" w14:textId="77777777" w:rsidR="00C16B68" w:rsidRDefault="00C16B68" w:rsidP="002769A8">
            <w:pPr>
              <w:pStyle w:val="BodyText"/>
              <w:spacing w:before="60" w:after="60"/>
              <w:ind w:left="0"/>
            </w:pPr>
            <w:r>
              <w:t>Object name</w:t>
            </w:r>
          </w:p>
        </w:tc>
        <w:tc>
          <w:tcPr>
            <w:tcW w:w="1843" w:type="dxa"/>
          </w:tcPr>
          <w:p w14:paraId="4C186D27" w14:textId="77777777" w:rsidR="00C16B68" w:rsidRDefault="00C16B68" w:rsidP="002769A8">
            <w:pPr>
              <w:pStyle w:val="BodyText"/>
              <w:spacing w:before="60" w:after="60"/>
              <w:ind w:left="0"/>
            </w:pPr>
            <w:r>
              <w:t xml:space="preserve">Type </w:t>
            </w:r>
          </w:p>
        </w:tc>
        <w:tc>
          <w:tcPr>
            <w:tcW w:w="709" w:type="dxa"/>
          </w:tcPr>
          <w:p w14:paraId="60205066" w14:textId="77777777" w:rsidR="00C16B68" w:rsidRDefault="00C16B68" w:rsidP="002769A8">
            <w:pPr>
              <w:pStyle w:val="BodyText"/>
              <w:spacing w:before="60" w:after="60"/>
              <w:ind w:left="0"/>
              <w:rPr>
                <w:b w:val="0"/>
              </w:rPr>
            </w:pPr>
            <w:r>
              <w:t>New/</w:t>
            </w:r>
          </w:p>
          <w:p w14:paraId="52B95416" w14:textId="77777777" w:rsidR="00C16B68" w:rsidRDefault="00C16B68" w:rsidP="002769A8">
            <w:pPr>
              <w:pStyle w:val="BodyText"/>
              <w:spacing w:before="60" w:after="60"/>
              <w:ind w:left="0"/>
            </w:pPr>
            <w:r>
              <w:t>Modified</w:t>
            </w:r>
          </w:p>
        </w:tc>
        <w:tc>
          <w:tcPr>
            <w:tcW w:w="1544" w:type="dxa"/>
          </w:tcPr>
          <w:p w14:paraId="2ADBB393" w14:textId="77777777" w:rsidR="00C16B68" w:rsidRDefault="00C16B68" w:rsidP="002769A8">
            <w:pPr>
              <w:pStyle w:val="BodyText"/>
              <w:spacing w:before="60" w:after="60"/>
              <w:ind w:left="0"/>
            </w:pPr>
            <w:r>
              <w:t>Comments</w:t>
            </w:r>
          </w:p>
        </w:tc>
      </w:tr>
      <w:tr w:rsidR="00C16B68" w14:paraId="4D792212" w14:textId="77777777" w:rsidTr="00920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7" w:type="dxa"/>
            <w:shd w:val="clear" w:color="auto" w:fill="auto"/>
          </w:tcPr>
          <w:p w14:paraId="075BEBE7" w14:textId="60960C4F" w:rsidR="00C16B68" w:rsidRPr="00D83DF2" w:rsidRDefault="009503C4" w:rsidP="002769A8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9503C4">
              <w:rPr>
                <w:rFonts w:ascii="Consolas" w:hAnsi="Consolas"/>
                <w:szCs w:val="16"/>
              </w:rPr>
              <w:t>M3BOD_ItemMaster_Sync_Out_2_14_6_Custom.zap</w:t>
            </w:r>
          </w:p>
        </w:tc>
        <w:tc>
          <w:tcPr>
            <w:tcW w:w="1843" w:type="dxa"/>
          </w:tcPr>
          <w:p w14:paraId="6C75AF1E" w14:textId="77777777" w:rsidR="00C16B68" w:rsidRPr="00D83DF2" w:rsidRDefault="00C16B68" w:rsidP="002769A8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MEC mapping</w:t>
            </w:r>
          </w:p>
        </w:tc>
        <w:tc>
          <w:tcPr>
            <w:tcW w:w="709" w:type="dxa"/>
          </w:tcPr>
          <w:p w14:paraId="79CC068F" w14:textId="76275355" w:rsidR="00C16B68" w:rsidRPr="00D83DF2" w:rsidRDefault="00DA0A61" w:rsidP="002769A8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New</w:t>
            </w:r>
            <w:r w:rsidR="00335FF0">
              <w:rPr>
                <w:szCs w:val="16"/>
              </w:rPr>
              <w:t xml:space="preserve"> </w:t>
            </w:r>
          </w:p>
        </w:tc>
        <w:tc>
          <w:tcPr>
            <w:tcW w:w="1544" w:type="dxa"/>
          </w:tcPr>
          <w:p w14:paraId="2324951C" w14:textId="23D66357" w:rsidR="00C16B68" w:rsidRPr="00D83DF2" w:rsidRDefault="00C16B68" w:rsidP="002769A8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FF6282" w14:paraId="4FDAF80D" w14:textId="77777777" w:rsidTr="009206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247" w:type="dxa"/>
          </w:tcPr>
          <w:p w14:paraId="4C7C1FEF" w14:textId="1C73640C" w:rsidR="00FF6282" w:rsidRDefault="00232949" w:rsidP="00FF6282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32949">
              <w:rPr>
                <w:rFonts w:ascii="Consolas" w:hAnsi="Consolas"/>
                <w:szCs w:val="16"/>
              </w:rPr>
              <w:t>M3-Salesforce_ItemMaster_BOD_Integration</w:t>
            </w:r>
            <w:r>
              <w:rPr>
                <w:rFonts w:ascii="Consolas" w:hAnsi="Consolas"/>
                <w:szCs w:val="16"/>
              </w:rPr>
              <w:t>_</w:t>
            </w:r>
            <w:r w:rsidR="003B7183" w:rsidRPr="003B7183">
              <w:rPr>
                <w:rFonts w:ascii="Consolas" w:hAnsi="Consolas"/>
                <w:i/>
                <w:iCs/>
                <w:szCs w:val="16"/>
              </w:rPr>
              <w:t>&lt;SalesforceEnvironment&gt;</w:t>
            </w:r>
            <w:r w:rsidR="00162873">
              <w:rPr>
                <w:rFonts w:ascii="Consolas" w:hAnsi="Consolas"/>
                <w:i/>
                <w:iCs/>
                <w:szCs w:val="16"/>
              </w:rPr>
              <w:t>.zip</w:t>
            </w:r>
          </w:p>
        </w:tc>
        <w:tc>
          <w:tcPr>
            <w:tcW w:w="1843" w:type="dxa"/>
          </w:tcPr>
          <w:p w14:paraId="50E1F694" w14:textId="5377A0BC" w:rsidR="00FF6282" w:rsidRPr="00D83DF2" w:rsidRDefault="00A51D6D" w:rsidP="00FF6282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Document Flow</w:t>
            </w:r>
          </w:p>
        </w:tc>
        <w:tc>
          <w:tcPr>
            <w:tcW w:w="709" w:type="dxa"/>
          </w:tcPr>
          <w:p w14:paraId="07BD750B" w14:textId="19C3E665" w:rsidR="00FF6282" w:rsidRPr="00D83DF2" w:rsidRDefault="00FF6282" w:rsidP="00FF6282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  <w:tc>
          <w:tcPr>
            <w:tcW w:w="1544" w:type="dxa"/>
            <w:shd w:val="clear" w:color="auto" w:fill="FFFFFF" w:themeFill="background1"/>
          </w:tcPr>
          <w:p w14:paraId="0A3FE258" w14:textId="25F19389" w:rsidR="00FF6282" w:rsidRPr="00D83DF2" w:rsidRDefault="008E0DB2" w:rsidP="00FF6282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 </w:t>
            </w:r>
          </w:p>
        </w:tc>
      </w:tr>
      <w:tr w:rsidR="00572FCA" w14:paraId="2EA90B69" w14:textId="77777777" w:rsidTr="00920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7" w:type="dxa"/>
            <w:shd w:val="clear" w:color="auto" w:fill="auto"/>
          </w:tcPr>
          <w:p w14:paraId="0C72F9EB" w14:textId="5B4DDC86" w:rsidR="00572FCA" w:rsidRPr="00C601EE" w:rsidRDefault="00572FCA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FE3F08">
              <w:rPr>
                <w:rFonts w:ascii="Consolas" w:hAnsi="Consolas"/>
                <w:szCs w:val="16"/>
              </w:rPr>
              <w:t>SyncItem_To_SFDC_SyncItem</w:t>
            </w:r>
            <w:r w:rsidR="005C0DB4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</w:tcPr>
          <w:p w14:paraId="31EA74C1" w14:textId="4998FD15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709" w:type="dxa"/>
          </w:tcPr>
          <w:p w14:paraId="0A8DD56D" w14:textId="0235111D" w:rsidR="00572FCA" w:rsidRDefault="00572FCA" w:rsidP="00572FCA">
            <w:pPr>
              <w:pStyle w:val="BodyText"/>
              <w:spacing w:before="60" w:after="60"/>
              <w:ind w:left="0"/>
            </w:pPr>
            <w:r w:rsidRPr="00D83DF2">
              <w:rPr>
                <w:szCs w:val="16"/>
              </w:rPr>
              <w:t>New</w:t>
            </w:r>
          </w:p>
        </w:tc>
        <w:tc>
          <w:tcPr>
            <w:tcW w:w="1544" w:type="dxa"/>
            <w:shd w:val="clear" w:color="auto" w:fill="F2F2F2" w:themeFill="background1" w:themeFillShade="F2"/>
          </w:tcPr>
          <w:p w14:paraId="7E416ABF" w14:textId="1360EF06" w:rsidR="00572FCA" w:rsidRDefault="00572FCA" w:rsidP="00572FCA">
            <w:pPr>
              <w:pStyle w:val="BodyText"/>
              <w:spacing w:before="60" w:after="60"/>
              <w:ind w:left="0"/>
            </w:pPr>
            <w:r>
              <w:rPr>
                <w:szCs w:val="16"/>
              </w:rPr>
              <w:t xml:space="preserve"> </w:t>
            </w:r>
          </w:p>
        </w:tc>
      </w:tr>
      <w:tr w:rsidR="00572FCA" w14:paraId="1DFA3A62" w14:textId="77777777" w:rsidTr="009206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247" w:type="dxa"/>
          </w:tcPr>
          <w:p w14:paraId="289C3BE4" w14:textId="7A3B5594" w:rsidR="00572FCA" w:rsidRPr="00C83CA8" w:rsidRDefault="00572FCA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943862">
              <w:rPr>
                <w:rFonts w:ascii="Consolas" w:hAnsi="Consolas"/>
                <w:szCs w:val="16"/>
              </w:rPr>
              <w:t>Remove_Namespace_XSLT_ItemMaster</w:t>
            </w:r>
            <w:r w:rsidR="005C0DB4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</w:tcPr>
          <w:p w14:paraId="0CB26F66" w14:textId="6DB0CFC0" w:rsidR="00572FCA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709" w:type="dxa"/>
          </w:tcPr>
          <w:p w14:paraId="3468602A" w14:textId="331EDF07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  <w:tc>
          <w:tcPr>
            <w:tcW w:w="1544" w:type="dxa"/>
            <w:shd w:val="clear" w:color="auto" w:fill="F2F2F2" w:themeFill="background1" w:themeFillShade="F2"/>
          </w:tcPr>
          <w:p w14:paraId="233E095F" w14:textId="77777777" w:rsidR="00572FCA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572FCA" w14:paraId="32F46EBE" w14:textId="77777777" w:rsidTr="00920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7" w:type="dxa"/>
            <w:shd w:val="clear" w:color="auto" w:fill="auto"/>
          </w:tcPr>
          <w:p w14:paraId="081D42F7" w14:textId="1191550C" w:rsidR="00572FCA" w:rsidRPr="00C83CA8" w:rsidRDefault="00572FCA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572FCA">
              <w:rPr>
                <w:rFonts w:ascii="Consolas" w:hAnsi="Consolas"/>
                <w:szCs w:val="16"/>
              </w:rPr>
              <w:t>XSLT_StatusConvert_SFDC</w:t>
            </w:r>
            <w:r w:rsidR="005C0DB4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</w:tcPr>
          <w:p w14:paraId="659EBEEB" w14:textId="425EE722" w:rsidR="00572FCA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XSLT Mapping</w:t>
            </w:r>
          </w:p>
        </w:tc>
        <w:tc>
          <w:tcPr>
            <w:tcW w:w="709" w:type="dxa"/>
          </w:tcPr>
          <w:p w14:paraId="160F1843" w14:textId="4DD5EA27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D83DF2">
              <w:rPr>
                <w:szCs w:val="16"/>
              </w:rPr>
              <w:t>New</w:t>
            </w:r>
          </w:p>
        </w:tc>
        <w:tc>
          <w:tcPr>
            <w:tcW w:w="1544" w:type="dxa"/>
            <w:shd w:val="clear" w:color="auto" w:fill="F2F2F2" w:themeFill="background1" w:themeFillShade="F2"/>
          </w:tcPr>
          <w:p w14:paraId="5C22827A" w14:textId="77777777" w:rsidR="00572FCA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572FCA" w14:paraId="5C0D816B" w14:textId="77777777" w:rsidTr="009206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247" w:type="dxa"/>
          </w:tcPr>
          <w:p w14:paraId="01D7296B" w14:textId="4D04AA23" w:rsidR="00572FCA" w:rsidRPr="00C601EE" w:rsidRDefault="00A270A1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A270A1">
              <w:rPr>
                <w:rFonts w:ascii="Consolas" w:hAnsi="Consolas"/>
                <w:szCs w:val="16"/>
              </w:rPr>
              <w:t>SFDC-</w:t>
            </w:r>
            <w:proofErr w:type="spellStart"/>
            <w:r w:rsidRPr="00A270A1">
              <w:rPr>
                <w:rFonts w:ascii="Consolas" w:hAnsi="Consolas"/>
                <w:szCs w:val="16"/>
              </w:rPr>
              <w:t>ItemCreateAPI</w:t>
            </w:r>
            <w:proofErr w:type="spellEnd"/>
            <w:r w:rsidRPr="00A270A1">
              <w:rPr>
                <w:rFonts w:ascii="Consolas" w:hAnsi="Consolas"/>
                <w:szCs w:val="16"/>
              </w:rPr>
              <w:t>_</w:t>
            </w:r>
            <w:r w:rsidR="00041575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041575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041575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A270A1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  <w:vAlign w:val="top"/>
          </w:tcPr>
          <w:p w14:paraId="365CA0E6" w14:textId="409D0BB2" w:rsidR="00572FCA" w:rsidRPr="00D83DF2" w:rsidRDefault="00263F97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>API</w:t>
            </w:r>
            <w:r w:rsidR="00572FCA">
              <w:rPr>
                <w:szCs w:val="16"/>
              </w:rPr>
              <w:t xml:space="preserve"> Connection Point</w:t>
            </w:r>
          </w:p>
        </w:tc>
        <w:tc>
          <w:tcPr>
            <w:tcW w:w="709" w:type="dxa"/>
            <w:vAlign w:val="top"/>
          </w:tcPr>
          <w:p w14:paraId="1A9565C9" w14:textId="4FF3233D" w:rsidR="00572FCA" w:rsidRDefault="00572FCA" w:rsidP="00572FCA">
            <w:pPr>
              <w:pStyle w:val="BodyText"/>
              <w:spacing w:before="60" w:after="60"/>
              <w:ind w:left="0"/>
            </w:pPr>
            <w:r w:rsidRPr="009D624A">
              <w:t>New</w:t>
            </w:r>
          </w:p>
        </w:tc>
        <w:tc>
          <w:tcPr>
            <w:tcW w:w="1544" w:type="dxa"/>
            <w:shd w:val="clear" w:color="auto" w:fill="FFFFFF" w:themeFill="background1"/>
          </w:tcPr>
          <w:p w14:paraId="706E8C69" w14:textId="5261A4B4" w:rsidR="00572FCA" w:rsidRDefault="00572FCA" w:rsidP="00572FCA">
            <w:pPr>
              <w:pStyle w:val="BodyText"/>
              <w:spacing w:before="60" w:after="60"/>
              <w:ind w:left="0"/>
            </w:pPr>
            <w:r>
              <w:rPr>
                <w:szCs w:val="16"/>
              </w:rPr>
              <w:t xml:space="preserve"> </w:t>
            </w:r>
          </w:p>
        </w:tc>
      </w:tr>
      <w:tr w:rsidR="00572FCA" w14:paraId="310E1308" w14:textId="77777777" w:rsidTr="00920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7" w:type="dxa"/>
            <w:shd w:val="clear" w:color="auto" w:fill="auto"/>
          </w:tcPr>
          <w:p w14:paraId="366D5936" w14:textId="311D3038" w:rsidR="00572FCA" w:rsidRDefault="00263F97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ItemCreateMaumee</w:t>
            </w:r>
            <w:proofErr w:type="spellEnd"/>
            <w:r w:rsidRPr="00263F97">
              <w:rPr>
                <w:rFonts w:ascii="Consolas" w:hAnsi="Consolas"/>
                <w:szCs w:val="16"/>
              </w:rPr>
              <w:t>_</w:t>
            </w:r>
            <w:r w:rsidR="00041575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041575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041575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  <w:vAlign w:val="top"/>
          </w:tcPr>
          <w:p w14:paraId="1C04476F" w14:textId="07D660AF" w:rsidR="00572FCA" w:rsidRDefault="00263F97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API </w:t>
            </w:r>
            <w:r w:rsidR="00572FCA">
              <w:rPr>
                <w:szCs w:val="16"/>
              </w:rPr>
              <w:t>Connection Point</w:t>
            </w:r>
          </w:p>
        </w:tc>
        <w:tc>
          <w:tcPr>
            <w:tcW w:w="709" w:type="dxa"/>
            <w:vAlign w:val="top"/>
          </w:tcPr>
          <w:p w14:paraId="6B353D7F" w14:textId="54BFBE0E" w:rsidR="00572FCA" w:rsidRPr="009D624A" w:rsidRDefault="00572FCA" w:rsidP="00572FCA">
            <w:pPr>
              <w:pStyle w:val="BodyText"/>
              <w:spacing w:before="60" w:after="60"/>
              <w:ind w:left="0"/>
            </w:pPr>
            <w:r w:rsidRPr="009D624A">
              <w:t>New</w:t>
            </w:r>
          </w:p>
        </w:tc>
        <w:tc>
          <w:tcPr>
            <w:tcW w:w="1544" w:type="dxa"/>
            <w:shd w:val="clear" w:color="auto" w:fill="FFFFFF" w:themeFill="background1"/>
          </w:tcPr>
          <w:p w14:paraId="7485189C" w14:textId="5AEAF853" w:rsidR="00572FCA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 </w:t>
            </w:r>
          </w:p>
        </w:tc>
      </w:tr>
      <w:tr w:rsidR="00572FCA" w14:paraId="4ED4A9A9" w14:textId="77777777" w:rsidTr="009206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247" w:type="dxa"/>
          </w:tcPr>
          <w:p w14:paraId="63F1708D" w14:textId="14E98527" w:rsidR="00572FCA" w:rsidRDefault="00263F97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ItemAPIUpdate</w:t>
            </w:r>
            <w:proofErr w:type="spellEnd"/>
            <w:r w:rsidRPr="00263F97">
              <w:rPr>
                <w:rFonts w:ascii="Consolas" w:hAnsi="Consolas"/>
                <w:szCs w:val="16"/>
              </w:rPr>
              <w:t>_</w:t>
            </w:r>
            <w:r w:rsidR="00041575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041575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041575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  <w:vAlign w:val="top"/>
          </w:tcPr>
          <w:p w14:paraId="4077BF4B" w14:textId="0AF1D29D" w:rsidR="00572FCA" w:rsidRDefault="00263F97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API </w:t>
            </w:r>
            <w:r w:rsidR="00572FCA">
              <w:rPr>
                <w:szCs w:val="16"/>
              </w:rPr>
              <w:t>Connection Point</w:t>
            </w:r>
          </w:p>
        </w:tc>
        <w:tc>
          <w:tcPr>
            <w:tcW w:w="709" w:type="dxa"/>
          </w:tcPr>
          <w:p w14:paraId="4CF27391" w14:textId="46D3531F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 w:rsidRPr="009D624A">
              <w:t>New</w:t>
            </w:r>
          </w:p>
        </w:tc>
        <w:tc>
          <w:tcPr>
            <w:tcW w:w="1544" w:type="dxa"/>
          </w:tcPr>
          <w:p w14:paraId="0C485AEB" w14:textId="77777777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  <w:tr w:rsidR="00572FCA" w14:paraId="303BA9AD" w14:textId="77777777" w:rsidTr="00920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7" w:type="dxa"/>
          </w:tcPr>
          <w:p w14:paraId="4409A506" w14:textId="27C0DEE8" w:rsidR="00572FCA" w:rsidRDefault="00263F97" w:rsidP="00572FCA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ItemUpdateMaumee</w:t>
            </w:r>
            <w:proofErr w:type="spellEnd"/>
            <w:r w:rsidRPr="00263F97">
              <w:rPr>
                <w:rFonts w:ascii="Consolas" w:hAnsi="Consolas"/>
                <w:szCs w:val="16"/>
              </w:rPr>
              <w:t>_</w:t>
            </w:r>
            <w:r w:rsidR="00041575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041575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041575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  <w:tc>
          <w:tcPr>
            <w:tcW w:w="1843" w:type="dxa"/>
            <w:vAlign w:val="top"/>
          </w:tcPr>
          <w:p w14:paraId="410CA58E" w14:textId="3A19C0EF" w:rsidR="00572FCA" w:rsidRDefault="00263F97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  <w:r>
              <w:rPr>
                <w:szCs w:val="16"/>
              </w:rPr>
              <w:t xml:space="preserve">API </w:t>
            </w:r>
            <w:r w:rsidR="00572FCA">
              <w:rPr>
                <w:szCs w:val="16"/>
              </w:rPr>
              <w:t>Connection Point</w:t>
            </w:r>
          </w:p>
        </w:tc>
        <w:tc>
          <w:tcPr>
            <w:tcW w:w="709" w:type="dxa"/>
          </w:tcPr>
          <w:p w14:paraId="1D381247" w14:textId="3B92227C" w:rsidR="00572FCA" w:rsidRPr="009D624A" w:rsidRDefault="00572FCA" w:rsidP="00572FCA">
            <w:pPr>
              <w:pStyle w:val="BodyText"/>
              <w:spacing w:before="60" w:after="60"/>
              <w:ind w:left="0"/>
            </w:pPr>
            <w:r w:rsidRPr="009D624A">
              <w:t>New</w:t>
            </w:r>
          </w:p>
        </w:tc>
        <w:tc>
          <w:tcPr>
            <w:tcW w:w="1544" w:type="dxa"/>
          </w:tcPr>
          <w:p w14:paraId="0B21F188" w14:textId="77777777" w:rsidR="00572FCA" w:rsidRPr="00D83DF2" w:rsidRDefault="00572FCA" w:rsidP="00572FCA">
            <w:pPr>
              <w:pStyle w:val="BodyText"/>
              <w:spacing w:before="60" w:after="60"/>
              <w:ind w:left="0"/>
              <w:rPr>
                <w:szCs w:val="16"/>
              </w:rPr>
            </w:pPr>
          </w:p>
        </w:tc>
      </w:tr>
    </w:tbl>
    <w:p w14:paraId="42BDCF3D" w14:textId="4AC41D0C" w:rsidR="00544713" w:rsidRDefault="00544713" w:rsidP="00FF7D00">
      <w:pPr>
        <w:pStyle w:val="BodyText"/>
        <w:ind w:left="0"/>
        <w:rPr>
          <w:sz w:val="18"/>
          <w:szCs w:val="18"/>
        </w:rPr>
      </w:pPr>
    </w:p>
    <w:p w14:paraId="0939E4A7" w14:textId="48504AAE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 w:rsidRPr="003B7183">
        <w:rPr>
          <w:rFonts w:ascii="Consolas" w:hAnsi="Consolas"/>
          <w:i/>
          <w:iCs/>
          <w:szCs w:val="16"/>
        </w:rPr>
        <w:t>&lt;</w:t>
      </w:r>
      <w:proofErr w:type="spellStart"/>
      <w:r w:rsidRPr="003B7183">
        <w:rPr>
          <w:rFonts w:ascii="Consolas" w:hAnsi="Consolas"/>
          <w:i/>
          <w:iCs/>
          <w:szCs w:val="16"/>
        </w:rPr>
        <w:t>SalesforceEnvironment</w:t>
      </w:r>
      <w:proofErr w:type="spellEnd"/>
      <w:r w:rsidRPr="003B7183">
        <w:rPr>
          <w:rFonts w:ascii="Consolas" w:hAnsi="Consolas"/>
          <w:i/>
          <w:iCs/>
          <w:szCs w:val="16"/>
        </w:rPr>
        <w:t>&gt;</w:t>
      </w:r>
      <w:r>
        <w:rPr>
          <w:rFonts w:ascii="Consolas" w:hAnsi="Consolas"/>
          <w:i/>
          <w:iCs/>
          <w:szCs w:val="16"/>
        </w:rPr>
        <w:t xml:space="preserve"> - Salesforce Environment</w:t>
      </w:r>
    </w:p>
    <w:p w14:paraId="50E20C91" w14:textId="74544A51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>
        <w:rPr>
          <w:rFonts w:ascii="Consolas" w:hAnsi="Consolas"/>
          <w:i/>
          <w:iCs/>
          <w:szCs w:val="16"/>
        </w:rPr>
        <w:t>PC – Part Copy</w:t>
      </w:r>
    </w:p>
    <w:p w14:paraId="36539EA6" w14:textId="7D16E0BF" w:rsidR="00041575" w:rsidRDefault="00041575" w:rsidP="00FF7D00">
      <w:pPr>
        <w:pStyle w:val="BodyText"/>
        <w:ind w:left="0"/>
        <w:rPr>
          <w:rFonts w:ascii="Consolas" w:hAnsi="Consolas"/>
          <w:i/>
          <w:iCs/>
          <w:szCs w:val="16"/>
        </w:rPr>
      </w:pPr>
      <w:r>
        <w:rPr>
          <w:rFonts w:ascii="Consolas" w:hAnsi="Consolas"/>
          <w:i/>
          <w:iCs/>
          <w:szCs w:val="16"/>
        </w:rPr>
        <w:t>FMC – Dev FMC</w:t>
      </w:r>
    </w:p>
    <w:p w14:paraId="53AC5F4F" w14:textId="0418289A" w:rsidR="00041575" w:rsidRDefault="00041575" w:rsidP="00FF7D00">
      <w:pPr>
        <w:pStyle w:val="BodyText"/>
        <w:ind w:left="0"/>
        <w:rPr>
          <w:sz w:val="18"/>
          <w:szCs w:val="18"/>
        </w:rPr>
      </w:pPr>
      <w:r>
        <w:rPr>
          <w:rFonts w:ascii="Consolas" w:hAnsi="Consolas"/>
          <w:i/>
          <w:iCs/>
          <w:szCs w:val="16"/>
        </w:rPr>
        <w:t>PRD - PRD</w:t>
      </w:r>
    </w:p>
    <w:p w14:paraId="743C5CE1" w14:textId="31FB76E8" w:rsidR="007E3B2F" w:rsidRPr="002F639E" w:rsidRDefault="00544713" w:rsidP="0054471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CF0BA70" w14:textId="63362091" w:rsidR="00A85208" w:rsidRDefault="00DC75C8" w:rsidP="004050A6">
      <w:pPr>
        <w:pStyle w:val="Heading3"/>
      </w:pPr>
      <w:r>
        <w:lastRenderedPageBreak/>
        <w:t>PREREQUISITES AND DEPENDENCIES</w:t>
      </w:r>
    </w:p>
    <w:p w14:paraId="6F93DBC7" w14:textId="5A386B14" w:rsidR="003A5CDC" w:rsidRDefault="005163EA" w:rsidP="005163EA">
      <w:pPr>
        <w:ind w:left="1440"/>
      </w:pPr>
      <w:r>
        <w:t xml:space="preserve">The integration to salesforce </w:t>
      </w:r>
      <w:proofErr w:type="gramStart"/>
      <w:r>
        <w:t>has to</w:t>
      </w:r>
      <w:proofErr w:type="gramEnd"/>
      <w:r>
        <w:t xml:space="preserve"> be setup in the ION API Suite &gt; Author</w:t>
      </w:r>
      <w:r w:rsidR="007143AA">
        <w:t>ized Apps.</w:t>
      </w:r>
    </w:p>
    <w:p w14:paraId="2A21E299" w14:textId="007EC9A7" w:rsidR="007143AA" w:rsidRDefault="007143AA" w:rsidP="005163EA">
      <w:pPr>
        <w:ind w:left="1440"/>
      </w:pPr>
      <w:r>
        <w:t xml:space="preserve">Refer to </w:t>
      </w:r>
      <w:r w:rsidR="00B3417F" w:rsidRPr="00B3417F">
        <w:t>M3 integration for Salesforce CRM.pdf</w:t>
      </w:r>
      <w:r w:rsidR="00725C3A">
        <w:t xml:space="preserve"> (Page 13-17,40-48) </w:t>
      </w:r>
    </w:p>
    <w:p w14:paraId="3A160B0D" w14:textId="6AD468F9" w:rsidR="005A1CEE" w:rsidRPr="00A85208" w:rsidRDefault="005A1CEE" w:rsidP="005163EA">
      <w:pPr>
        <w:ind w:left="1440"/>
        <w:rPr>
          <w:b/>
          <w:caps/>
          <w:sz w:val="24"/>
        </w:rPr>
      </w:pPr>
      <w:r>
        <w:object w:dxaOrig="1520" w:dyaOrig="988" w14:anchorId="71CC1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4pt;height:49.45pt" o:ole="">
            <v:imagedata r:id="rId11" o:title=""/>
          </v:shape>
          <o:OLEObject Type="Embed" ProgID="Acrobat.Document.DC" ShapeID="_x0000_i1025" DrawAspect="Icon" ObjectID="_1794062058" r:id="rId12"/>
        </w:object>
      </w:r>
    </w:p>
    <w:p w14:paraId="1C11F096" w14:textId="77777777" w:rsidR="00A257B6" w:rsidRDefault="00A257B6" w:rsidP="00A257B6">
      <w:pPr>
        <w:pStyle w:val="Heading2"/>
      </w:pPr>
      <w:bookmarkStart w:id="10" w:name="_Toc104551704"/>
      <w:bookmarkStart w:id="11" w:name="_Toc181110635"/>
      <w:r>
        <w:t>Installation Instructions</w:t>
      </w:r>
      <w:bookmarkEnd w:id="10"/>
      <w:bookmarkEnd w:id="11"/>
    </w:p>
    <w:p w14:paraId="718C1CE2" w14:textId="2AC00421" w:rsidR="00311BF2" w:rsidRDefault="00311BF2" w:rsidP="009173B5">
      <w:pPr>
        <w:pStyle w:val="Heading3"/>
        <w:numPr>
          <w:ilvl w:val="2"/>
          <w:numId w:val="9"/>
        </w:numPr>
        <w:tabs>
          <w:tab w:val="clear" w:pos="1440"/>
        </w:tabs>
      </w:pPr>
      <w:bookmarkStart w:id="12" w:name="_flat_file_definitions"/>
      <w:bookmarkStart w:id="13" w:name="_MEC_Maps"/>
      <w:bookmarkEnd w:id="12"/>
      <w:bookmarkEnd w:id="13"/>
      <w:r>
        <w:t>MEC</w:t>
      </w:r>
    </w:p>
    <w:p w14:paraId="68D48781" w14:textId="3E12990A" w:rsidR="00B53620" w:rsidRPr="00A85208" w:rsidRDefault="00B53620" w:rsidP="00B53620">
      <w:pPr>
        <w:pStyle w:val="BodyText"/>
        <w:ind w:left="0"/>
        <w:rPr>
          <w:b/>
          <w:bCs/>
          <w:highlight w:val="green"/>
        </w:rPr>
      </w:pPr>
      <w:r w:rsidRPr="00A85208">
        <w:rPr>
          <w:b/>
          <w:bCs/>
          <w:highlight w:val="green"/>
        </w:rPr>
        <w:t>Important Step:</w:t>
      </w:r>
    </w:p>
    <w:p w14:paraId="3C5F604A" w14:textId="77777777" w:rsidR="00B53620" w:rsidRPr="00B53620" w:rsidRDefault="00B53620" w:rsidP="00B53620">
      <w:pPr>
        <w:pStyle w:val="BodyText"/>
        <w:numPr>
          <w:ilvl w:val="0"/>
          <w:numId w:val="5"/>
        </w:numPr>
        <w:rPr>
          <w:highlight w:val="green"/>
        </w:rPr>
      </w:pPr>
      <w:r w:rsidRPr="00B53620">
        <w:rPr>
          <w:highlight w:val="green"/>
        </w:rPr>
        <w:t xml:space="preserve">Deactivate </w:t>
      </w:r>
      <w:r w:rsidRPr="00B53620">
        <w:rPr>
          <w:b/>
          <w:bCs/>
          <w:highlight w:val="green"/>
        </w:rPr>
        <w:t>standard BOD Agreement</w:t>
      </w:r>
      <w:r w:rsidRPr="00B53620">
        <w:rPr>
          <w:highlight w:val="green"/>
        </w:rPr>
        <w:t xml:space="preserve"> in EC Admin &gt; Server &gt; Agreement Status</w:t>
      </w:r>
    </w:p>
    <w:p w14:paraId="7C152852" w14:textId="3F6588A7" w:rsidR="00B53620" w:rsidRDefault="00710DDB" w:rsidP="00710DDB">
      <w:pPr>
        <w:pStyle w:val="BodyText"/>
        <w:ind w:left="0" w:firstLine="720"/>
      </w:pPr>
      <w:r w:rsidRPr="00710DDB">
        <w:rPr>
          <w:noProof/>
        </w:rPr>
        <w:drawing>
          <wp:inline distT="0" distB="0" distL="0" distR="0" wp14:anchorId="35383F97" wp14:editId="08B6D0EC">
            <wp:extent cx="5486145" cy="426427"/>
            <wp:effectExtent l="19050" t="19050" r="19685" b="12065"/>
            <wp:docPr id="119511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1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802" cy="451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940897" w14:textId="77777777" w:rsidR="00B50F07" w:rsidRPr="00D52772" w:rsidRDefault="00B50F07" w:rsidP="00710DDB">
      <w:pPr>
        <w:pStyle w:val="BodyText"/>
        <w:ind w:left="0" w:firstLine="720"/>
      </w:pPr>
    </w:p>
    <w:p w14:paraId="2A88197A" w14:textId="77777777" w:rsidR="000F443F" w:rsidRDefault="000F443F" w:rsidP="009173B5">
      <w:pPr>
        <w:pStyle w:val="BodyText"/>
        <w:numPr>
          <w:ilvl w:val="0"/>
          <w:numId w:val="5"/>
        </w:numPr>
      </w:pPr>
      <w:r>
        <w:t xml:space="preserve">Once Standard BOD Agreement is </w:t>
      </w:r>
      <w:proofErr w:type="gramStart"/>
      <w:r>
        <w:t>deactivate</w:t>
      </w:r>
      <w:proofErr w:type="gramEnd"/>
      <w:r>
        <w:t>, proceed with MEC map deployment</w:t>
      </w:r>
    </w:p>
    <w:p w14:paraId="4EEA19D6" w14:textId="77777777" w:rsidR="00B50F07" w:rsidRDefault="00B50F07" w:rsidP="00B50F07">
      <w:pPr>
        <w:pStyle w:val="BodyText"/>
        <w:ind w:left="720"/>
      </w:pPr>
    </w:p>
    <w:p w14:paraId="273CEBA9" w14:textId="1AE37981" w:rsidR="00311BF2" w:rsidRDefault="00311BF2" w:rsidP="009173B5">
      <w:pPr>
        <w:pStyle w:val="BodyText"/>
        <w:numPr>
          <w:ilvl w:val="0"/>
          <w:numId w:val="5"/>
        </w:numPr>
      </w:pPr>
      <w:r>
        <w:t xml:space="preserve">In the MEC Mapper tool, import the </w:t>
      </w:r>
      <w:proofErr w:type="spellStart"/>
      <w:r>
        <w:t>mec</w:t>
      </w:r>
      <w:proofErr w:type="spellEnd"/>
      <w:r>
        <w:t xml:space="preserve"> map (</w:t>
      </w:r>
      <w:r w:rsidRPr="005A3D30">
        <w:rPr>
          <w:i/>
          <w:iCs/>
        </w:rPr>
        <w:t>.zap file</w:t>
      </w:r>
      <w:r>
        <w:t>).</w:t>
      </w:r>
      <w:r>
        <w:br/>
      </w:r>
      <w:r>
        <w:rPr>
          <w:noProof/>
        </w:rPr>
        <w:drawing>
          <wp:inline distT="0" distB="0" distL="0" distR="0" wp14:anchorId="3D15CC94" wp14:editId="399A52E3">
            <wp:extent cx="3467686" cy="1391492"/>
            <wp:effectExtent l="19050" t="19050" r="19050" b="184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856" cy="14003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29790D" w14:textId="6390687C" w:rsidR="00B50F07" w:rsidRDefault="00311BF2" w:rsidP="009173B5">
      <w:pPr>
        <w:pStyle w:val="BodyText"/>
        <w:numPr>
          <w:ilvl w:val="0"/>
          <w:numId w:val="5"/>
        </w:numPr>
      </w:pPr>
      <w:r w:rsidRPr="00CF1A0C">
        <w:t>Right</w:t>
      </w:r>
      <w:r>
        <w:t>-</w:t>
      </w:r>
      <w:r w:rsidRPr="00CF1A0C">
        <w:t>click</w:t>
      </w:r>
      <w:r>
        <w:t xml:space="preserve"> </w:t>
      </w:r>
      <w:r w:rsidRPr="00DF21FB">
        <w:rPr>
          <w:b/>
          <w:bCs/>
        </w:rPr>
        <w:t>Publish</w:t>
      </w:r>
      <w:r>
        <w:rPr>
          <w:i/>
          <w:iCs/>
        </w:rPr>
        <w:t xml:space="preserve"> </w:t>
      </w:r>
      <w:r>
        <w:t>for the imported map</w:t>
      </w:r>
      <w:r w:rsidR="00DF21FB">
        <w:t>.</w:t>
      </w:r>
      <w:r>
        <w:br/>
      </w:r>
      <w:r>
        <w:rPr>
          <w:noProof/>
        </w:rPr>
        <w:drawing>
          <wp:inline distT="0" distB="0" distL="0" distR="0" wp14:anchorId="68AFA4DD" wp14:editId="247CB96B">
            <wp:extent cx="2140639" cy="1866900"/>
            <wp:effectExtent l="19050" t="19050" r="12065" b="190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7692" cy="18730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1D2E91" w14:textId="3B4A6061" w:rsidR="00311BF2" w:rsidRDefault="00B50F07" w:rsidP="00B50F07">
      <w:r>
        <w:br w:type="page"/>
      </w:r>
    </w:p>
    <w:p w14:paraId="2B6BDE77" w14:textId="4F37C287" w:rsidR="00AA26BC" w:rsidRDefault="009E3EFE" w:rsidP="009173B5">
      <w:pPr>
        <w:pStyle w:val="BodyText"/>
        <w:numPr>
          <w:ilvl w:val="0"/>
          <w:numId w:val="5"/>
        </w:numPr>
      </w:pPr>
      <w:r>
        <w:lastRenderedPageBreak/>
        <w:t>Select the se</w:t>
      </w:r>
      <w:r w:rsidR="00A16C87">
        <w:t>rver to publish the MEC map.</w:t>
      </w:r>
    </w:p>
    <w:p w14:paraId="308C5AAE" w14:textId="33EE625E" w:rsidR="009E3EFE" w:rsidRDefault="00E220D6" w:rsidP="009E3EFE">
      <w:pPr>
        <w:pStyle w:val="BodyText"/>
        <w:ind w:left="720"/>
      </w:pPr>
      <w:r w:rsidRPr="00E220D6">
        <w:rPr>
          <w:noProof/>
        </w:rPr>
        <w:drawing>
          <wp:inline distT="0" distB="0" distL="0" distR="0" wp14:anchorId="5B40893D" wp14:editId="3BF78AF0">
            <wp:extent cx="2203938" cy="1530245"/>
            <wp:effectExtent l="0" t="0" r="635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3881" cy="15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611" w14:textId="4A5AB57A" w:rsidR="00B35EF5" w:rsidRPr="003179DC" w:rsidRDefault="00DE5DBC" w:rsidP="00202982">
      <w:pPr>
        <w:pStyle w:val="BodyText"/>
        <w:numPr>
          <w:ilvl w:val="0"/>
          <w:numId w:val="5"/>
        </w:numPr>
      </w:pPr>
      <w:r>
        <w:t xml:space="preserve">Continue login to tenant to publish the </w:t>
      </w:r>
      <w:r w:rsidRPr="00A16C87">
        <w:t>MEC map</w:t>
      </w:r>
      <w:r w:rsidR="00DF21FB">
        <w:rPr>
          <w:i/>
          <w:iCs/>
        </w:rPr>
        <w:t>.</w:t>
      </w:r>
    </w:p>
    <w:p w14:paraId="1688D10A" w14:textId="5C27CD14" w:rsidR="00AF302C" w:rsidRDefault="003179DC" w:rsidP="00AF302C">
      <w:pPr>
        <w:pStyle w:val="BodyText"/>
        <w:numPr>
          <w:ilvl w:val="0"/>
          <w:numId w:val="5"/>
        </w:numPr>
      </w:pPr>
      <w:r>
        <w:t>Activate</w:t>
      </w:r>
      <w:r w:rsidR="00AF302C">
        <w:t xml:space="preserve"> the Custom a</w:t>
      </w:r>
      <w:r>
        <w:t>greement in Enterprise Collaborator Admin</w:t>
      </w:r>
      <w:r w:rsidR="00AF302C">
        <w:t>:</w:t>
      </w:r>
    </w:p>
    <w:p w14:paraId="3B012DB8" w14:textId="6A860F90" w:rsidR="00240197" w:rsidRPr="009A542D" w:rsidRDefault="009A542D" w:rsidP="009A542D">
      <w:pPr>
        <w:ind w:firstLine="720"/>
        <w:rPr>
          <w:rFonts w:ascii="Source Sans Pro" w:hAnsi="Source Sans Pro"/>
          <w:color w:val="5C5C5C"/>
          <w:sz w:val="18"/>
          <w:szCs w:val="18"/>
          <w:shd w:val="clear" w:color="auto" w:fill="F0F0F0"/>
        </w:rPr>
      </w:pPr>
      <w:bookmarkStart w:id="14" w:name="_Toc104551708"/>
      <w:r w:rsidRPr="009A542D">
        <w:rPr>
          <w:rFonts w:ascii="Source Sans Pro" w:hAnsi="Source Sans Pro"/>
          <w:noProof/>
          <w:color w:val="5C5C5C"/>
          <w:sz w:val="18"/>
          <w:szCs w:val="18"/>
          <w:shd w:val="clear" w:color="auto" w:fill="F0F0F0"/>
        </w:rPr>
        <w:drawing>
          <wp:inline distT="0" distB="0" distL="0" distR="0" wp14:anchorId="340FF8FB" wp14:editId="2F3A9A07">
            <wp:extent cx="1962499" cy="543584"/>
            <wp:effectExtent l="19050" t="19050" r="19050" b="27940"/>
            <wp:docPr id="758878160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8160" name="Picture 1" descr="A white box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4476" cy="546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0798BF" w14:textId="3743D0FF" w:rsidR="00D475C2" w:rsidRPr="00A85208" w:rsidRDefault="00D475C2" w:rsidP="00240197">
      <w:pPr>
        <w:pStyle w:val="BodyText"/>
      </w:pPr>
    </w:p>
    <w:p w14:paraId="7ACA4328" w14:textId="6F408BAB" w:rsidR="00B41309" w:rsidRDefault="00B41309">
      <w:pPr>
        <w:pStyle w:val="Heading3"/>
      </w:pPr>
      <w:r>
        <w:t>ION C</w:t>
      </w:r>
      <w:r w:rsidR="00DE034A">
        <w:t>O</w:t>
      </w:r>
      <w:r>
        <w:t>MPONENTS</w:t>
      </w:r>
    </w:p>
    <w:p w14:paraId="08C3256F" w14:textId="5497F29F" w:rsidR="00A94F8D" w:rsidRDefault="00A94F8D" w:rsidP="006D6D7C">
      <w:pPr>
        <w:pStyle w:val="Heading4"/>
        <w:tabs>
          <w:tab w:val="clear" w:pos="3993"/>
          <w:tab w:val="num" w:pos="3261"/>
        </w:tabs>
        <w:ind w:left="3261" w:hanging="1701"/>
      </w:pPr>
      <w:r>
        <w:t>XSLT MAPPING</w:t>
      </w:r>
    </w:p>
    <w:p w14:paraId="708ED89D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Navigate to ION Desk then go to Connect &gt; Mappings.</w:t>
      </w:r>
    </w:p>
    <w:p w14:paraId="3318E577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On the top pane, select the Import button.</w:t>
      </w:r>
    </w:p>
    <w:p w14:paraId="5D27C565" w14:textId="77777777" w:rsidR="00A273DB" w:rsidRDefault="00A273DB" w:rsidP="003E19A5">
      <w:pPr>
        <w:pStyle w:val="BodyText"/>
        <w:ind w:firstLine="720"/>
      </w:pPr>
      <w:r>
        <w:rPr>
          <w:noProof/>
        </w:rPr>
        <w:drawing>
          <wp:inline distT="0" distB="0" distL="0" distR="0" wp14:anchorId="13DA92FB" wp14:editId="73DFD728">
            <wp:extent cx="1504950" cy="781050"/>
            <wp:effectExtent l="19050" t="19050" r="19050" b="1905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81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CC9240" w14:textId="77777777" w:rsidR="00A273DB" w:rsidRDefault="00A273DB" w:rsidP="003E19A5">
      <w:pPr>
        <w:pStyle w:val="BodyText"/>
        <w:numPr>
          <w:ilvl w:val="0"/>
          <w:numId w:val="35"/>
        </w:numPr>
        <w:ind w:left="2160"/>
      </w:pPr>
      <w:r>
        <w:t>Import the following ION mapping:</w:t>
      </w:r>
    </w:p>
    <w:tbl>
      <w:tblPr>
        <w:tblStyle w:val="TableGridLight"/>
        <w:tblW w:w="6946" w:type="dxa"/>
        <w:tblInd w:w="2193" w:type="dxa"/>
        <w:tblLayout w:type="fixed"/>
        <w:tblLook w:val="04A0" w:firstRow="1" w:lastRow="0" w:firstColumn="1" w:lastColumn="0" w:noHBand="0" w:noVBand="1"/>
      </w:tblPr>
      <w:tblGrid>
        <w:gridCol w:w="6946"/>
      </w:tblGrid>
      <w:tr w:rsidR="00E863EF" w:rsidRPr="009B6E41" w14:paraId="6F5B53BC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31679F69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FE3F08">
              <w:rPr>
                <w:rFonts w:ascii="Consolas" w:hAnsi="Consolas"/>
                <w:szCs w:val="16"/>
              </w:rPr>
              <w:t>SyncItem_To_SFDC_SyncItem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  <w:tr w:rsidR="00E863EF" w:rsidRPr="009B6E41" w14:paraId="5E028263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1DA85646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943862">
              <w:rPr>
                <w:rFonts w:ascii="Consolas" w:hAnsi="Consolas"/>
                <w:szCs w:val="16"/>
              </w:rPr>
              <w:t>Remove_Namespace_XSLT_ItemMaster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  <w:tr w:rsidR="00E863EF" w:rsidRPr="009B6E41" w14:paraId="383A749A" w14:textId="77777777" w:rsidTr="00531E78">
        <w:trPr>
          <w:trHeight w:val="206"/>
        </w:trPr>
        <w:tc>
          <w:tcPr>
            <w:tcW w:w="6946" w:type="dxa"/>
            <w:vAlign w:val="center"/>
          </w:tcPr>
          <w:p w14:paraId="2150EA55" w14:textId="77777777" w:rsidR="00E863EF" w:rsidRPr="00825AD2" w:rsidRDefault="00E863EF" w:rsidP="00531E78">
            <w:pPr>
              <w:pStyle w:val="BodyText"/>
              <w:spacing w:before="60" w:after="60"/>
              <w:ind w:left="0"/>
              <w:rPr>
                <w:rFonts w:ascii="Courier New" w:hAnsi="Courier New" w:cs="Courier New"/>
                <w:sz w:val="16"/>
                <w:szCs w:val="16"/>
              </w:rPr>
            </w:pPr>
            <w:r w:rsidRPr="00572FCA">
              <w:rPr>
                <w:rFonts w:ascii="Consolas" w:hAnsi="Consolas"/>
                <w:szCs w:val="16"/>
              </w:rPr>
              <w:t>XSLT_StatusConvert_SFDC</w:t>
            </w:r>
            <w:r>
              <w:rPr>
                <w:rFonts w:ascii="Consolas" w:hAnsi="Consolas"/>
                <w:szCs w:val="16"/>
              </w:rPr>
              <w:t>.xml</w:t>
            </w:r>
          </w:p>
        </w:tc>
      </w:tr>
    </w:tbl>
    <w:p w14:paraId="2FB7D2FE" w14:textId="77777777" w:rsidR="00E863EF" w:rsidRDefault="00E863EF" w:rsidP="00E863EF">
      <w:pPr>
        <w:pStyle w:val="BodyText"/>
        <w:ind w:left="2160"/>
      </w:pPr>
    </w:p>
    <w:p w14:paraId="139AD890" w14:textId="5C3A310C" w:rsidR="00E863EF" w:rsidRDefault="00E863EF" w:rsidP="003E19A5">
      <w:pPr>
        <w:pStyle w:val="BodyText"/>
        <w:numPr>
          <w:ilvl w:val="0"/>
          <w:numId w:val="35"/>
        </w:numPr>
        <w:ind w:left="2160"/>
      </w:pPr>
      <w:r>
        <w:t>Activate the mapping.</w:t>
      </w:r>
    </w:p>
    <w:p w14:paraId="3C9DFC08" w14:textId="103F6179" w:rsidR="00A273DB" w:rsidRDefault="00A273DB" w:rsidP="003E19A5">
      <w:pPr>
        <w:pStyle w:val="BodyText"/>
        <w:ind w:firstLine="720"/>
      </w:pPr>
    </w:p>
    <w:p w14:paraId="7D6AD370" w14:textId="1EA51FD3" w:rsidR="00A94F8D" w:rsidRPr="00E546B6" w:rsidRDefault="00E546B6" w:rsidP="00E546B6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 w:type="page"/>
      </w:r>
    </w:p>
    <w:p w14:paraId="5D29F15F" w14:textId="44FD86BE" w:rsidR="00A23E97" w:rsidRDefault="005274AB" w:rsidP="006D6D7C">
      <w:pPr>
        <w:pStyle w:val="Heading4"/>
        <w:tabs>
          <w:tab w:val="clear" w:pos="3993"/>
          <w:tab w:val="num" w:pos="3261"/>
        </w:tabs>
        <w:ind w:left="2977" w:hanging="1441"/>
      </w:pPr>
      <w:r>
        <w:lastRenderedPageBreak/>
        <w:t>API CONNECTION POINT</w:t>
      </w:r>
    </w:p>
    <w:p w14:paraId="008751C5" w14:textId="56E346D7" w:rsidR="003E6C2B" w:rsidRDefault="003E6C2B" w:rsidP="00AB6103">
      <w:pPr>
        <w:pStyle w:val="BodyText"/>
        <w:numPr>
          <w:ilvl w:val="0"/>
          <w:numId w:val="40"/>
        </w:numPr>
        <w:ind w:left="2127"/>
      </w:pPr>
      <w:r>
        <w:t xml:space="preserve">Navigate to ION Desk then go to </w:t>
      </w:r>
      <w:r w:rsidR="00737979">
        <w:t>Connect</w:t>
      </w:r>
      <w:r>
        <w:t xml:space="preserve"> &gt; </w:t>
      </w:r>
      <w:r w:rsidR="00737979">
        <w:t>Connection Points</w:t>
      </w:r>
      <w:r>
        <w:t>.</w:t>
      </w:r>
    </w:p>
    <w:p w14:paraId="6258AF55" w14:textId="77777777" w:rsidR="003E6C2B" w:rsidRDefault="003E6C2B" w:rsidP="00AB6103">
      <w:pPr>
        <w:pStyle w:val="BodyText"/>
        <w:numPr>
          <w:ilvl w:val="0"/>
          <w:numId w:val="40"/>
        </w:numPr>
        <w:ind w:left="2160"/>
      </w:pPr>
      <w:r>
        <w:t>On the top pane, select the Import button.</w:t>
      </w:r>
    </w:p>
    <w:p w14:paraId="7F4B35A1" w14:textId="630A3779" w:rsidR="003E6C2B" w:rsidRDefault="00F41977" w:rsidP="003E6C2B">
      <w:pPr>
        <w:pStyle w:val="BodyText"/>
        <w:ind w:firstLine="720"/>
      </w:pPr>
      <w:r w:rsidRPr="00F41977">
        <w:rPr>
          <w:noProof/>
        </w:rPr>
        <w:drawing>
          <wp:inline distT="0" distB="0" distL="0" distR="0" wp14:anchorId="19FF137F" wp14:editId="55CFB218">
            <wp:extent cx="2048161" cy="914528"/>
            <wp:effectExtent l="19050" t="19050" r="9525" b="19050"/>
            <wp:docPr id="610517441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17441" name="Picture 1" descr="A blue and white sig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145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7D8830" w14:textId="0A73400A" w:rsidR="00F10D1D" w:rsidRDefault="003E6C2B" w:rsidP="004304D6">
      <w:pPr>
        <w:pStyle w:val="BodyText"/>
        <w:numPr>
          <w:ilvl w:val="0"/>
          <w:numId w:val="40"/>
        </w:numPr>
        <w:ind w:left="2160"/>
      </w:pPr>
      <w:r>
        <w:t>Import the following ION mapping:</w:t>
      </w:r>
    </w:p>
    <w:tbl>
      <w:tblPr>
        <w:tblStyle w:val="InforTable0"/>
        <w:tblW w:w="5245" w:type="dxa"/>
        <w:tblInd w:w="2263" w:type="dxa"/>
        <w:tblLayout w:type="fixed"/>
        <w:tblLook w:val="04A0" w:firstRow="1" w:lastRow="0" w:firstColumn="1" w:lastColumn="0" w:noHBand="0" w:noVBand="1"/>
      </w:tblPr>
      <w:tblGrid>
        <w:gridCol w:w="5245"/>
      </w:tblGrid>
      <w:tr w:rsidR="004E5D0C" w:rsidRPr="00C601EE" w14:paraId="6C35FB98" w14:textId="77777777" w:rsidTr="004A5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45" w:type="dxa"/>
            <w:shd w:val="clear" w:color="auto" w:fill="auto"/>
          </w:tcPr>
          <w:p w14:paraId="56CC0704" w14:textId="6B924E34" w:rsidR="004E5D0C" w:rsidRPr="00C601EE" w:rsidRDefault="004E5D0C" w:rsidP="00D44226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4E5D0C">
              <w:rPr>
                <w:rFonts w:ascii="Consolas" w:hAnsi="Consolas"/>
                <w:b w:val="0"/>
                <w:color w:val="auto"/>
                <w:szCs w:val="16"/>
              </w:rPr>
              <w:t>SFDC-</w:t>
            </w:r>
            <w:proofErr w:type="spellStart"/>
            <w:r w:rsidRPr="004E5D0C">
              <w:rPr>
                <w:rFonts w:ascii="Consolas" w:hAnsi="Consolas"/>
                <w:b w:val="0"/>
                <w:color w:val="auto"/>
                <w:szCs w:val="16"/>
              </w:rPr>
              <w:t>ItemCreateAPI</w:t>
            </w:r>
            <w:proofErr w:type="spellEnd"/>
            <w:r w:rsidR="004A5232" w:rsidRPr="004A5232">
              <w:rPr>
                <w:rFonts w:ascii="Consolas" w:hAnsi="Consolas"/>
                <w:b w:val="0"/>
                <w:bCs/>
                <w:color w:val="000000" w:themeColor="text1"/>
                <w:szCs w:val="16"/>
              </w:rPr>
              <w:t>_</w:t>
            </w:r>
            <w:r w:rsidR="004A5232" w:rsidRPr="004A5232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Cs w:val="16"/>
              </w:rPr>
              <w:t>&lt;</w:t>
            </w:r>
            <w:proofErr w:type="spellStart"/>
            <w:r w:rsidR="004A5232" w:rsidRPr="004A5232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Cs w:val="16"/>
              </w:rPr>
              <w:t>SalesforceEnvironment</w:t>
            </w:r>
            <w:proofErr w:type="spellEnd"/>
            <w:r w:rsidR="004A5232" w:rsidRPr="004A5232">
              <w:rPr>
                <w:rFonts w:ascii="Consolas" w:hAnsi="Consolas"/>
                <w:b w:val="0"/>
                <w:bCs/>
                <w:i/>
                <w:iCs/>
                <w:color w:val="000000" w:themeColor="text1"/>
                <w:szCs w:val="16"/>
              </w:rPr>
              <w:t>&gt;</w:t>
            </w:r>
            <w:r w:rsidRPr="004E5D0C">
              <w:rPr>
                <w:rFonts w:ascii="Consolas" w:hAnsi="Consolas"/>
                <w:b w:val="0"/>
                <w:color w:val="auto"/>
                <w:szCs w:val="16"/>
              </w:rPr>
              <w:t>.xml</w:t>
            </w:r>
          </w:p>
        </w:tc>
      </w:tr>
      <w:tr w:rsidR="004E5D0C" w14:paraId="5804B0D8" w14:textId="77777777" w:rsidTr="004A5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45" w:type="dxa"/>
          </w:tcPr>
          <w:p w14:paraId="6E01D992" w14:textId="56ACF46B" w:rsidR="004E5D0C" w:rsidRDefault="004E5D0C" w:rsidP="00D44226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ItemCreateMaumee</w:t>
            </w:r>
            <w:proofErr w:type="spellEnd"/>
            <w:r w:rsidR="004A5232" w:rsidRPr="00A270A1">
              <w:rPr>
                <w:rFonts w:ascii="Consolas" w:hAnsi="Consolas"/>
                <w:szCs w:val="16"/>
              </w:rPr>
              <w:t>_</w:t>
            </w:r>
            <w:r w:rsidR="004A5232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4A5232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4A5232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</w:tr>
      <w:tr w:rsidR="004E5D0C" w14:paraId="168A814D" w14:textId="77777777" w:rsidTr="004A52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245" w:type="dxa"/>
          </w:tcPr>
          <w:p w14:paraId="47014395" w14:textId="22C78F90" w:rsidR="004E5D0C" w:rsidRDefault="004E5D0C" w:rsidP="00D44226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ItemAPIUpdate</w:t>
            </w:r>
            <w:proofErr w:type="spellEnd"/>
            <w:r w:rsidR="004A5232" w:rsidRPr="00A270A1">
              <w:rPr>
                <w:rFonts w:ascii="Consolas" w:hAnsi="Consolas"/>
                <w:szCs w:val="16"/>
              </w:rPr>
              <w:t>_</w:t>
            </w:r>
            <w:r w:rsidR="004A5232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4A5232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4A5232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</w:tr>
      <w:tr w:rsidR="004E5D0C" w14:paraId="3E4FC6F3" w14:textId="77777777" w:rsidTr="004A5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245" w:type="dxa"/>
          </w:tcPr>
          <w:p w14:paraId="5A8F161A" w14:textId="5D5A962F" w:rsidR="004E5D0C" w:rsidRDefault="004E5D0C" w:rsidP="00D44226">
            <w:pPr>
              <w:pStyle w:val="BodyText"/>
              <w:spacing w:before="60" w:after="60"/>
              <w:ind w:left="0"/>
              <w:rPr>
                <w:rFonts w:ascii="Consolas" w:hAnsi="Consolas"/>
                <w:szCs w:val="16"/>
              </w:rPr>
            </w:pPr>
            <w:r w:rsidRPr="00263F97">
              <w:rPr>
                <w:rFonts w:ascii="Consolas" w:hAnsi="Consolas"/>
                <w:szCs w:val="16"/>
              </w:rPr>
              <w:t>SFDC-</w:t>
            </w:r>
            <w:proofErr w:type="spellStart"/>
            <w:r w:rsidRPr="00263F97">
              <w:rPr>
                <w:rFonts w:ascii="Consolas" w:hAnsi="Consolas"/>
                <w:szCs w:val="16"/>
              </w:rPr>
              <w:t>ItemUpdateMaumee</w:t>
            </w:r>
            <w:proofErr w:type="spellEnd"/>
            <w:r w:rsidR="004A5232" w:rsidRPr="00A270A1">
              <w:rPr>
                <w:rFonts w:ascii="Consolas" w:hAnsi="Consolas"/>
                <w:szCs w:val="16"/>
              </w:rPr>
              <w:t>_</w:t>
            </w:r>
            <w:r w:rsidR="004A5232" w:rsidRPr="003B7183">
              <w:rPr>
                <w:rFonts w:ascii="Consolas" w:hAnsi="Consolas"/>
                <w:i/>
                <w:iCs/>
                <w:szCs w:val="16"/>
              </w:rPr>
              <w:t>&lt;</w:t>
            </w:r>
            <w:proofErr w:type="spellStart"/>
            <w:r w:rsidR="004A5232" w:rsidRPr="003B7183">
              <w:rPr>
                <w:rFonts w:ascii="Consolas" w:hAnsi="Consolas"/>
                <w:i/>
                <w:iCs/>
                <w:szCs w:val="16"/>
              </w:rPr>
              <w:t>SalesforceEnvironment</w:t>
            </w:r>
            <w:proofErr w:type="spellEnd"/>
            <w:r w:rsidR="004A5232" w:rsidRPr="003B7183">
              <w:rPr>
                <w:rFonts w:ascii="Consolas" w:hAnsi="Consolas"/>
                <w:i/>
                <w:iCs/>
                <w:szCs w:val="16"/>
              </w:rPr>
              <w:t>&gt;</w:t>
            </w:r>
            <w:r w:rsidRPr="00263F97">
              <w:rPr>
                <w:rFonts w:ascii="Consolas" w:hAnsi="Consolas"/>
                <w:szCs w:val="16"/>
              </w:rPr>
              <w:t>.xml</w:t>
            </w:r>
          </w:p>
        </w:tc>
      </w:tr>
    </w:tbl>
    <w:p w14:paraId="4F440CB2" w14:textId="77777777" w:rsidR="004E5D0C" w:rsidRDefault="004E5D0C" w:rsidP="004E5D0C">
      <w:pPr>
        <w:pStyle w:val="BodyText"/>
        <w:ind w:left="2160"/>
      </w:pPr>
    </w:p>
    <w:p w14:paraId="494830BC" w14:textId="4C115058" w:rsidR="00F10D1D" w:rsidRDefault="00F10D1D" w:rsidP="00AB6103">
      <w:pPr>
        <w:pStyle w:val="BodyText"/>
        <w:numPr>
          <w:ilvl w:val="0"/>
          <w:numId w:val="40"/>
        </w:numPr>
        <w:ind w:left="2160"/>
      </w:pPr>
      <w:r>
        <w:t>Activate the connection points.</w:t>
      </w:r>
    </w:p>
    <w:p w14:paraId="592E7C71" w14:textId="77777777" w:rsidR="00A23E97" w:rsidRPr="00A23E97" w:rsidRDefault="00A23E97" w:rsidP="002D55F5">
      <w:pPr>
        <w:pStyle w:val="BodyText"/>
        <w:ind w:left="0"/>
      </w:pPr>
    </w:p>
    <w:p w14:paraId="006B68C4" w14:textId="35239150" w:rsidR="002E70BF" w:rsidRDefault="00CD6725" w:rsidP="006D6D7C">
      <w:pPr>
        <w:pStyle w:val="Heading4"/>
        <w:tabs>
          <w:tab w:val="clear" w:pos="3993"/>
          <w:tab w:val="num" w:pos="2977"/>
        </w:tabs>
        <w:ind w:hanging="2433"/>
      </w:pPr>
      <w:r>
        <w:t>DOCUMENT FLOW</w:t>
      </w:r>
    </w:p>
    <w:p w14:paraId="0C73F445" w14:textId="66AED69B" w:rsidR="000D0AA0" w:rsidRPr="00DD3F1E" w:rsidRDefault="00F6144B" w:rsidP="00011112">
      <w:pPr>
        <w:pStyle w:val="paragraph0"/>
        <w:numPr>
          <w:ilvl w:val="0"/>
          <w:numId w:val="14"/>
        </w:numPr>
        <w:tabs>
          <w:tab w:val="num" w:pos="2268"/>
        </w:tabs>
        <w:spacing w:before="0" w:beforeAutospacing="0" w:after="0" w:afterAutospacing="0"/>
        <w:ind w:left="2160" w:hanging="17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Navigate to ION Desk then go to </w:t>
      </w:r>
      <w:r>
        <w:rPr>
          <w:rStyle w:val="normaltextrun"/>
          <w:rFonts w:ascii="Arial" w:hAnsi="Arial" w:cs="Arial"/>
          <w:i/>
          <w:iCs/>
          <w:sz w:val="20"/>
          <w:szCs w:val="20"/>
        </w:rPr>
        <w:t>Connect &gt; Data Flows</w:t>
      </w:r>
      <w:r>
        <w:rPr>
          <w:rStyle w:val="normaltextrun"/>
          <w:rFonts w:ascii="Arial" w:hAnsi="Arial" w:cs="Arial"/>
          <w:sz w:val="20"/>
          <w:szCs w:val="20"/>
        </w:rPr>
        <w:t>.</w:t>
      </w:r>
      <w:r>
        <w:rPr>
          <w:rStyle w:val="eop"/>
          <w:rFonts w:ascii="Arial" w:hAnsi="Arial" w:cs="Arial"/>
          <w:sz w:val="20"/>
          <w:szCs w:val="20"/>
        </w:rPr>
        <w:t> </w:t>
      </w:r>
    </w:p>
    <w:p w14:paraId="1E0E9013" w14:textId="40A46CAA" w:rsidR="00DD3F1E" w:rsidRPr="00DD3F1E" w:rsidRDefault="00DD3F1E" w:rsidP="00011112">
      <w:pPr>
        <w:pStyle w:val="paragraph0"/>
        <w:numPr>
          <w:ilvl w:val="0"/>
          <w:numId w:val="14"/>
        </w:numPr>
        <w:tabs>
          <w:tab w:val="num" w:pos="2268"/>
        </w:tabs>
        <w:spacing w:before="0" w:beforeAutospacing="0" w:after="0" w:afterAutospacing="0"/>
        <w:ind w:left="2160" w:hanging="17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0"/>
          <w:szCs w:val="20"/>
        </w:rPr>
        <w:t>On the top pane, select Import button.</w:t>
      </w:r>
    </w:p>
    <w:p w14:paraId="5FC03529" w14:textId="4C37AC8D" w:rsidR="00DD3F1E" w:rsidRPr="00011112" w:rsidRDefault="00DD3F1E" w:rsidP="00DD3F1E">
      <w:pPr>
        <w:pStyle w:val="paragraph0"/>
        <w:spacing w:before="0" w:beforeAutospacing="0" w:after="0" w:afterAutospacing="0"/>
        <w:ind w:left="2160"/>
        <w:textAlignment w:val="baseline"/>
        <w:rPr>
          <w:rFonts w:ascii="Arial" w:hAnsi="Arial" w:cs="Arial"/>
          <w:sz w:val="22"/>
          <w:szCs w:val="22"/>
        </w:rPr>
      </w:pPr>
      <w:r w:rsidRPr="00DD3F1E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EE38D2B" wp14:editId="6C2262E5">
            <wp:extent cx="1944564" cy="796644"/>
            <wp:effectExtent l="0" t="0" r="0" b="3810"/>
            <wp:docPr id="1275349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936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1795" cy="7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4829" w14:textId="16D6F7EB" w:rsidR="00671607" w:rsidRPr="00041575" w:rsidRDefault="00041575" w:rsidP="00671607">
      <w:pPr>
        <w:pStyle w:val="paragraph0"/>
        <w:numPr>
          <w:ilvl w:val="0"/>
          <w:numId w:val="15"/>
        </w:numPr>
        <w:tabs>
          <w:tab w:val="num" w:pos="2160"/>
        </w:tabs>
        <w:spacing w:before="0" w:beforeAutospacing="0" w:after="0" w:afterAutospacing="0"/>
        <w:ind w:left="2345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C86ED0">
        <w:rPr>
          <w:rStyle w:val="normaltextrun"/>
          <w:rFonts w:ascii="Arial" w:hAnsi="Arial" w:cs="Arial"/>
          <w:sz w:val="20"/>
          <w:szCs w:val="20"/>
        </w:rPr>
        <w:t xml:space="preserve">Ensure that </w:t>
      </w:r>
      <w:r>
        <w:rPr>
          <w:rStyle w:val="normaltextrun"/>
          <w:rFonts w:ascii="Arial" w:hAnsi="Arial" w:cs="Arial"/>
          <w:sz w:val="20"/>
          <w:szCs w:val="20"/>
        </w:rPr>
        <w:t xml:space="preserve">document below </w:t>
      </w:r>
      <w:r w:rsidR="00C86ED0">
        <w:rPr>
          <w:rStyle w:val="normaltextrun"/>
          <w:rFonts w:ascii="Arial" w:hAnsi="Arial" w:cs="Arial"/>
          <w:sz w:val="20"/>
          <w:szCs w:val="20"/>
        </w:rPr>
        <w:t>appears in the list.</w:t>
      </w:r>
      <w:r w:rsidR="00C86ED0" w:rsidRPr="00C07A2B">
        <w:rPr>
          <w:rStyle w:val="normaltextrun"/>
        </w:rPr>
        <w:t> </w:t>
      </w:r>
    </w:p>
    <w:p w14:paraId="23CF777F" w14:textId="36A97B1E" w:rsidR="00041575" w:rsidRPr="00465486" w:rsidRDefault="00041575" w:rsidP="00041575">
      <w:pPr>
        <w:pStyle w:val="paragraph0"/>
        <w:numPr>
          <w:ilvl w:val="0"/>
          <w:numId w:val="43"/>
        </w:numPr>
        <w:tabs>
          <w:tab w:val="num" w:pos="216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bookmarkStart w:id="15" w:name="_Hlk181712916"/>
      <w:r w:rsidRPr="00313D60">
        <w:rPr>
          <w:rStyle w:val="normaltextrun"/>
          <w:rFonts w:ascii="Arial" w:hAnsi="Arial" w:cs="Arial"/>
          <w:sz w:val="20"/>
          <w:szCs w:val="20"/>
        </w:rPr>
        <w:t>M3-Salesforce_ItemMaster_BOD_Integration_</w:t>
      </w:r>
      <w:r w:rsidRPr="00764C20">
        <w:rPr>
          <w:rStyle w:val="normaltextrun"/>
          <w:rFonts w:ascii="Arial" w:hAnsi="Arial" w:cs="Arial"/>
          <w:i/>
          <w:iCs/>
          <w:sz w:val="20"/>
          <w:szCs w:val="20"/>
        </w:rPr>
        <w:t>&lt;</w:t>
      </w:r>
      <w:proofErr w:type="spellStart"/>
      <w:r w:rsidRPr="00764C20">
        <w:rPr>
          <w:rStyle w:val="normaltextrun"/>
          <w:rFonts w:ascii="Arial" w:hAnsi="Arial" w:cs="Arial"/>
          <w:i/>
          <w:iCs/>
          <w:sz w:val="20"/>
          <w:szCs w:val="20"/>
        </w:rPr>
        <w:t>SalesforceEnvironment</w:t>
      </w:r>
      <w:proofErr w:type="spellEnd"/>
      <w:r w:rsidRPr="00764C20">
        <w:rPr>
          <w:rStyle w:val="normaltextrun"/>
          <w:rFonts w:ascii="Arial" w:hAnsi="Arial" w:cs="Arial"/>
          <w:i/>
          <w:iCs/>
          <w:sz w:val="20"/>
          <w:szCs w:val="20"/>
        </w:rPr>
        <w:t>&gt;</w:t>
      </w:r>
    </w:p>
    <w:bookmarkEnd w:id="15"/>
    <w:p w14:paraId="22CB262A" w14:textId="77777777" w:rsidR="00465486" w:rsidRPr="00C07A2B" w:rsidRDefault="00465486" w:rsidP="00041575">
      <w:pPr>
        <w:pStyle w:val="paragraph0"/>
        <w:tabs>
          <w:tab w:val="num" w:pos="216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1A04EBAA" w14:textId="5BB37144" w:rsidR="00671607" w:rsidRPr="00C07A2B" w:rsidRDefault="00041575" w:rsidP="00671607">
      <w:pPr>
        <w:pStyle w:val="paragraph0"/>
        <w:numPr>
          <w:ilvl w:val="0"/>
          <w:numId w:val="15"/>
        </w:numPr>
        <w:tabs>
          <w:tab w:val="num" w:pos="2160"/>
        </w:tabs>
        <w:spacing w:before="0" w:beforeAutospacing="0" w:after="0" w:afterAutospacing="0"/>
        <w:ind w:left="2345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 xml:space="preserve"> </w:t>
      </w:r>
      <w:r w:rsidR="00614437" w:rsidRPr="00C07A2B">
        <w:rPr>
          <w:rStyle w:val="normaltextrun"/>
          <w:rFonts w:ascii="Arial" w:hAnsi="Arial" w:cs="Arial"/>
          <w:sz w:val="20"/>
          <w:szCs w:val="20"/>
        </w:rPr>
        <w:t>Save and Activate/Reactivate the Data Flow.</w:t>
      </w:r>
      <w:r w:rsidR="00614437" w:rsidRPr="00C07A2B">
        <w:rPr>
          <w:rStyle w:val="normaltextrun"/>
          <w:rFonts w:ascii="Arial" w:hAnsi="Arial"/>
          <w:sz w:val="20"/>
          <w:szCs w:val="20"/>
        </w:rPr>
        <w:t> </w:t>
      </w:r>
      <w:r w:rsidR="00614437" w:rsidRPr="00C07A2B">
        <w:rPr>
          <w:rStyle w:val="normaltextrun"/>
          <w:rFonts w:ascii="Arial" w:hAnsi="Arial"/>
          <w:sz w:val="20"/>
          <w:szCs w:val="20"/>
        </w:rPr>
        <w:br/>
      </w:r>
    </w:p>
    <w:p w14:paraId="072CFED5" w14:textId="59E18575" w:rsidR="0089789C" w:rsidRPr="00D44F2E" w:rsidRDefault="00614437" w:rsidP="00D44F2E">
      <w:pPr>
        <w:pStyle w:val="ListParagraph"/>
        <w:ind w:left="2705" w:firstLine="175"/>
        <w:rPr>
          <w:rFonts w:cs="Arial"/>
          <w:sz w:val="22"/>
          <w:szCs w:val="22"/>
          <w:lang w:eastAsia="en-US"/>
        </w:rPr>
      </w:pPr>
      <w:r>
        <w:rPr>
          <w:noProof/>
        </w:rPr>
        <w:drawing>
          <wp:inline distT="0" distB="0" distL="0" distR="0" wp14:anchorId="45154399" wp14:editId="51B6ABDA">
            <wp:extent cx="2456815" cy="640908"/>
            <wp:effectExtent l="19050" t="19050" r="19685" b="26035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30"/>
                    <a:stretch/>
                  </pic:blipFill>
                  <pic:spPr bwMode="auto">
                    <a:xfrm>
                      <a:off x="0" y="0"/>
                      <a:ext cx="2456815" cy="64090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4437">
        <w:rPr>
          <w:rStyle w:val="scxw19737798"/>
          <w:rFonts w:cs="Arial"/>
        </w:rPr>
        <w:t> </w:t>
      </w:r>
      <w:r w:rsidRPr="00614437">
        <w:rPr>
          <w:rStyle w:val="eop"/>
          <w:rFonts w:cs="Arial"/>
          <w:sz w:val="22"/>
          <w:szCs w:val="22"/>
        </w:rPr>
        <w:t xml:space="preserve"> </w:t>
      </w:r>
      <w:r w:rsidRPr="00614437">
        <w:rPr>
          <w:rStyle w:val="eop"/>
          <w:rFonts w:cs="Arial"/>
          <w:sz w:val="22"/>
          <w:szCs w:val="22"/>
        </w:rPr>
        <w:br w:type="page"/>
      </w:r>
    </w:p>
    <w:p w14:paraId="24FA696C" w14:textId="1249604B" w:rsidR="00CA5FB6" w:rsidRPr="00CA5FB6" w:rsidRDefault="00F910A2" w:rsidP="00C15E41">
      <w:pPr>
        <w:pStyle w:val="Heading2"/>
      </w:pPr>
      <w:bookmarkStart w:id="16" w:name="_Toc181110636"/>
      <w:r>
        <w:lastRenderedPageBreak/>
        <w:t>Manual Configuration</w:t>
      </w:r>
    </w:p>
    <w:p w14:paraId="1CB1380C" w14:textId="3C5DF4D1" w:rsidR="00DD0C46" w:rsidRDefault="00DD0C46" w:rsidP="00DD0C46">
      <w:pPr>
        <w:pStyle w:val="Heading3"/>
      </w:pPr>
      <w:r>
        <w:t>Updating record type id</w:t>
      </w:r>
    </w:p>
    <w:p w14:paraId="79396223" w14:textId="643F3502" w:rsidR="00B86B00" w:rsidRDefault="00DD0C46" w:rsidP="00B86B00">
      <w:pPr>
        <w:pStyle w:val="BodyText"/>
      </w:pPr>
      <w:r>
        <w:t xml:space="preserve">Record type ID may vary per </w:t>
      </w:r>
      <w:r w:rsidR="00B568A7">
        <w:t xml:space="preserve">Salesforce </w:t>
      </w:r>
      <w:r>
        <w:t>environment</w:t>
      </w:r>
      <w:r w:rsidR="00B86B00">
        <w:t>.</w:t>
      </w:r>
    </w:p>
    <w:p w14:paraId="205662EC" w14:textId="5DE8D66D" w:rsidR="00DD0C46" w:rsidRDefault="00B86B00" w:rsidP="00B86B00">
      <w:pPr>
        <w:pStyle w:val="BodyText"/>
      </w:pPr>
      <w:r>
        <w:t>C</w:t>
      </w:r>
      <w:r w:rsidR="00DD0C46">
        <w:t xml:space="preserve">urrently the value is </w:t>
      </w:r>
      <w:r w:rsidR="00DD0C46" w:rsidRPr="00B568A7">
        <w:rPr>
          <w:b/>
          <w:bCs/>
        </w:rPr>
        <w:t>hardcoded</w:t>
      </w:r>
      <w:r w:rsidR="00DD0C46">
        <w:t xml:space="preserve"> in each connection point</w:t>
      </w:r>
      <w:r>
        <w:t>, t</w:t>
      </w:r>
      <w:r w:rsidR="00DD0C46">
        <w:t xml:space="preserve">he following connection points must be updated based on the Environment Record Type ID </w:t>
      </w:r>
      <w:r w:rsidR="003D3369">
        <w:t>:</w:t>
      </w:r>
    </w:p>
    <w:p w14:paraId="7648A770" w14:textId="4908FF2D" w:rsidR="00870956" w:rsidRPr="00870956" w:rsidRDefault="00870956" w:rsidP="00DD0C46">
      <w:pPr>
        <w:pStyle w:val="BodyText"/>
        <w:rPr>
          <w:b/>
          <w:bCs/>
        </w:rPr>
      </w:pPr>
      <w:r>
        <w:tab/>
        <w:t xml:space="preserve">         </w:t>
      </w:r>
      <w:r w:rsidRPr="00870956">
        <w:rPr>
          <w:b/>
          <w:bCs/>
        </w:rPr>
        <w:t>Standard Flow</w:t>
      </w:r>
      <w:r>
        <w:rPr>
          <w:b/>
          <w:bCs/>
        </w:rPr>
        <w:t xml:space="preserve"> Connection Points</w:t>
      </w:r>
    </w:p>
    <w:p w14:paraId="269564FC" w14:textId="7009C0E9" w:rsidR="003D3369" w:rsidRDefault="003D3369" w:rsidP="003D3369">
      <w:pPr>
        <w:pStyle w:val="BodyText"/>
        <w:numPr>
          <w:ilvl w:val="0"/>
          <w:numId w:val="43"/>
        </w:numPr>
      </w:pPr>
      <w:r w:rsidRPr="003D3369">
        <w:t>SFDC-</w:t>
      </w:r>
      <w:proofErr w:type="spellStart"/>
      <w:r w:rsidRPr="003D3369">
        <w:t>ItemCreateAPI</w:t>
      </w:r>
      <w:proofErr w:type="spellEnd"/>
      <w:r w:rsidRPr="003D3369">
        <w:t>__&lt;</w:t>
      </w:r>
      <w:proofErr w:type="spellStart"/>
      <w:r w:rsidRPr="003D3369">
        <w:t>SalesforceEnvironment</w:t>
      </w:r>
      <w:proofErr w:type="spellEnd"/>
      <w:r w:rsidRPr="003D3369">
        <w:t>&gt;</w:t>
      </w:r>
    </w:p>
    <w:p w14:paraId="4A55B2DD" w14:textId="217A0BD0" w:rsidR="00823271" w:rsidRDefault="00616038" w:rsidP="00823271">
      <w:pPr>
        <w:pStyle w:val="BodyText"/>
        <w:numPr>
          <w:ilvl w:val="0"/>
          <w:numId w:val="43"/>
        </w:numPr>
      </w:pPr>
      <w:r w:rsidRPr="00616038">
        <w:t>SFDC-</w:t>
      </w:r>
      <w:proofErr w:type="spellStart"/>
      <w:r w:rsidRPr="00616038">
        <w:t>ItemAPIUpdate</w:t>
      </w:r>
      <w:proofErr w:type="spellEnd"/>
      <w:r w:rsidRPr="00616038">
        <w:t>_</w:t>
      </w:r>
      <w:r w:rsidR="00870956" w:rsidRPr="003D3369">
        <w:t>&lt;</w:t>
      </w:r>
      <w:proofErr w:type="spellStart"/>
      <w:r w:rsidR="00870956" w:rsidRPr="003D3369">
        <w:t>SalesforceEnvironment</w:t>
      </w:r>
      <w:proofErr w:type="spellEnd"/>
      <w:r w:rsidR="00870956" w:rsidRPr="003D3369">
        <w:t>&gt;</w:t>
      </w:r>
    </w:p>
    <w:p w14:paraId="631AE161" w14:textId="37F4EDDB" w:rsidR="00247840" w:rsidRPr="00247840" w:rsidRDefault="00247840" w:rsidP="00247840">
      <w:pPr>
        <w:pStyle w:val="BodyText"/>
        <w:rPr>
          <w:b/>
          <w:bCs/>
        </w:rPr>
      </w:pPr>
      <w:r>
        <w:t xml:space="preserve">      </w:t>
      </w:r>
      <w:r w:rsidRPr="00247840">
        <w:rPr>
          <w:b/>
          <w:bCs/>
        </w:rPr>
        <w:t>Steps:</w:t>
      </w:r>
    </w:p>
    <w:p w14:paraId="3A8FEAFA" w14:textId="77777777" w:rsidR="00EC451F" w:rsidRDefault="00247840" w:rsidP="00EC451F">
      <w:pPr>
        <w:pStyle w:val="BodyText"/>
        <w:numPr>
          <w:ilvl w:val="0"/>
          <w:numId w:val="44"/>
        </w:numPr>
      </w:pPr>
      <w:r>
        <w:t>Navigate to ION Desk then go to Connect &gt; Connection Points.</w:t>
      </w:r>
    </w:p>
    <w:p w14:paraId="58DA7BC2" w14:textId="442423B6" w:rsidR="00247840" w:rsidRDefault="00EC451F" w:rsidP="00EC451F">
      <w:pPr>
        <w:pStyle w:val="BodyText"/>
        <w:numPr>
          <w:ilvl w:val="0"/>
          <w:numId w:val="44"/>
        </w:numPr>
      </w:pPr>
      <w:r>
        <w:t>Open the Connection points to be updated.</w:t>
      </w:r>
    </w:p>
    <w:p w14:paraId="086B0AF9" w14:textId="7658B2FE" w:rsidR="00DB68C4" w:rsidRDefault="00DB68C4" w:rsidP="00EC451F">
      <w:pPr>
        <w:pStyle w:val="BodyText"/>
        <w:numPr>
          <w:ilvl w:val="0"/>
          <w:numId w:val="44"/>
        </w:numPr>
      </w:pPr>
      <w:r>
        <w:t xml:space="preserve">Click Documents </w:t>
      </w:r>
      <w:r w:rsidR="002330FE">
        <w:t>tab</w:t>
      </w:r>
      <w:r w:rsidR="00047CD1">
        <w:t xml:space="preserve"> then the ION API</w:t>
      </w:r>
      <w:r w:rsidR="002330FE">
        <w:t>(</w:t>
      </w:r>
      <w:r w:rsidR="002330FE" w:rsidRPr="002330FE">
        <w:rPr>
          <w:i/>
          <w:iCs/>
        </w:rPr>
        <w:t xml:space="preserve">ex. </w:t>
      </w:r>
      <w:proofErr w:type="spellStart"/>
      <w:r w:rsidR="002330FE" w:rsidRPr="002330FE">
        <w:rPr>
          <w:i/>
          <w:iCs/>
        </w:rPr>
        <w:t>ItemCreate</w:t>
      </w:r>
      <w:proofErr w:type="spellEnd"/>
      <w:r w:rsidR="002330FE">
        <w:t>)</w:t>
      </w:r>
    </w:p>
    <w:p w14:paraId="60BFD5DD" w14:textId="4A8733CF" w:rsidR="00047CD1" w:rsidRDefault="002330FE" w:rsidP="00047CD1">
      <w:pPr>
        <w:pStyle w:val="BodyText"/>
        <w:ind w:left="2160"/>
      </w:pPr>
      <w:r w:rsidRPr="002330FE">
        <w:drawing>
          <wp:inline distT="0" distB="0" distL="0" distR="0" wp14:anchorId="3FDB79F8" wp14:editId="0299D215">
            <wp:extent cx="4637839" cy="1139384"/>
            <wp:effectExtent l="19050" t="19050" r="10795" b="22860"/>
            <wp:docPr id="567801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152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774" cy="11420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CA95FF" w14:textId="08687533" w:rsidR="00247840" w:rsidRDefault="00DC5DA0" w:rsidP="00DC5DA0">
      <w:pPr>
        <w:pStyle w:val="BodyText"/>
        <w:numPr>
          <w:ilvl w:val="0"/>
          <w:numId w:val="44"/>
        </w:numPr>
      </w:pPr>
      <w:r>
        <w:t>On the Request Body tab</w:t>
      </w:r>
      <w:r w:rsidR="00194236">
        <w:t xml:space="preserve">, copy the </w:t>
      </w:r>
      <w:proofErr w:type="spellStart"/>
      <w:r w:rsidR="00194236">
        <w:t>contens</w:t>
      </w:r>
      <w:proofErr w:type="spellEnd"/>
      <w:r w:rsidR="00194236">
        <w:t xml:space="preserve"> of Body.</w:t>
      </w:r>
    </w:p>
    <w:p w14:paraId="4AC6D980" w14:textId="55B1067D" w:rsidR="0040687B" w:rsidRDefault="00194236" w:rsidP="00194236">
      <w:pPr>
        <w:pStyle w:val="BodyText"/>
        <w:ind w:left="2160"/>
      </w:pPr>
      <w:r w:rsidRPr="00194236">
        <w:drawing>
          <wp:inline distT="0" distB="0" distL="0" distR="0" wp14:anchorId="77D74FDF" wp14:editId="704F4842">
            <wp:extent cx="4587929" cy="2093098"/>
            <wp:effectExtent l="19050" t="19050" r="22225" b="21590"/>
            <wp:docPr id="1026917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774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2943" cy="21045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6B9E9E" w14:textId="36264612" w:rsidR="00194236" w:rsidRDefault="0040687B" w:rsidP="0040687B">
      <w:r>
        <w:br w:type="page"/>
      </w:r>
    </w:p>
    <w:p w14:paraId="35DEEE50" w14:textId="77777777" w:rsidR="004805F3" w:rsidRDefault="0040687B" w:rsidP="00194236">
      <w:pPr>
        <w:pStyle w:val="BodyText"/>
        <w:numPr>
          <w:ilvl w:val="0"/>
          <w:numId w:val="44"/>
        </w:numPr>
      </w:pPr>
      <w:r>
        <w:lastRenderedPageBreak/>
        <w:t xml:space="preserve">Update the </w:t>
      </w:r>
      <w:proofErr w:type="spellStart"/>
      <w:r>
        <w:t>RecordTypeID</w:t>
      </w:r>
      <w:proofErr w:type="spellEnd"/>
      <w:r>
        <w:t>(line</w:t>
      </w:r>
      <w:r w:rsidR="004805F3">
        <w:t xml:space="preserve"> 47)</w:t>
      </w:r>
      <w:r>
        <w:t xml:space="preserve"> based on the environment value. </w:t>
      </w:r>
    </w:p>
    <w:p w14:paraId="34FDB5CD" w14:textId="022739BE" w:rsidR="00194236" w:rsidRDefault="0040687B" w:rsidP="004805F3">
      <w:pPr>
        <w:pStyle w:val="BodyText"/>
        <w:ind w:left="2160"/>
      </w:pPr>
      <w:r>
        <w:t>The value must come from Salesforce.</w:t>
      </w:r>
    </w:p>
    <w:p w14:paraId="03D2E320" w14:textId="060D4FD9" w:rsidR="0040687B" w:rsidRDefault="004805F3" w:rsidP="0040687B">
      <w:pPr>
        <w:pStyle w:val="BodyText"/>
        <w:ind w:left="2160"/>
      </w:pPr>
      <w:r w:rsidRPr="004805F3">
        <w:drawing>
          <wp:inline distT="0" distB="0" distL="0" distR="0" wp14:anchorId="47BCD953" wp14:editId="7E20F9C7">
            <wp:extent cx="4773255" cy="3023014"/>
            <wp:effectExtent l="0" t="0" r="8890" b="6350"/>
            <wp:docPr id="1452353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5375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369" cy="30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399" w14:textId="006E2469" w:rsidR="00270BEC" w:rsidRDefault="00270BEC" w:rsidP="00B568A7">
      <w:pPr>
        <w:pStyle w:val="BodyText"/>
        <w:numPr>
          <w:ilvl w:val="0"/>
          <w:numId w:val="44"/>
        </w:numPr>
      </w:pPr>
      <w:r>
        <w:t>Repeat steps 2-5 for all connection points:</w:t>
      </w:r>
    </w:p>
    <w:p w14:paraId="03680720" w14:textId="77777777" w:rsidR="00270BEC" w:rsidRPr="00870956" w:rsidRDefault="00270BEC" w:rsidP="00270BEC">
      <w:pPr>
        <w:pStyle w:val="BodyText"/>
        <w:ind w:left="1985" w:firstLine="720"/>
        <w:rPr>
          <w:b/>
          <w:bCs/>
        </w:rPr>
      </w:pPr>
      <w:r w:rsidRPr="00870956">
        <w:rPr>
          <w:b/>
          <w:bCs/>
        </w:rPr>
        <w:t>Standard Flow</w:t>
      </w:r>
      <w:r>
        <w:rPr>
          <w:b/>
          <w:bCs/>
        </w:rPr>
        <w:t xml:space="preserve"> Connection Points</w:t>
      </w:r>
    </w:p>
    <w:p w14:paraId="48E604F8" w14:textId="77777777" w:rsidR="00270BEC" w:rsidRDefault="00270BEC" w:rsidP="00270BEC">
      <w:pPr>
        <w:pStyle w:val="BodyText"/>
        <w:numPr>
          <w:ilvl w:val="0"/>
          <w:numId w:val="43"/>
        </w:numPr>
      </w:pPr>
      <w:r w:rsidRPr="003D3369">
        <w:t>SFDC-</w:t>
      </w:r>
      <w:proofErr w:type="spellStart"/>
      <w:r w:rsidRPr="003D3369">
        <w:t>ItemCreateAPI</w:t>
      </w:r>
      <w:proofErr w:type="spellEnd"/>
      <w:r w:rsidRPr="003D3369">
        <w:t>__&lt;</w:t>
      </w:r>
      <w:proofErr w:type="spellStart"/>
      <w:r w:rsidRPr="003D3369">
        <w:t>SalesforceEnvironment</w:t>
      </w:r>
      <w:proofErr w:type="spellEnd"/>
      <w:r w:rsidRPr="003D3369">
        <w:t>&gt;</w:t>
      </w:r>
    </w:p>
    <w:p w14:paraId="65DB9FAC" w14:textId="0D8ABB21" w:rsidR="00270BEC" w:rsidRPr="00823271" w:rsidRDefault="00270BEC" w:rsidP="00823271">
      <w:pPr>
        <w:pStyle w:val="BodyText"/>
        <w:numPr>
          <w:ilvl w:val="0"/>
          <w:numId w:val="43"/>
        </w:numPr>
      </w:pPr>
      <w:r w:rsidRPr="00616038">
        <w:t>SFDC-</w:t>
      </w:r>
      <w:proofErr w:type="spellStart"/>
      <w:r w:rsidRPr="00616038">
        <w:t>ItemAPIUpdate</w:t>
      </w:r>
      <w:proofErr w:type="spellEnd"/>
      <w:r w:rsidRPr="00616038">
        <w:t>_</w:t>
      </w:r>
      <w:r w:rsidRPr="003D3369">
        <w:t>&lt;</w:t>
      </w:r>
      <w:proofErr w:type="spellStart"/>
      <w:r w:rsidRPr="003D3369">
        <w:t>SalesforceEnvironment</w:t>
      </w:r>
      <w:proofErr w:type="spellEnd"/>
      <w:r w:rsidRPr="003D3369">
        <w:t>&gt;</w:t>
      </w:r>
    </w:p>
    <w:p w14:paraId="20BC61E0" w14:textId="77777777" w:rsidR="00823271" w:rsidRDefault="00823271" w:rsidP="00823271">
      <w:pPr>
        <w:pStyle w:val="BodyText"/>
      </w:pPr>
    </w:p>
    <w:p w14:paraId="172179D1" w14:textId="77777777" w:rsidR="00D93120" w:rsidRDefault="00B568A7" w:rsidP="00B568A7">
      <w:pPr>
        <w:pStyle w:val="BodyText"/>
        <w:numPr>
          <w:ilvl w:val="0"/>
          <w:numId w:val="44"/>
        </w:numPr>
      </w:pPr>
      <w:r>
        <w:t xml:space="preserve">Once </w:t>
      </w:r>
      <w:r w:rsidR="00196426">
        <w:t xml:space="preserve">all connection points are </w:t>
      </w:r>
      <w:r>
        <w:t>updated</w:t>
      </w:r>
      <w:r w:rsidR="00270BEC">
        <w:t xml:space="preserve">, </w:t>
      </w:r>
      <w:r w:rsidR="00196426">
        <w:t>s</w:t>
      </w:r>
      <w:r w:rsidR="00270BEC">
        <w:t>ave the connection Points</w:t>
      </w:r>
      <w:r w:rsidR="00D93120">
        <w:t>.</w:t>
      </w:r>
    </w:p>
    <w:p w14:paraId="7C5712D7" w14:textId="4F976CB5" w:rsidR="0040687B" w:rsidRPr="00823271" w:rsidRDefault="00D93120" w:rsidP="00823271">
      <w:pPr>
        <w:pStyle w:val="BodyText"/>
        <w:numPr>
          <w:ilvl w:val="0"/>
          <w:numId w:val="44"/>
        </w:numPr>
        <w:rPr>
          <w:color w:val="FF0000"/>
        </w:rPr>
      </w:pPr>
      <w:r>
        <w:t>R</w:t>
      </w:r>
      <w:r w:rsidR="00196426">
        <w:t xml:space="preserve">eactivate the document flow </w:t>
      </w:r>
      <w:r>
        <w:t>based on the process needed .</w:t>
      </w:r>
    </w:p>
    <w:p w14:paraId="33DFD272" w14:textId="428BC259" w:rsidR="00247840" w:rsidRPr="00DD0C46" w:rsidRDefault="0036187E" w:rsidP="00823271">
      <w:pPr>
        <w:pStyle w:val="BodyText"/>
        <w:numPr>
          <w:ilvl w:val="0"/>
          <w:numId w:val="45"/>
        </w:numPr>
      </w:pPr>
      <w:r w:rsidRPr="0036187E">
        <w:t>M3-Salesforce_ItemMaster_BOD_Integration_PC</w:t>
      </w:r>
      <w:r>
        <w:t xml:space="preserve"> (Standard Flow)</w:t>
      </w:r>
    </w:p>
    <w:p w14:paraId="732C78A9" w14:textId="77777777" w:rsidR="00802347" w:rsidRDefault="00802347" w:rsidP="00802347">
      <w:pPr>
        <w:pStyle w:val="Heading1"/>
      </w:pPr>
      <w:r>
        <w:lastRenderedPageBreak/>
        <w:t>Recovery Strategy</w:t>
      </w:r>
      <w:bookmarkEnd w:id="14"/>
      <w:bookmarkEnd w:id="16"/>
    </w:p>
    <w:tbl>
      <w:tblPr>
        <w:tblStyle w:val="InforTable1"/>
        <w:tblW w:w="8024" w:type="dxa"/>
        <w:tblInd w:w="1440" w:type="dxa"/>
        <w:tblLook w:val="04A0" w:firstRow="1" w:lastRow="0" w:firstColumn="1" w:lastColumn="0" w:noHBand="0" w:noVBand="1"/>
      </w:tblPr>
      <w:tblGrid>
        <w:gridCol w:w="2628"/>
        <w:gridCol w:w="5396"/>
      </w:tblGrid>
      <w:tr w:rsidR="00802347" w:rsidRPr="001F6610" w14:paraId="73121C42" w14:textId="77777777" w:rsidTr="006705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gridSpan w:val="2"/>
          </w:tcPr>
          <w:p w14:paraId="0C1DECCD" w14:textId="77777777" w:rsidR="00802347" w:rsidRPr="001F6610" w:rsidRDefault="00802347" w:rsidP="00670508">
            <w:pPr>
              <w:spacing w:before="60" w:after="60"/>
              <w:rPr>
                <w:rFonts w:eastAsia="Times New Roman" w:cs="Times New Roman"/>
                <w:bCs/>
                <w:color w:val="FFFFFF"/>
                <w:szCs w:val="16"/>
              </w:rPr>
            </w:pPr>
            <w:r w:rsidRPr="001F6610">
              <w:rPr>
                <w:rFonts w:eastAsia="Times New Roman" w:cs="Times New Roman"/>
                <w:bCs/>
                <w:color w:val="FFFFFF"/>
                <w:szCs w:val="16"/>
              </w:rPr>
              <w:t>General Information</w:t>
            </w:r>
          </w:p>
        </w:tc>
      </w:tr>
      <w:tr w:rsidR="00802347" w:rsidRPr="001F6610" w14:paraId="138BBB76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8D2FB20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Central Authentication</w:t>
            </w:r>
          </w:p>
        </w:tc>
        <w:tc>
          <w:tcPr>
            <w:tcW w:w="5396" w:type="dxa"/>
          </w:tcPr>
          <w:p w14:paraId="70F8CADF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&lt;How the users sign in&gt;</w:t>
            </w:r>
          </w:p>
        </w:tc>
      </w:tr>
      <w:tr w:rsidR="00802347" w:rsidRPr="001F6610" w14:paraId="7776C98C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72A34773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Hardware Anomalies</w:t>
            </w:r>
          </w:p>
        </w:tc>
        <w:tc>
          <w:tcPr>
            <w:tcW w:w="5396" w:type="dxa"/>
          </w:tcPr>
          <w:p w14:paraId="7CF8FFB5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  <w:r w:rsidRPr="001F6610">
              <w:rPr>
                <w:rFonts w:eastAsia="Times New Roman" w:cs="Times New Roman"/>
                <w:color w:val="13A3F7"/>
                <w:szCs w:val="16"/>
              </w:rPr>
              <w:t>&lt;Cluster, Storage Area Network, other&gt;</w:t>
            </w:r>
          </w:p>
        </w:tc>
      </w:tr>
      <w:tr w:rsidR="00802347" w:rsidRPr="001F6610" w14:paraId="30424DFE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231EF75F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Security</w:t>
            </w:r>
          </w:p>
        </w:tc>
        <w:tc>
          <w:tcPr>
            <w:tcW w:w="5396" w:type="dxa"/>
          </w:tcPr>
          <w:p w14:paraId="7604C68F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color w:val="13A3F7"/>
                <w:szCs w:val="16"/>
              </w:rPr>
            </w:pPr>
          </w:p>
        </w:tc>
      </w:tr>
      <w:tr w:rsidR="00802347" w:rsidRPr="001F6610" w14:paraId="54D21DF8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7AB6CE6E" w14:textId="77777777" w:rsidR="00802347" w:rsidRPr="001F6610" w:rsidRDefault="00802347" w:rsidP="00670508">
            <w:pPr>
              <w:spacing w:before="120" w:after="120"/>
              <w:rPr>
                <w:rFonts w:eastAsia="Times New Roman" w:cs="Times New Roman"/>
                <w:szCs w:val="16"/>
              </w:rPr>
            </w:pPr>
            <w:r w:rsidRPr="001F6610">
              <w:rPr>
                <w:rFonts w:eastAsia="Times New Roman" w:cs="Times New Roman"/>
                <w:szCs w:val="16"/>
              </w:rPr>
              <w:t>Other</w:t>
            </w:r>
          </w:p>
        </w:tc>
        <w:tc>
          <w:tcPr>
            <w:tcW w:w="5396" w:type="dxa"/>
          </w:tcPr>
          <w:p w14:paraId="521A44E6" w14:textId="77777777" w:rsidR="00802347" w:rsidRPr="001F6610" w:rsidRDefault="00802347" w:rsidP="00670508">
            <w:pPr>
              <w:spacing w:before="120" w:after="120"/>
              <w:jc w:val="both"/>
              <w:rPr>
                <w:rFonts w:eastAsia="Times New Roman" w:cs="Times New Roman"/>
                <w:szCs w:val="16"/>
              </w:rPr>
            </w:pPr>
          </w:p>
        </w:tc>
      </w:tr>
      <w:tr w:rsidR="00802347" w:rsidRPr="001F6610" w14:paraId="7A840114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BD49AF2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46490650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  <w:tr w:rsidR="00802347" w:rsidRPr="001F6610" w14:paraId="14C9B1A5" w14:textId="77777777" w:rsidTr="006705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28" w:type="dxa"/>
          </w:tcPr>
          <w:p w14:paraId="352A4A30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326CD8E6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  <w:tr w:rsidR="00802347" w:rsidRPr="001F6610" w14:paraId="0834C24D" w14:textId="77777777" w:rsidTr="006705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8" w:type="dxa"/>
          </w:tcPr>
          <w:p w14:paraId="18B0C25D" w14:textId="77777777" w:rsidR="00802347" w:rsidRPr="001F6610" w:rsidRDefault="00802347" w:rsidP="00670508">
            <w:pPr>
              <w:spacing w:before="120" w:after="120"/>
              <w:rPr>
                <w:szCs w:val="16"/>
              </w:rPr>
            </w:pPr>
          </w:p>
        </w:tc>
        <w:tc>
          <w:tcPr>
            <w:tcW w:w="5396" w:type="dxa"/>
          </w:tcPr>
          <w:p w14:paraId="501D1ED5" w14:textId="77777777" w:rsidR="00802347" w:rsidRPr="001F6610" w:rsidRDefault="00802347" w:rsidP="00670508">
            <w:pPr>
              <w:spacing w:before="120" w:after="120"/>
              <w:jc w:val="both"/>
              <w:rPr>
                <w:szCs w:val="16"/>
              </w:rPr>
            </w:pPr>
          </w:p>
        </w:tc>
      </w:tr>
    </w:tbl>
    <w:p w14:paraId="6B0EAD2E" w14:textId="77777777" w:rsidR="00802347" w:rsidRDefault="00802347" w:rsidP="00802347">
      <w:pPr>
        <w:pStyle w:val="Heading2"/>
      </w:pPr>
      <w:bookmarkStart w:id="17" w:name="_Toc104551709"/>
      <w:bookmarkStart w:id="18" w:name="_Toc181110637"/>
      <w:r w:rsidRPr="007C2D36">
        <w:t>Recovery</w:t>
      </w:r>
      <w:r>
        <w:t xml:space="preserve"> Instructions</w:t>
      </w:r>
      <w:bookmarkEnd w:id="17"/>
      <w:bookmarkEnd w:id="18"/>
    </w:p>
    <w:p w14:paraId="2D16BA2B" w14:textId="77777777" w:rsidR="00802347" w:rsidRPr="000B0DD6" w:rsidRDefault="00802347" w:rsidP="00802347">
      <w:pPr>
        <w:spacing w:line="360" w:lineRule="auto"/>
        <w:rPr>
          <w:rStyle w:val="Emphasis"/>
          <w:i w:val="0"/>
          <w:iCs w:val="0"/>
        </w:rPr>
      </w:pPr>
      <w:r w:rsidRPr="000B0DD6">
        <w:rPr>
          <w:rStyle w:val="Emphasis"/>
          <w:i w:val="0"/>
          <w:iCs w:val="0"/>
        </w:rPr>
        <w:t xml:space="preserve">If removal needs to be done: </w:t>
      </w:r>
    </w:p>
    <w:p w14:paraId="5AEF3FBB" w14:textId="10C4CAE9" w:rsidR="000D55A9" w:rsidRDefault="000D55A9" w:rsidP="009173B5">
      <w:pPr>
        <w:pStyle w:val="ListParagraph"/>
        <w:numPr>
          <w:ilvl w:val="0"/>
          <w:numId w:val="10"/>
        </w:numPr>
        <w:spacing w:line="360" w:lineRule="auto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Navigate to ION Desk &gt; Connect</w:t>
      </w:r>
      <w:r w:rsidR="009738B6">
        <w:rPr>
          <w:rStyle w:val="Emphasis"/>
          <w:i w:val="0"/>
          <w:iCs w:val="0"/>
        </w:rPr>
        <w:t xml:space="preserve"> &gt; Data Flows</w:t>
      </w:r>
    </w:p>
    <w:p w14:paraId="68A91360" w14:textId="5C3401EB" w:rsidR="009738B6" w:rsidRPr="00011112" w:rsidRDefault="009738B6" w:rsidP="00011112">
      <w:pPr>
        <w:pStyle w:val="ListParagraph"/>
        <w:numPr>
          <w:ilvl w:val="0"/>
          <w:numId w:val="10"/>
        </w:numPr>
        <w:rPr>
          <w:rStyle w:val="Emphasis"/>
        </w:rPr>
      </w:pPr>
      <w:r w:rsidRPr="00011112">
        <w:rPr>
          <w:rStyle w:val="Emphasis"/>
          <w:i w:val="0"/>
          <w:iCs w:val="0"/>
        </w:rPr>
        <w:t xml:space="preserve">Search for </w:t>
      </w:r>
      <w:r w:rsidR="00011112" w:rsidRPr="00011112">
        <w:rPr>
          <w:rStyle w:val="Emphasis"/>
        </w:rPr>
        <w:t>M3-Salesforce_ItemMaster_BOD_Integration_&lt;</w:t>
      </w:r>
      <w:proofErr w:type="spellStart"/>
      <w:r w:rsidR="00011112" w:rsidRPr="00011112">
        <w:rPr>
          <w:rStyle w:val="Emphasis"/>
        </w:rPr>
        <w:t>SalesforceEnvironment</w:t>
      </w:r>
      <w:proofErr w:type="spellEnd"/>
      <w:r w:rsidR="00011112" w:rsidRPr="00011112">
        <w:rPr>
          <w:rStyle w:val="Emphasis"/>
        </w:rPr>
        <w:t>&gt;</w:t>
      </w:r>
      <w:r w:rsidR="00011112">
        <w:rPr>
          <w:rStyle w:val="Emphasis"/>
        </w:rPr>
        <w:t xml:space="preserve"> </w:t>
      </w:r>
      <w:r w:rsidRPr="00011112">
        <w:rPr>
          <w:rStyle w:val="Emphasis"/>
          <w:i w:val="0"/>
          <w:iCs w:val="0"/>
        </w:rPr>
        <w:t>and click on the deactivate button.</w:t>
      </w:r>
    </w:p>
    <w:p w14:paraId="1CC53138" w14:textId="47FB2F25" w:rsidR="009B2E67" w:rsidRPr="005429B5" w:rsidRDefault="009B2E67" w:rsidP="00802347">
      <w:pPr>
        <w:pStyle w:val="ListParagraph"/>
        <w:spacing w:line="360" w:lineRule="auto"/>
      </w:pPr>
    </w:p>
    <w:sectPr w:rsidR="009B2E67" w:rsidRPr="005429B5" w:rsidSect="003054F7"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FA99F" w14:textId="77777777" w:rsidR="00491BA9" w:rsidRDefault="00491BA9">
      <w:r>
        <w:separator/>
      </w:r>
    </w:p>
  </w:endnote>
  <w:endnote w:type="continuationSeparator" w:id="0">
    <w:p w14:paraId="2E998A76" w14:textId="77777777" w:rsidR="00491BA9" w:rsidRDefault="00491BA9">
      <w:r>
        <w:continuationSeparator/>
      </w:r>
    </w:p>
  </w:endnote>
  <w:endnote w:type="continuationNotice" w:id="1">
    <w:p w14:paraId="641B3C38" w14:textId="77777777" w:rsidR="00491BA9" w:rsidRDefault="00491B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3" w14:textId="77777777" w:rsidR="00E15C84" w:rsidRDefault="00E15C8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3ECCA404" w14:textId="77777777" w:rsidR="00E15C84" w:rsidRDefault="00E15C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5" w14:textId="070D7E4B" w:rsidR="00D34D1D" w:rsidRDefault="00B50F07" w:rsidP="00D34D1D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STYLEREF HD1 \* MERGEFORMAT">
      <w:r w:rsidR="00823271">
        <w:rPr>
          <w:noProof/>
        </w:rPr>
        <w:t>Installation</w:t>
      </w:r>
    </w:fldSimple>
    <w:r w:rsidR="00E15C84">
      <w:t xml:space="preserve">     </w:t>
    </w:r>
  </w:p>
  <w:p w14:paraId="3ECCA407" w14:textId="76BBD4C2" w:rsidR="00E15C84" w:rsidRDefault="00E15C84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 xml:space="preserve">:  </w:t>
    </w:r>
  </w:p>
  <w:p w14:paraId="3ECCA408" w14:textId="77777777" w:rsidR="00E15C84" w:rsidRDefault="00E15C84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A" w14:textId="77777777" w:rsidR="00E15C84" w:rsidRDefault="00E15C84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ECCA40F" wp14:editId="3ECCA410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CA411" w14:textId="77777777" w:rsidR="00E15C84" w:rsidRDefault="00E15C84" w:rsidP="005F7057">
                          <w:pPr>
                            <w:pStyle w:val="CopyrightText0"/>
                          </w:pPr>
                          <w:r w:rsidRPr="000051E6">
                            <w:t>Copyright © 201</w:t>
                          </w:r>
                          <w:r>
                            <w:t>3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ECCA412" w14:textId="77777777" w:rsidR="00E15C84" w:rsidRPr="000051E6" w:rsidRDefault="00E15C84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3ECCA413" w14:textId="77777777" w:rsidR="00E15C84" w:rsidRPr="007057A9" w:rsidRDefault="00E15C84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CA40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ECCA411" w14:textId="77777777" w:rsidR="00E15C84" w:rsidRDefault="00E15C84" w:rsidP="005F7057">
                    <w:pPr>
                      <w:pStyle w:val="CopyrightText0"/>
                    </w:pPr>
                    <w:r w:rsidRPr="000051E6">
                      <w:t>Copyright © 201</w:t>
                    </w:r>
                    <w:r>
                      <w:t>3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ECCA412" w14:textId="77777777" w:rsidR="00E15C84" w:rsidRPr="000051E6" w:rsidRDefault="00E15C84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3ECCA413" w14:textId="77777777" w:rsidR="00E15C84" w:rsidRPr="007057A9" w:rsidRDefault="00E15C84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AEF41" w14:textId="77777777" w:rsidR="00491BA9" w:rsidRDefault="00491BA9">
      <w:r>
        <w:separator/>
      </w:r>
    </w:p>
  </w:footnote>
  <w:footnote w:type="continuationSeparator" w:id="0">
    <w:p w14:paraId="6B5C535A" w14:textId="77777777" w:rsidR="00491BA9" w:rsidRDefault="00491BA9">
      <w:r>
        <w:continuationSeparator/>
      </w:r>
    </w:p>
  </w:footnote>
  <w:footnote w:type="continuationNotice" w:id="1">
    <w:p w14:paraId="43ACE3B8" w14:textId="77777777" w:rsidR="00491BA9" w:rsidRDefault="00491B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3FF" w14:textId="39C1FC17" w:rsidR="00E15C84" w:rsidRDefault="00E15C84" w:rsidP="00B312E9">
    <w:pPr>
      <w:pStyle w:val="Header"/>
      <w:framePr w:hSpace="187" w:wrap="auto" w:vAnchor="page" w:hAnchor="margin" w:xAlign="right" w:y="433"/>
    </w:pPr>
    <w:r>
      <w:t>Doc Ref:</w:t>
    </w:r>
    <w:r w:rsidRPr="00CC4FA6">
      <w:rPr>
        <w:rStyle w:val="HighlightedVariable"/>
      </w:rPr>
      <w:t xml:space="preserve"> </w:t>
    </w:r>
  </w:p>
  <w:p w14:paraId="3ECCA401" w14:textId="7217806D" w:rsidR="00E15C84" w:rsidRDefault="00B50F07" w:rsidP="00E31556">
    <w:pPr>
      <w:pStyle w:val="Header"/>
    </w:pPr>
    <w:fldSimple w:instr="TITLE   \* MERGEFORMAT">
      <w:r w:rsidR="008C75D7">
        <w:t>Integration</w:t>
      </w:r>
      <w:r w:rsidR="00E15C84">
        <w:t xml:space="preserve"> Promotion Guide</w:t>
      </w:r>
    </w:fldSimple>
  </w:p>
  <w:p w14:paraId="3ECCA402" w14:textId="77777777" w:rsidR="00E15C84" w:rsidRPr="00E2312A" w:rsidRDefault="00E15C84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CA409" w14:textId="618888AB" w:rsidR="00E15C84" w:rsidRPr="00A512F7" w:rsidRDefault="00E15C84" w:rsidP="00C30DAE">
    <w:r>
      <w:rPr>
        <w:noProof/>
        <w:lang w:val="en-AU" w:eastAsia="en-AU"/>
      </w:rPr>
      <w:drawing>
        <wp:inline distT="0" distB="0" distL="0" distR="0" wp14:anchorId="3ECCA40B" wp14:editId="3ECCA40C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  <w:r w:rsidR="00221835" w:rsidRPr="00E839D0">
      <w:rPr>
        <w:noProof/>
        <w:lang w:val="de-DE" w:eastAsia="de-DE"/>
      </w:rPr>
      <w:drawing>
        <wp:inline distT="0" distB="0" distL="0" distR="0" wp14:anchorId="4DF001E1" wp14:editId="0B84F4F3">
          <wp:extent cx="1351721" cy="301450"/>
          <wp:effectExtent l="0" t="0" r="1270" b="3810"/>
          <wp:docPr id="1400344915" name="Picture 1400344915" descr="A purpl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529738" name="Picture 1940529738" descr="A purple letters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358368" cy="302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4511"/>
    <w:multiLevelType w:val="multilevel"/>
    <w:tmpl w:val="C0E45F52"/>
    <w:lvl w:ilvl="0">
      <w:start w:val="2"/>
      <w:numFmt w:val="decimal"/>
      <w:lvlText w:val="%1."/>
      <w:lvlJc w:val="left"/>
      <w:pPr>
        <w:tabs>
          <w:tab w:val="num" w:pos="905"/>
        </w:tabs>
        <w:ind w:left="905" w:hanging="360"/>
      </w:pPr>
    </w:lvl>
    <w:lvl w:ilvl="1">
      <w:start w:val="1"/>
      <w:numFmt w:val="decimal"/>
      <w:lvlText w:val="%2."/>
      <w:lvlJc w:val="left"/>
      <w:pPr>
        <w:tabs>
          <w:tab w:val="num" w:pos="1625"/>
        </w:tabs>
        <w:ind w:left="1625" w:hanging="360"/>
      </w:pPr>
    </w:lvl>
    <w:lvl w:ilvl="2">
      <w:start w:val="1"/>
      <w:numFmt w:val="decimal"/>
      <w:lvlText w:val="%3."/>
      <w:lvlJc w:val="left"/>
      <w:pPr>
        <w:tabs>
          <w:tab w:val="num" w:pos="2345"/>
        </w:tabs>
        <w:ind w:left="2345" w:hanging="360"/>
      </w:pPr>
    </w:lvl>
    <w:lvl w:ilvl="3" w:tentative="1">
      <w:start w:val="1"/>
      <w:numFmt w:val="decimal"/>
      <w:lvlText w:val="%4."/>
      <w:lvlJc w:val="left"/>
      <w:pPr>
        <w:tabs>
          <w:tab w:val="num" w:pos="3065"/>
        </w:tabs>
        <w:ind w:left="3065" w:hanging="360"/>
      </w:pPr>
    </w:lvl>
    <w:lvl w:ilvl="4" w:tentative="1">
      <w:start w:val="1"/>
      <w:numFmt w:val="decimal"/>
      <w:lvlText w:val="%5."/>
      <w:lvlJc w:val="left"/>
      <w:pPr>
        <w:tabs>
          <w:tab w:val="num" w:pos="3785"/>
        </w:tabs>
        <w:ind w:left="3785" w:hanging="360"/>
      </w:pPr>
    </w:lvl>
    <w:lvl w:ilvl="5" w:tentative="1">
      <w:start w:val="1"/>
      <w:numFmt w:val="decimal"/>
      <w:lvlText w:val="%6."/>
      <w:lvlJc w:val="left"/>
      <w:pPr>
        <w:tabs>
          <w:tab w:val="num" w:pos="4505"/>
        </w:tabs>
        <w:ind w:left="4505" w:hanging="360"/>
      </w:pPr>
    </w:lvl>
    <w:lvl w:ilvl="6" w:tentative="1">
      <w:start w:val="1"/>
      <w:numFmt w:val="decimal"/>
      <w:lvlText w:val="%7."/>
      <w:lvlJc w:val="left"/>
      <w:pPr>
        <w:tabs>
          <w:tab w:val="num" w:pos="5225"/>
        </w:tabs>
        <w:ind w:left="5225" w:hanging="360"/>
      </w:pPr>
    </w:lvl>
    <w:lvl w:ilvl="7" w:tentative="1">
      <w:start w:val="1"/>
      <w:numFmt w:val="decimal"/>
      <w:lvlText w:val="%8."/>
      <w:lvlJc w:val="left"/>
      <w:pPr>
        <w:tabs>
          <w:tab w:val="num" w:pos="5945"/>
        </w:tabs>
        <w:ind w:left="5945" w:hanging="360"/>
      </w:pPr>
    </w:lvl>
    <w:lvl w:ilvl="8" w:tentative="1">
      <w:start w:val="1"/>
      <w:numFmt w:val="decimal"/>
      <w:lvlText w:val="%9."/>
      <w:lvlJc w:val="left"/>
      <w:pPr>
        <w:tabs>
          <w:tab w:val="num" w:pos="6665"/>
        </w:tabs>
        <w:ind w:left="6665" w:hanging="360"/>
      </w:pPr>
    </w:lvl>
  </w:abstractNum>
  <w:abstractNum w:abstractNumId="1" w15:restartNumberingAfterBreak="0">
    <w:nsid w:val="024539FC"/>
    <w:multiLevelType w:val="hybridMultilevel"/>
    <w:tmpl w:val="2892B50A"/>
    <w:lvl w:ilvl="0" w:tplc="3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4B7249"/>
    <w:multiLevelType w:val="hybridMultilevel"/>
    <w:tmpl w:val="B72A7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F134A"/>
    <w:multiLevelType w:val="hybridMultilevel"/>
    <w:tmpl w:val="53660348"/>
    <w:lvl w:ilvl="0" w:tplc="FFFFFFFF">
      <w:start w:val="1"/>
      <w:numFmt w:val="decimal"/>
      <w:lvlText w:val="%1."/>
      <w:lvlJc w:val="left"/>
      <w:pPr>
        <w:ind w:left="1719" w:hanging="360"/>
      </w:pPr>
    </w:lvl>
    <w:lvl w:ilvl="1" w:tplc="FFFFFFFF" w:tentative="1">
      <w:start w:val="1"/>
      <w:numFmt w:val="lowerLetter"/>
      <w:lvlText w:val="%2."/>
      <w:lvlJc w:val="left"/>
      <w:pPr>
        <w:ind w:left="2439" w:hanging="360"/>
      </w:pPr>
    </w:lvl>
    <w:lvl w:ilvl="2" w:tplc="FFFFFFFF" w:tentative="1">
      <w:start w:val="1"/>
      <w:numFmt w:val="lowerRoman"/>
      <w:lvlText w:val="%3."/>
      <w:lvlJc w:val="right"/>
      <w:pPr>
        <w:ind w:left="3159" w:hanging="180"/>
      </w:pPr>
    </w:lvl>
    <w:lvl w:ilvl="3" w:tplc="FFFFFFFF" w:tentative="1">
      <w:start w:val="1"/>
      <w:numFmt w:val="decimal"/>
      <w:lvlText w:val="%4."/>
      <w:lvlJc w:val="left"/>
      <w:pPr>
        <w:ind w:left="3879" w:hanging="360"/>
      </w:pPr>
    </w:lvl>
    <w:lvl w:ilvl="4" w:tplc="FFFFFFFF" w:tentative="1">
      <w:start w:val="1"/>
      <w:numFmt w:val="lowerLetter"/>
      <w:lvlText w:val="%5."/>
      <w:lvlJc w:val="left"/>
      <w:pPr>
        <w:ind w:left="4599" w:hanging="360"/>
      </w:pPr>
    </w:lvl>
    <w:lvl w:ilvl="5" w:tplc="FFFFFFFF" w:tentative="1">
      <w:start w:val="1"/>
      <w:numFmt w:val="lowerRoman"/>
      <w:lvlText w:val="%6."/>
      <w:lvlJc w:val="right"/>
      <w:pPr>
        <w:ind w:left="5319" w:hanging="180"/>
      </w:pPr>
    </w:lvl>
    <w:lvl w:ilvl="6" w:tplc="FFFFFFFF" w:tentative="1">
      <w:start w:val="1"/>
      <w:numFmt w:val="decimal"/>
      <w:lvlText w:val="%7."/>
      <w:lvlJc w:val="left"/>
      <w:pPr>
        <w:ind w:left="6039" w:hanging="360"/>
      </w:pPr>
    </w:lvl>
    <w:lvl w:ilvl="7" w:tplc="FFFFFFFF" w:tentative="1">
      <w:start w:val="1"/>
      <w:numFmt w:val="lowerLetter"/>
      <w:lvlText w:val="%8."/>
      <w:lvlJc w:val="left"/>
      <w:pPr>
        <w:ind w:left="6759" w:hanging="360"/>
      </w:pPr>
    </w:lvl>
    <w:lvl w:ilvl="8" w:tplc="FFFFFFFF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5" w15:restartNumberingAfterBreak="0">
    <w:nsid w:val="09DC5C83"/>
    <w:multiLevelType w:val="hybridMultilevel"/>
    <w:tmpl w:val="ADD2CE5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269BB"/>
    <w:multiLevelType w:val="hybridMultilevel"/>
    <w:tmpl w:val="F72272B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92BC4"/>
    <w:multiLevelType w:val="hybridMultilevel"/>
    <w:tmpl w:val="88D4A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44C84"/>
    <w:multiLevelType w:val="hybridMultilevel"/>
    <w:tmpl w:val="1752F578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C3A4072E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5503506"/>
    <w:multiLevelType w:val="multilevel"/>
    <w:tmpl w:val="EC2E4A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  <w:b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4843"/>
        </w:tabs>
        <w:ind w:left="4843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0" w15:restartNumberingAfterBreak="0">
    <w:nsid w:val="298D487E"/>
    <w:multiLevelType w:val="hybridMultilevel"/>
    <w:tmpl w:val="A12EF9AE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B98339E"/>
    <w:multiLevelType w:val="hybridMultilevel"/>
    <w:tmpl w:val="A87C33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764567"/>
    <w:multiLevelType w:val="hybridMultilevel"/>
    <w:tmpl w:val="BB3698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2D4FBE4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FF05970"/>
    <w:multiLevelType w:val="hybridMultilevel"/>
    <w:tmpl w:val="9AF2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45B9D"/>
    <w:multiLevelType w:val="hybridMultilevel"/>
    <w:tmpl w:val="B72A77B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30B8C"/>
    <w:multiLevelType w:val="hybridMultilevel"/>
    <w:tmpl w:val="7FF2E7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C75C4"/>
    <w:multiLevelType w:val="hybridMultilevel"/>
    <w:tmpl w:val="E4484202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BF855FB"/>
    <w:multiLevelType w:val="hybridMultilevel"/>
    <w:tmpl w:val="5FAE31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8419D4"/>
    <w:multiLevelType w:val="hybridMultilevel"/>
    <w:tmpl w:val="2C62086E"/>
    <w:lvl w:ilvl="0" w:tplc="B5E800F0">
      <w:start w:val="4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1EB2176"/>
    <w:multiLevelType w:val="hybridMultilevel"/>
    <w:tmpl w:val="C79C6348"/>
    <w:lvl w:ilvl="0" w:tplc="3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1" w15:restartNumberingAfterBreak="0">
    <w:nsid w:val="47485EBC"/>
    <w:multiLevelType w:val="hybridMultilevel"/>
    <w:tmpl w:val="7C6476A0"/>
    <w:lvl w:ilvl="0" w:tplc="92EE62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C29AF"/>
    <w:multiLevelType w:val="hybridMultilevel"/>
    <w:tmpl w:val="B72A7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03AA1"/>
    <w:multiLevelType w:val="hybridMultilevel"/>
    <w:tmpl w:val="7C6476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9135D"/>
    <w:multiLevelType w:val="hybridMultilevel"/>
    <w:tmpl w:val="53660348"/>
    <w:lvl w:ilvl="0" w:tplc="3409000F">
      <w:start w:val="1"/>
      <w:numFmt w:val="decimal"/>
      <w:lvlText w:val="%1."/>
      <w:lvlJc w:val="left"/>
      <w:pPr>
        <w:ind w:left="1719" w:hanging="360"/>
      </w:pPr>
    </w:lvl>
    <w:lvl w:ilvl="1" w:tplc="34090019" w:tentative="1">
      <w:start w:val="1"/>
      <w:numFmt w:val="lowerLetter"/>
      <w:lvlText w:val="%2."/>
      <w:lvlJc w:val="left"/>
      <w:pPr>
        <w:ind w:left="2439" w:hanging="360"/>
      </w:pPr>
    </w:lvl>
    <w:lvl w:ilvl="2" w:tplc="3409001B" w:tentative="1">
      <w:start w:val="1"/>
      <w:numFmt w:val="lowerRoman"/>
      <w:lvlText w:val="%3."/>
      <w:lvlJc w:val="right"/>
      <w:pPr>
        <w:ind w:left="3159" w:hanging="180"/>
      </w:pPr>
    </w:lvl>
    <w:lvl w:ilvl="3" w:tplc="3409000F" w:tentative="1">
      <w:start w:val="1"/>
      <w:numFmt w:val="decimal"/>
      <w:lvlText w:val="%4."/>
      <w:lvlJc w:val="left"/>
      <w:pPr>
        <w:ind w:left="3879" w:hanging="360"/>
      </w:pPr>
    </w:lvl>
    <w:lvl w:ilvl="4" w:tplc="34090019" w:tentative="1">
      <w:start w:val="1"/>
      <w:numFmt w:val="lowerLetter"/>
      <w:lvlText w:val="%5."/>
      <w:lvlJc w:val="left"/>
      <w:pPr>
        <w:ind w:left="4599" w:hanging="360"/>
      </w:pPr>
    </w:lvl>
    <w:lvl w:ilvl="5" w:tplc="3409001B" w:tentative="1">
      <w:start w:val="1"/>
      <w:numFmt w:val="lowerRoman"/>
      <w:lvlText w:val="%6."/>
      <w:lvlJc w:val="right"/>
      <w:pPr>
        <w:ind w:left="5319" w:hanging="180"/>
      </w:pPr>
    </w:lvl>
    <w:lvl w:ilvl="6" w:tplc="3409000F" w:tentative="1">
      <w:start w:val="1"/>
      <w:numFmt w:val="decimal"/>
      <w:lvlText w:val="%7."/>
      <w:lvlJc w:val="left"/>
      <w:pPr>
        <w:ind w:left="6039" w:hanging="360"/>
      </w:pPr>
    </w:lvl>
    <w:lvl w:ilvl="7" w:tplc="34090019" w:tentative="1">
      <w:start w:val="1"/>
      <w:numFmt w:val="lowerLetter"/>
      <w:lvlText w:val="%8."/>
      <w:lvlJc w:val="left"/>
      <w:pPr>
        <w:ind w:left="6759" w:hanging="360"/>
      </w:pPr>
    </w:lvl>
    <w:lvl w:ilvl="8" w:tplc="3409001B" w:tentative="1">
      <w:start w:val="1"/>
      <w:numFmt w:val="lowerRoman"/>
      <w:lvlText w:val="%9."/>
      <w:lvlJc w:val="right"/>
      <w:pPr>
        <w:ind w:left="7479" w:hanging="180"/>
      </w:pPr>
    </w:lvl>
  </w:abstractNum>
  <w:abstractNum w:abstractNumId="25" w15:restartNumberingAfterBreak="0">
    <w:nsid w:val="5B447B29"/>
    <w:multiLevelType w:val="multilevel"/>
    <w:tmpl w:val="6FAE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0072DF9"/>
    <w:multiLevelType w:val="hybridMultilevel"/>
    <w:tmpl w:val="B4744F72"/>
    <w:lvl w:ilvl="0" w:tplc="1C2C4E22">
      <w:start w:val="1"/>
      <w:numFmt w:val="decimal"/>
      <w:lvlText w:val="%1."/>
      <w:lvlJc w:val="left"/>
      <w:pPr>
        <w:ind w:left="2062" w:hanging="360"/>
      </w:pPr>
      <w:rPr>
        <w:color w:val="auto"/>
      </w:r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093363B"/>
    <w:multiLevelType w:val="hybridMultilevel"/>
    <w:tmpl w:val="B4EA2B30"/>
    <w:lvl w:ilvl="0" w:tplc="3409000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3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25" w:hanging="360"/>
      </w:pPr>
      <w:rPr>
        <w:rFonts w:ascii="Wingdings" w:hAnsi="Wingdings" w:hint="default"/>
      </w:rPr>
    </w:lvl>
  </w:abstractNum>
  <w:abstractNum w:abstractNumId="29" w15:restartNumberingAfterBreak="0">
    <w:nsid w:val="626E7213"/>
    <w:multiLevelType w:val="multilevel"/>
    <w:tmpl w:val="96DE383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63C41914"/>
    <w:multiLevelType w:val="hybridMultilevel"/>
    <w:tmpl w:val="7D82557A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43C1697"/>
    <w:multiLevelType w:val="hybridMultilevel"/>
    <w:tmpl w:val="DDC2E336"/>
    <w:lvl w:ilvl="0" w:tplc="BB30C414">
      <w:start w:val="201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5B22354"/>
    <w:multiLevelType w:val="hybridMultilevel"/>
    <w:tmpl w:val="1E5E6B36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CA95476"/>
    <w:multiLevelType w:val="hybridMultilevel"/>
    <w:tmpl w:val="FCCE2B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71E9C"/>
    <w:multiLevelType w:val="hybridMultilevel"/>
    <w:tmpl w:val="80E8AB72"/>
    <w:lvl w:ilvl="0" w:tplc="3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7431DE0"/>
    <w:multiLevelType w:val="multilevel"/>
    <w:tmpl w:val="A0AEA1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33A59"/>
    <w:multiLevelType w:val="hybridMultilevel"/>
    <w:tmpl w:val="573C220E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8" w15:restartNumberingAfterBreak="0">
    <w:nsid w:val="78A94FAB"/>
    <w:multiLevelType w:val="multilevel"/>
    <w:tmpl w:val="96DE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227209"/>
    <w:multiLevelType w:val="hybridMultilevel"/>
    <w:tmpl w:val="65640AA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EC6B61"/>
    <w:multiLevelType w:val="hybridMultilevel"/>
    <w:tmpl w:val="A4004266"/>
    <w:lvl w:ilvl="0" w:tplc="3409000F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34090003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num w:numId="1" w16cid:durableId="2045252108">
    <w:abstractNumId w:val="9"/>
  </w:num>
  <w:num w:numId="2" w16cid:durableId="105538471">
    <w:abstractNumId w:val="26"/>
  </w:num>
  <w:num w:numId="3" w16cid:durableId="450243359">
    <w:abstractNumId w:val="33"/>
  </w:num>
  <w:num w:numId="4" w16cid:durableId="1730109715">
    <w:abstractNumId w:val="13"/>
  </w:num>
  <w:num w:numId="5" w16cid:durableId="1927223021">
    <w:abstractNumId w:val="16"/>
  </w:num>
  <w:num w:numId="6" w16cid:durableId="1478958697">
    <w:abstractNumId w:val="12"/>
  </w:num>
  <w:num w:numId="7" w16cid:durableId="1272778614">
    <w:abstractNumId w:val="31"/>
  </w:num>
  <w:num w:numId="8" w16cid:durableId="1541434315">
    <w:abstractNumId w:val="15"/>
  </w:num>
  <w:num w:numId="9" w16cid:durableId="719981462">
    <w:abstractNumId w:val="9"/>
    <w:lvlOverride w:ilvl="0">
      <w:startOverride w:val="3"/>
    </w:lvlOverride>
    <w:lvlOverride w:ilvl="1">
      <w:startOverride w:val="4"/>
    </w:lvlOverride>
    <w:lvlOverride w:ilvl="2">
      <w:startOverride w:val="1"/>
    </w:lvlOverride>
  </w:num>
  <w:num w:numId="10" w16cid:durableId="20132162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4834179">
    <w:abstractNumId w:val="25"/>
  </w:num>
  <w:num w:numId="12" w16cid:durableId="393429693">
    <w:abstractNumId w:val="36"/>
  </w:num>
  <w:num w:numId="13" w16cid:durableId="20618961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9354055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95516984">
    <w:abstractNumId w:val="0"/>
  </w:num>
  <w:num w:numId="16" w16cid:durableId="1180854568">
    <w:abstractNumId w:val="39"/>
  </w:num>
  <w:num w:numId="17" w16cid:durableId="2024242260">
    <w:abstractNumId w:val="6"/>
  </w:num>
  <w:num w:numId="18" w16cid:durableId="91161967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70481025">
    <w:abstractNumId w:val="30"/>
  </w:num>
  <w:num w:numId="20" w16cid:durableId="1795514245">
    <w:abstractNumId w:val="35"/>
  </w:num>
  <w:num w:numId="21" w16cid:durableId="1434280142">
    <w:abstractNumId w:val="1"/>
  </w:num>
  <w:num w:numId="22" w16cid:durableId="485098730">
    <w:abstractNumId w:val="19"/>
  </w:num>
  <w:num w:numId="23" w16cid:durableId="640156737">
    <w:abstractNumId w:val="3"/>
  </w:num>
  <w:num w:numId="24" w16cid:durableId="1646006418">
    <w:abstractNumId w:val="22"/>
  </w:num>
  <w:num w:numId="25" w16cid:durableId="739207871">
    <w:abstractNumId w:val="7"/>
  </w:num>
  <w:num w:numId="26" w16cid:durableId="232280925">
    <w:abstractNumId w:val="32"/>
  </w:num>
  <w:num w:numId="27" w16cid:durableId="427893455">
    <w:abstractNumId w:val="5"/>
  </w:num>
  <w:num w:numId="28" w16cid:durableId="356930496">
    <w:abstractNumId w:val="20"/>
  </w:num>
  <w:num w:numId="29" w16cid:durableId="2782979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48030603">
    <w:abstractNumId w:val="8"/>
  </w:num>
  <w:num w:numId="31" w16cid:durableId="255141831">
    <w:abstractNumId w:val="10"/>
  </w:num>
  <w:num w:numId="32" w16cid:durableId="905800702">
    <w:abstractNumId w:val="17"/>
  </w:num>
  <w:num w:numId="33" w16cid:durableId="569312552">
    <w:abstractNumId w:val="18"/>
  </w:num>
  <w:num w:numId="34" w16cid:durableId="383531009">
    <w:abstractNumId w:val="11"/>
  </w:num>
  <w:num w:numId="35" w16cid:durableId="1621380385">
    <w:abstractNumId w:val="21"/>
  </w:num>
  <w:num w:numId="36" w16cid:durableId="1529877464">
    <w:abstractNumId w:val="14"/>
  </w:num>
  <w:num w:numId="37" w16cid:durableId="1988706918">
    <w:abstractNumId w:val="40"/>
  </w:num>
  <w:num w:numId="38" w16cid:durableId="1370300950">
    <w:abstractNumId w:val="24"/>
  </w:num>
  <w:num w:numId="39" w16cid:durableId="425229964">
    <w:abstractNumId w:val="2"/>
  </w:num>
  <w:num w:numId="40" w16cid:durableId="22756006">
    <w:abstractNumId w:val="23"/>
  </w:num>
  <w:num w:numId="41" w16cid:durableId="797140462">
    <w:abstractNumId w:val="4"/>
  </w:num>
  <w:num w:numId="42" w16cid:durableId="2005742361">
    <w:abstractNumId w:val="34"/>
  </w:num>
  <w:num w:numId="43" w16cid:durableId="1270747092">
    <w:abstractNumId w:val="28"/>
  </w:num>
  <w:num w:numId="44" w16cid:durableId="1342973419">
    <w:abstractNumId w:val="27"/>
  </w:num>
  <w:num w:numId="45" w16cid:durableId="438455857">
    <w:abstractNumId w:val="3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  <w:docVar w:name="#__DeliveryData" w:val="&lt;Subject&gt;"/>
    <w:docVar w:name="#__IN-014 Y2" w:val="&lt;Project Name&gt;"/>
    <w:docVar w:name="#__Partner: Tesco" w:val="&lt;Subject&gt;"/>
    <w:docVar w:name="&lt;Project Name&gt;" w:val="IN-014 Y2"/>
    <w:docVar w:name="&lt;Subject&gt;" w:val="DeliveryData"/>
  </w:docVars>
  <w:rsids>
    <w:rsidRoot w:val="00941EF9"/>
    <w:rsid w:val="000013D8"/>
    <w:rsid w:val="0000254E"/>
    <w:rsid w:val="00003964"/>
    <w:rsid w:val="0000407D"/>
    <w:rsid w:val="000056E1"/>
    <w:rsid w:val="00006E22"/>
    <w:rsid w:val="00010332"/>
    <w:rsid w:val="00011112"/>
    <w:rsid w:val="00011743"/>
    <w:rsid w:val="00011B6F"/>
    <w:rsid w:val="000129A1"/>
    <w:rsid w:val="00012CDB"/>
    <w:rsid w:val="00012EF4"/>
    <w:rsid w:val="0001363C"/>
    <w:rsid w:val="00013FAA"/>
    <w:rsid w:val="000148A6"/>
    <w:rsid w:val="00020C36"/>
    <w:rsid w:val="00020F7A"/>
    <w:rsid w:val="000219C8"/>
    <w:rsid w:val="00022A76"/>
    <w:rsid w:val="0002590F"/>
    <w:rsid w:val="00025BD7"/>
    <w:rsid w:val="00025C4C"/>
    <w:rsid w:val="00026A6C"/>
    <w:rsid w:val="0002711E"/>
    <w:rsid w:val="00027427"/>
    <w:rsid w:val="000275B2"/>
    <w:rsid w:val="000305D2"/>
    <w:rsid w:val="000308B2"/>
    <w:rsid w:val="00030E17"/>
    <w:rsid w:val="00031144"/>
    <w:rsid w:val="0003129A"/>
    <w:rsid w:val="00031AA9"/>
    <w:rsid w:val="00031F4A"/>
    <w:rsid w:val="00033A89"/>
    <w:rsid w:val="0003408B"/>
    <w:rsid w:val="000343B7"/>
    <w:rsid w:val="00035E36"/>
    <w:rsid w:val="000360AD"/>
    <w:rsid w:val="00036A6E"/>
    <w:rsid w:val="00036C42"/>
    <w:rsid w:val="00037148"/>
    <w:rsid w:val="00037EDD"/>
    <w:rsid w:val="00041575"/>
    <w:rsid w:val="000417D0"/>
    <w:rsid w:val="00042912"/>
    <w:rsid w:val="00042BB4"/>
    <w:rsid w:val="000432AC"/>
    <w:rsid w:val="00044E50"/>
    <w:rsid w:val="00045D27"/>
    <w:rsid w:val="000467B1"/>
    <w:rsid w:val="00047A2F"/>
    <w:rsid w:val="00047A31"/>
    <w:rsid w:val="00047CD1"/>
    <w:rsid w:val="000508DD"/>
    <w:rsid w:val="000511DA"/>
    <w:rsid w:val="00051E82"/>
    <w:rsid w:val="000551A1"/>
    <w:rsid w:val="000561BF"/>
    <w:rsid w:val="0005679C"/>
    <w:rsid w:val="00060A99"/>
    <w:rsid w:val="000622AB"/>
    <w:rsid w:val="00063C11"/>
    <w:rsid w:val="0006600B"/>
    <w:rsid w:val="00066506"/>
    <w:rsid w:val="0006723E"/>
    <w:rsid w:val="00070C78"/>
    <w:rsid w:val="0007163F"/>
    <w:rsid w:val="00071EB6"/>
    <w:rsid w:val="000727CA"/>
    <w:rsid w:val="00072AC5"/>
    <w:rsid w:val="00073031"/>
    <w:rsid w:val="00075203"/>
    <w:rsid w:val="0007608C"/>
    <w:rsid w:val="00076805"/>
    <w:rsid w:val="000775C7"/>
    <w:rsid w:val="000810F4"/>
    <w:rsid w:val="00082825"/>
    <w:rsid w:val="0008318D"/>
    <w:rsid w:val="0008321C"/>
    <w:rsid w:val="000862C2"/>
    <w:rsid w:val="000900B5"/>
    <w:rsid w:val="00091DDA"/>
    <w:rsid w:val="0009238D"/>
    <w:rsid w:val="00092DDF"/>
    <w:rsid w:val="000936C0"/>
    <w:rsid w:val="00094309"/>
    <w:rsid w:val="00094317"/>
    <w:rsid w:val="00095B47"/>
    <w:rsid w:val="00097857"/>
    <w:rsid w:val="000A1616"/>
    <w:rsid w:val="000A248C"/>
    <w:rsid w:val="000A292D"/>
    <w:rsid w:val="000A2F75"/>
    <w:rsid w:val="000A3436"/>
    <w:rsid w:val="000A43B6"/>
    <w:rsid w:val="000A4FD4"/>
    <w:rsid w:val="000A6050"/>
    <w:rsid w:val="000A6A26"/>
    <w:rsid w:val="000A7496"/>
    <w:rsid w:val="000B0CDF"/>
    <w:rsid w:val="000B0DD6"/>
    <w:rsid w:val="000B23A2"/>
    <w:rsid w:val="000B2DCD"/>
    <w:rsid w:val="000B2FC4"/>
    <w:rsid w:val="000B403B"/>
    <w:rsid w:val="000B4ACF"/>
    <w:rsid w:val="000B618C"/>
    <w:rsid w:val="000B71C2"/>
    <w:rsid w:val="000C0834"/>
    <w:rsid w:val="000C093F"/>
    <w:rsid w:val="000C0C02"/>
    <w:rsid w:val="000C1201"/>
    <w:rsid w:val="000C3395"/>
    <w:rsid w:val="000C6C50"/>
    <w:rsid w:val="000D0AA0"/>
    <w:rsid w:val="000D255D"/>
    <w:rsid w:val="000D3F6F"/>
    <w:rsid w:val="000D487B"/>
    <w:rsid w:val="000D4EC2"/>
    <w:rsid w:val="000D55A9"/>
    <w:rsid w:val="000D6BB9"/>
    <w:rsid w:val="000D7A29"/>
    <w:rsid w:val="000E0657"/>
    <w:rsid w:val="000E16A0"/>
    <w:rsid w:val="000E3BB6"/>
    <w:rsid w:val="000E7207"/>
    <w:rsid w:val="000F29C6"/>
    <w:rsid w:val="000F315E"/>
    <w:rsid w:val="000F443F"/>
    <w:rsid w:val="000F630D"/>
    <w:rsid w:val="000F673C"/>
    <w:rsid w:val="000F7BA8"/>
    <w:rsid w:val="000F7FB7"/>
    <w:rsid w:val="00100233"/>
    <w:rsid w:val="001007EC"/>
    <w:rsid w:val="00101352"/>
    <w:rsid w:val="00102DB5"/>
    <w:rsid w:val="00102F3F"/>
    <w:rsid w:val="0010362A"/>
    <w:rsid w:val="00104535"/>
    <w:rsid w:val="00104DC2"/>
    <w:rsid w:val="001061E9"/>
    <w:rsid w:val="0010674B"/>
    <w:rsid w:val="00106C7A"/>
    <w:rsid w:val="001103F9"/>
    <w:rsid w:val="001104C6"/>
    <w:rsid w:val="00112008"/>
    <w:rsid w:val="00114990"/>
    <w:rsid w:val="0011528F"/>
    <w:rsid w:val="001165BD"/>
    <w:rsid w:val="00116B44"/>
    <w:rsid w:val="00117341"/>
    <w:rsid w:val="001177C2"/>
    <w:rsid w:val="00117C3B"/>
    <w:rsid w:val="00121195"/>
    <w:rsid w:val="001247D3"/>
    <w:rsid w:val="0012698C"/>
    <w:rsid w:val="00126CCD"/>
    <w:rsid w:val="00130689"/>
    <w:rsid w:val="00130C94"/>
    <w:rsid w:val="00131CFE"/>
    <w:rsid w:val="00132343"/>
    <w:rsid w:val="00133184"/>
    <w:rsid w:val="00133AD7"/>
    <w:rsid w:val="00133E6B"/>
    <w:rsid w:val="00134E10"/>
    <w:rsid w:val="001360F5"/>
    <w:rsid w:val="00136259"/>
    <w:rsid w:val="00136BA7"/>
    <w:rsid w:val="00137652"/>
    <w:rsid w:val="001425D4"/>
    <w:rsid w:val="00142B21"/>
    <w:rsid w:val="00142FB6"/>
    <w:rsid w:val="0014445C"/>
    <w:rsid w:val="0014486E"/>
    <w:rsid w:val="00144C3B"/>
    <w:rsid w:val="00152D40"/>
    <w:rsid w:val="0015422E"/>
    <w:rsid w:val="00155285"/>
    <w:rsid w:val="0015596E"/>
    <w:rsid w:val="00155F84"/>
    <w:rsid w:val="001560BB"/>
    <w:rsid w:val="00157D11"/>
    <w:rsid w:val="0016075E"/>
    <w:rsid w:val="00160BAC"/>
    <w:rsid w:val="00161E8B"/>
    <w:rsid w:val="00162814"/>
    <w:rsid w:val="00162873"/>
    <w:rsid w:val="00165FEC"/>
    <w:rsid w:val="00171240"/>
    <w:rsid w:val="00171757"/>
    <w:rsid w:val="0017205F"/>
    <w:rsid w:val="00174505"/>
    <w:rsid w:val="00175FD0"/>
    <w:rsid w:val="00177AF9"/>
    <w:rsid w:val="00181E2A"/>
    <w:rsid w:val="00181E93"/>
    <w:rsid w:val="00182BFF"/>
    <w:rsid w:val="001843DC"/>
    <w:rsid w:val="00184C3A"/>
    <w:rsid w:val="001902D6"/>
    <w:rsid w:val="001908D3"/>
    <w:rsid w:val="00191B44"/>
    <w:rsid w:val="00191B71"/>
    <w:rsid w:val="00192095"/>
    <w:rsid w:val="001920FD"/>
    <w:rsid w:val="00192293"/>
    <w:rsid w:val="00193118"/>
    <w:rsid w:val="00194236"/>
    <w:rsid w:val="00196426"/>
    <w:rsid w:val="00197C8B"/>
    <w:rsid w:val="001A13F4"/>
    <w:rsid w:val="001A15EB"/>
    <w:rsid w:val="001A2D77"/>
    <w:rsid w:val="001A3370"/>
    <w:rsid w:val="001A3CDD"/>
    <w:rsid w:val="001A41EF"/>
    <w:rsid w:val="001A46DA"/>
    <w:rsid w:val="001A5096"/>
    <w:rsid w:val="001A5CD0"/>
    <w:rsid w:val="001A6B21"/>
    <w:rsid w:val="001A743A"/>
    <w:rsid w:val="001A7F9A"/>
    <w:rsid w:val="001B08A0"/>
    <w:rsid w:val="001B2B36"/>
    <w:rsid w:val="001B2B74"/>
    <w:rsid w:val="001B47E6"/>
    <w:rsid w:val="001B4E9A"/>
    <w:rsid w:val="001B5253"/>
    <w:rsid w:val="001B611C"/>
    <w:rsid w:val="001B77D3"/>
    <w:rsid w:val="001B78C5"/>
    <w:rsid w:val="001C2812"/>
    <w:rsid w:val="001C3173"/>
    <w:rsid w:val="001C35A4"/>
    <w:rsid w:val="001C4E72"/>
    <w:rsid w:val="001C5BE6"/>
    <w:rsid w:val="001C633A"/>
    <w:rsid w:val="001C6F26"/>
    <w:rsid w:val="001C7425"/>
    <w:rsid w:val="001C7F3B"/>
    <w:rsid w:val="001D1F89"/>
    <w:rsid w:val="001D2C64"/>
    <w:rsid w:val="001D31A0"/>
    <w:rsid w:val="001D3B72"/>
    <w:rsid w:val="001D451F"/>
    <w:rsid w:val="001D4CE8"/>
    <w:rsid w:val="001D50C6"/>
    <w:rsid w:val="001D59CB"/>
    <w:rsid w:val="001D65DD"/>
    <w:rsid w:val="001D667D"/>
    <w:rsid w:val="001D71CD"/>
    <w:rsid w:val="001D7E83"/>
    <w:rsid w:val="001E34E9"/>
    <w:rsid w:val="001E49DF"/>
    <w:rsid w:val="001E5B1B"/>
    <w:rsid w:val="001E7482"/>
    <w:rsid w:val="001F044B"/>
    <w:rsid w:val="001F0860"/>
    <w:rsid w:val="001F0C67"/>
    <w:rsid w:val="001F1489"/>
    <w:rsid w:val="001F1F22"/>
    <w:rsid w:val="001F1F37"/>
    <w:rsid w:val="001F5125"/>
    <w:rsid w:val="001F6610"/>
    <w:rsid w:val="001F6FF9"/>
    <w:rsid w:val="001F79A1"/>
    <w:rsid w:val="00201320"/>
    <w:rsid w:val="00202982"/>
    <w:rsid w:val="00202A0C"/>
    <w:rsid w:val="002030D6"/>
    <w:rsid w:val="002032BA"/>
    <w:rsid w:val="0020602A"/>
    <w:rsid w:val="00207AE4"/>
    <w:rsid w:val="00211B69"/>
    <w:rsid w:val="00213043"/>
    <w:rsid w:val="002131B9"/>
    <w:rsid w:val="00213211"/>
    <w:rsid w:val="00221835"/>
    <w:rsid w:val="00221E32"/>
    <w:rsid w:val="002220A7"/>
    <w:rsid w:val="0022248C"/>
    <w:rsid w:val="0022490F"/>
    <w:rsid w:val="00224B70"/>
    <w:rsid w:val="00224F67"/>
    <w:rsid w:val="00225008"/>
    <w:rsid w:val="002266FA"/>
    <w:rsid w:val="00226CDD"/>
    <w:rsid w:val="002317F4"/>
    <w:rsid w:val="00232949"/>
    <w:rsid w:val="002330FE"/>
    <w:rsid w:val="00233F30"/>
    <w:rsid w:val="002343FE"/>
    <w:rsid w:val="00234E69"/>
    <w:rsid w:val="0023638F"/>
    <w:rsid w:val="0023669D"/>
    <w:rsid w:val="00240197"/>
    <w:rsid w:val="002407DB"/>
    <w:rsid w:val="00240A1A"/>
    <w:rsid w:val="0024100A"/>
    <w:rsid w:val="00241459"/>
    <w:rsid w:val="002431A3"/>
    <w:rsid w:val="0024373D"/>
    <w:rsid w:val="00243A3A"/>
    <w:rsid w:val="00244161"/>
    <w:rsid w:val="002443B1"/>
    <w:rsid w:val="002453D6"/>
    <w:rsid w:val="00247840"/>
    <w:rsid w:val="00251587"/>
    <w:rsid w:val="00251E99"/>
    <w:rsid w:val="00252EFB"/>
    <w:rsid w:val="002530D0"/>
    <w:rsid w:val="00254E5F"/>
    <w:rsid w:val="002554F8"/>
    <w:rsid w:val="00255813"/>
    <w:rsid w:val="0025768B"/>
    <w:rsid w:val="00260B6D"/>
    <w:rsid w:val="002615BD"/>
    <w:rsid w:val="0026380B"/>
    <w:rsid w:val="00263F97"/>
    <w:rsid w:val="002654B5"/>
    <w:rsid w:val="00265664"/>
    <w:rsid w:val="00265F87"/>
    <w:rsid w:val="00266F72"/>
    <w:rsid w:val="002672F0"/>
    <w:rsid w:val="0027054E"/>
    <w:rsid w:val="00270AE2"/>
    <w:rsid w:val="00270BEC"/>
    <w:rsid w:val="00271272"/>
    <w:rsid w:val="00271A38"/>
    <w:rsid w:val="00273794"/>
    <w:rsid w:val="00273DD3"/>
    <w:rsid w:val="002769F7"/>
    <w:rsid w:val="00277C75"/>
    <w:rsid w:val="00277FB4"/>
    <w:rsid w:val="00280A1F"/>
    <w:rsid w:val="00281A6E"/>
    <w:rsid w:val="00282051"/>
    <w:rsid w:val="0028286F"/>
    <w:rsid w:val="00282C4D"/>
    <w:rsid w:val="002868AE"/>
    <w:rsid w:val="002875C4"/>
    <w:rsid w:val="00291FA5"/>
    <w:rsid w:val="00292B9E"/>
    <w:rsid w:val="00292C89"/>
    <w:rsid w:val="00295058"/>
    <w:rsid w:val="002A14E9"/>
    <w:rsid w:val="002A43EF"/>
    <w:rsid w:val="002A54E8"/>
    <w:rsid w:val="002A6A9D"/>
    <w:rsid w:val="002A6DD9"/>
    <w:rsid w:val="002B03DD"/>
    <w:rsid w:val="002B35ED"/>
    <w:rsid w:val="002B4493"/>
    <w:rsid w:val="002B5D28"/>
    <w:rsid w:val="002B5DD3"/>
    <w:rsid w:val="002B680D"/>
    <w:rsid w:val="002B7839"/>
    <w:rsid w:val="002C0BB5"/>
    <w:rsid w:val="002C328D"/>
    <w:rsid w:val="002C34E3"/>
    <w:rsid w:val="002C4BE7"/>
    <w:rsid w:val="002D081C"/>
    <w:rsid w:val="002D0EA3"/>
    <w:rsid w:val="002D1A87"/>
    <w:rsid w:val="002D1D5E"/>
    <w:rsid w:val="002D27B6"/>
    <w:rsid w:val="002D32E1"/>
    <w:rsid w:val="002D3C97"/>
    <w:rsid w:val="002D3EF8"/>
    <w:rsid w:val="002D55F5"/>
    <w:rsid w:val="002D67F5"/>
    <w:rsid w:val="002D745F"/>
    <w:rsid w:val="002E08C1"/>
    <w:rsid w:val="002E528A"/>
    <w:rsid w:val="002E5BDF"/>
    <w:rsid w:val="002E5E78"/>
    <w:rsid w:val="002E7033"/>
    <w:rsid w:val="002E70BF"/>
    <w:rsid w:val="002E79A7"/>
    <w:rsid w:val="002F0B30"/>
    <w:rsid w:val="002F1825"/>
    <w:rsid w:val="002F1E7F"/>
    <w:rsid w:val="002F337D"/>
    <w:rsid w:val="002F3402"/>
    <w:rsid w:val="002F37DF"/>
    <w:rsid w:val="002F4767"/>
    <w:rsid w:val="002F5E31"/>
    <w:rsid w:val="002F6083"/>
    <w:rsid w:val="002F639E"/>
    <w:rsid w:val="0030269A"/>
    <w:rsid w:val="00302D99"/>
    <w:rsid w:val="00302EEC"/>
    <w:rsid w:val="00302F45"/>
    <w:rsid w:val="00303C84"/>
    <w:rsid w:val="003047EE"/>
    <w:rsid w:val="003054F7"/>
    <w:rsid w:val="00305E4B"/>
    <w:rsid w:val="0030682D"/>
    <w:rsid w:val="00306FF4"/>
    <w:rsid w:val="00307A33"/>
    <w:rsid w:val="00310680"/>
    <w:rsid w:val="0031099D"/>
    <w:rsid w:val="0031113C"/>
    <w:rsid w:val="00311BF2"/>
    <w:rsid w:val="00313406"/>
    <w:rsid w:val="00313D60"/>
    <w:rsid w:val="0031457A"/>
    <w:rsid w:val="003166AD"/>
    <w:rsid w:val="003179DC"/>
    <w:rsid w:val="00317A0B"/>
    <w:rsid w:val="00320E33"/>
    <w:rsid w:val="00320F3F"/>
    <w:rsid w:val="00321693"/>
    <w:rsid w:val="00321EA6"/>
    <w:rsid w:val="00323BE7"/>
    <w:rsid w:val="00326103"/>
    <w:rsid w:val="00327958"/>
    <w:rsid w:val="00327C66"/>
    <w:rsid w:val="00330A84"/>
    <w:rsid w:val="00330CF3"/>
    <w:rsid w:val="003344AE"/>
    <w:rsid w:val="00334E72"/>
    <w:rsid w:val="003350D6"/>
    <w:rsid w:val="003355A8"/>
    <w:rsid w:val="003356B0"/>
    <w:rsid w:val="00335A4F"/>
    <w:rsid w:val="00335FF0"/>
    <w:rsid w:val="00336EF8"/>
    <w:rsid w:val="00336FBE"/>
    <w:rsid w:val="00337978"/>
    <w:rsid w:val="00337CE2"/>
    <w:rsid w:val="00340B4E"/>
    <w:rsid w:val="00340FB1"/>
    <w:rsid w:val="00343AAC"/>
    <w:rsid w:val="00344DC2"/>
    <w:rsid w:val="0034536F"/>
    <w:rsid w:val="00345A36"/>
    <w:rsid w:val="00345F63"/>
    <w:rsid w:val="00351438"/>
    <w:rsid w:val="003525AE"/>
    <w:rsid w:val="00352EF8"/>
    <w:rsid w:val="00353F6E"/>
    <w:rsid w:val="00354238"/>
    <w:rsid w:val="00356FFF"/>
    <w:rsid w:val="0035768A"/>
    <w:rsid w:val="00360309"/>
    <w:rsid w:val="00360524"/>
    <w:rsid w:val="00360BB6"/>
    <w:rsid w:val="0036187E"/>
    <w:rsid w:val="00362EA9"/>
    <w:rsid w:val="00363349"/>
    <w:rsid w:val="00363843"/>
    <w:rsid w:val="00365E57"/>
    <w:rsid w:val="0036752F"/>
    <w:rsid w:val="00367CBA"/>
    <w:rsid w:val="00370A6B"/>
    <w:rsid w:val="00370A75"/>
    <w:rsid w:val="0037126D"/>
    <w:rsid w:val="0037130C"/>
    <w:rsid w:val="00373666"/>
    <w:rsid w:val="00373745"/>
    <w:rsid w:val="00373B14"/>
    <w:rsid w:val="00375056"/>
    <w:rsid w:val="003773EA"/>
    <w:rsid w:val="0037761A"/>
    <w:rsid w:val="003800FA"/>
    <w:rsid w:val="00381438"/>
    <w:rsid w:val="003839D5"/>
    <w:rsid w:val="0038420F"/>
    <w:rsid w:val="003853C6"/>
    <w:rsid w:val="00385B6E"/>
    <w:rsid w:val="00386069"/>
    <w:rsid w:val="003875F5"/>
    <w:rsid w:val="003877E3"/>
    <w:rsid w:val="00390025"/>
    <w:rsid w:val="00391803"/>
    <w:rsid w:val="00391A0B"/>
    <w:rsid w:val="00391AC4"/>
    <w:rsid w:val="00392B13"/>
    <w:rsid w:val="00393AF0"/>
    <w:rsid w:val="00394A7E"/>
    <w:rsid w:val="003972D4"/>
    <w:rsid w:val="00397503"/>
    <w:rsid w:val="00397CBB"/>
    <w:rsid w:val="003A20DB"/>
    <w:rsid w:val="003A24A5"/>
    <w:rsid w:val="003A2EB8"/>
    <w:rsid w:val="003A2ECE"/>
    <w:rsid w:val="003A2F89"/>
    <w:rsid w:val="003A58DE"/>
    <w:rsid w:val="003A5CDC"/>
    <w:rsid w:val="003A61C6"/>
    <w:rsid w:val="003A7B84"/>
    <w:rsid w:val="003B2298"/>
    <w:rsid w:val="003B35C5"/>
    <w:rsid w:val="003B3EFF"/>
    <w:rsid w:val="003B4133"/>
    <w:rsid w:val="003B48A9"/>
    <w:rsid w:val="003B5869"/>
    <w:rsid w:val="003B5D71"/>
    <w:rsid w:val="003B7183"/>
    <w:rsid w:val="003C081B"/>
    <w:rsid w:val="003C0E7A"/>
    <w:rsid w:val="003C0F05"/>
    <w:rsid w:val="003C1039"/>
    <w:rsid w:val="003C13A3"/>
    <w:rsid w:val="003C26DE"/>
    <w:rsid w:val="003C3400"/>
    <w:rsid w:val="003C3C77"/>
    <w:rsid w:val="003C4151"/>
    <w:rsid w:val="003C4976"/>
    <w:rsid w:val="003C553E"/>
    <w:rsid w:val="003C70C6"/>
    <w:rsid w:val="003C7EE2"/>
    <w:rsid w:val="003D0BF0"/>
    <w:rsid w:val="003D10CF"/>
    <w:rsid w:val="003D2C39"/>
    <w:rsid w:val="003D31C8"/>
    <w:rsid w:val="003D3349"/>
    <w:rsid w:val="003D3369"/>
    <w:rsid w:val="003D45DC"/>
    <w:rsid w:val="003D4B63"/>
    <w:rsid w:val="003D630E"/>
    <w:rsid w:val="003D6D0B"/>
    <w:rsid w:val="003D6EF2"/>
    <w:rsid w:val="003D76DD"/>
    <w:rsid w:val="003E141F"/>
    <w:rsid w:val="003E17CC"/>
    <w:rsid w:val="003E19A5"/>
    <w:rsid w:val="003E27AD"/>
    <w:rsid w:val="003E2AB2"/>
    <w:rsid w:val="003E4543"/>
    <w:rsid w:val="003E68C3"/>
    <w:rsid w:val="003E6C2B"/>
    <w:rsid w:val="003E6D84"/>
    <w:rsid w:val="003F0C60"/>
    <w:rsid w:val="003F10BB"/>
    <w:rsid w:val="003F16A1"/>
    <w:rsid w:val="003F1A09"/>
    <w:rsid w:val="003F2922"/>
    <w:rsid w:val="003F4715"/>
    <w:rsid w:val="00400B0D"/>
    <w:rsid w:val="00401A1D"/>
    <w:rsid w:val="0040394D"/>
    <w:rsid w:val="004050A6"/>
    <w:rsid w:val="004054A3"/>
    <w:rsid w:val="0040687B"/>
    <w:rsid w:val="00406DAA"/>
    <w:rsid w:val="00407852"/>
    <w:rsid w:val="00410ED6"/>
    <w:rsid w:val="004112FA"/>
    <w:rsid w:val="00411F60"/>
    <w:rsid w:val="0041476E"/>
    <w:rsid w:val="00415396"/>
    <w:rsid w:val="00416387"/>
    <w:rsid w:val="00416861"/>
    <w:rsid w:val="00420CBC"/>
    <w:rsid w:val="004213D3"/>
    <w:rsid w:val="00421C18"/>
    <w:rsid w:val="00423335"/>
    <w:rsid w:val="00424081"/>
    <w:rsid w:val="00424FC9"/>
    <w:rsid w:val="00425BEC"/>
    <w:rsid w:val="00425D85"/>
    <w:rsid w:val="00426292"/>
    <w:rsid w:val="004263F9"/>
    <w:rsid w:val="004304D6"/>
    <w:rsid w:val="004320E1"/>
    <w:rsid w:val="0043306F"/>
    <w:rsid w:val="004337FB"/>
    <w:rsid w:val="0043394D"/>
    <w:rsid w:val="0043520D"/>
    <w:rsid w:val="00437166"/>
    <w:rsid w:val="004371EF"/>
    <w:rsid w:val="004403F1"/>
    <w:rsid w:val="00440683"/>
    <w:rsid w:val="00440BD3"/>
    <w:rsid w:val="00440F4C"/>
    <w:rsid w:val="004415A6"/>
    <w:rsid w:val="00441EEA"/>
    <w:rsid w:val="0044209D"/>
    <w:rsid w:val="00442CB2"/>
    <w:rsid w:val="004432A4"/>
    <w:rsid w:val="004449DE"/>
    <w:rsid w:val="00444F47"/>
    <w:rsid w:val="004454FF"/>
    <w:rsid w:val="004460E7"/>
    <w:rsid w:val="0044736D"/>
    <w:rsid w:val="00450463"/>
    <w:rsid w:val="00450B35"/>
    <w:rsid w:val="004520C8"/>
    <w:rsid w:val="004550E1"/>
    <w:rsid w:val="004566C1"/>
    <w:rsid w:val="00456C19"/>
    <w:rsid w:val="004570BB"/>
    <w:rsid w:val="00457E7A"/>
    <w:rsid w:val="0046065F"/>
    <w:rsid w:val="00461D71"/>
    <w:rsid w:val="0046206F"/>
    <w:rsid w:val="00462617"/>
    <w:rsid w:val="004630CD"/>
    <w:rsid w:val="00463E6B"/>
    <w:rsid w:val="00463FA2"/>
    <w:rsid w:val="004647CD"/>
    <w:rsid w:val="00465486"/>
    <w:rsid w:val="004656F2"/>
    <w:rsid w:val="00465DB8"/>
    <w:rsid w:val="00467C07"/>
    <w:rsid w:val="00470219"/>
    <w:rsid w:val="00470684"/>
    <w:rsid w:val="00473132"/>
    <w:rsid w:val="00473B7D"/>
    <w:rsid w:val="00473E74"/>
    <w:rsid w:val="004754D1"/>
    <w:rsid w:val="00476DAA"/>
    <w:rsid w:val="00476E14"/>
    <w:rsid w:val="0047737F"/>
    <w:rsid w:val="00477AC7"/>
    <w:rsid w:val="00477ACF"/>
    <w:rsid w:val="004805F3"/>
    <w:rsid w:val="00480CCF"/>
    <w:rsid w:val="0048240B"/>
    <w:rsid w:val="0048295D"/>
    <w:rsid w:val="00483094"/>
    <w:rsid w:val="00483763"/>
    <w:rsid w:val="00483A9A"/>
    <w:rsid w:val="00483FA7"/>
    <w:rsid w:val="00484FDC"/>
    <w:rsid w:val="004861C3"/>
    <w:rsid w:val="00487909"/>
    <w:rsid w:val="004904D3"/>
    <w:rsid w:val="00491BA9"/>
    <w:rsid w:val="00493015"/>
    <w:rsid w:val="00494B72"/>
    <w:rsid w:val="0049767B"/>
    <w:rsid w:val="004A011F"/>
    <w:rsid w:val="004A0C6E"/>
    <w:rsid w:val="004A1F12"/>
    <w:rsid w:val="004A2C33"/>
    <w:rsid w:val="004A3093"/>
    <w:rsid w:val="004A3365"/>
    <w:rsid w:val="004A3885"/>
    <w:rsid w:val="004A5232"/>
    <w:rsid w:val="004A5E07"/>
    <w:rsid w:val="004A7E2D"/>
    <w:rsid w:val="004B3665"/>
    <w:rsid w:val="004B41B0"/>
    <w:rsid w:val="004B481D"/>
    <w:rsid w:val="004B5150"/>
    <w:rsid w:val="004B55C7"/>
    <w:rsid w:val="004B5DE8"/>
    <w:rsid w:val="004B6862"/>
    <w:rsid w:val="004B7F97"/>
    <w:rsid w:val="004C096E"/>
    <w:rsid w:val="004C47E3"/>
    <w:rsid w:val="004C486C"/>
    <w:rsid w:val="004C52B8"/>
    <w:rsid w:val="004C53FC"/>
    <w:rsid w:val="004C5BCD"/>
    <w:rsid w:val="004D0221"/>
    <w:rsid w:val="004D05D5"/>
    <w:rsid w:val="004D0C26"/>
    <w:rsid w:val="004D1542"/>
    <w:rsid w:val="004D1687"/>
    <w:rsid w:val="004D1ED7"/>
    <w:rsid w:val="004D2B1E"/>
    <w:rsid w:val="004D6C2D"/>
    <w:rsid w:val="004D783F"/>
    <w:rsid w:val="004E0196"/>
    <w:rsid w:val="004E1FAA"/>
    <w:rsid w:val="004E4138"/>
    <w:rsid w:val="004E438A"/>
    <w:rsid w:val="004E5288"/>
    <w:rsid w:val="004E56FB"/>
    <w:rsid w:val="004E5D0C"/>
    <w:rsid w:val="004E65C7"/>
    <w:rsid w:val="004E667E"/>
    <w:rsid w:val="004E79A4"/>
    <w:rsid w:val="004F059D"/>
    <w:rsid w:val="004F166F"/>
    <w:rsid w:val="004F1B9D"/>
    <w:rsid w:val="004F1DC2"/>
    <w:rsid w:val="004F2FE4"/>
    <w:rsid w:val="004F3C87"/>
    <w:rsid w:val="004F4E10"/>
    <w:rsid w:val="004F523A"/>
    <w:rsid w:val="004F740C"/>
    <w:rsid w:val="005017C5"/>
    <w:rsid w:val="005036E9"/>
    <w:rsid w:val="00504CEC"/>
    <w:rsid w:val="005053BD"/>
    <w:rsid w:val="00506AFC"/>
    <w:rsid w:val="00506EC7"/>
    <w:rsid w:val="00510104"/>
    <w:rsid w:val="0051136E"/>
    <w:rsid w:val="005127A5"/>
    <w:rsid w:val="00513059"/>
    <w:rsid w:val="005137C4"/>
    <w:rsid w:val="0051580A"/>
    <w:rsid w:val="005163EA"/>
    <w:rsid w:val="00516500"/>
    <w:rsid w:val="00517763"/>
    <w:rsid w:val="0052045C"/>
    <w:rsid w:val="00520D9E"/>
    <w:rsid w:val="005212C5"/>
    <w:rsid w:val="00521A92"/>
    <w:rsid w:val="00523976"/>
    <w:rsid w:val="005258D0"/>
    <w:rsid w:val="00526E38"/>
    <w:rsid w:val="00527286"/>
    <w:rsid w:val="005274AB"/>
    <w:rsid w:val="005276E2"/>
    <w:rsid w:val="00530843"/>
    <w:rsid w:val="00533518"/>
    <w:rsid w:val="00533648"/>
    <w:rsid w:val="005349CF"/>
    <w:rsid w:val="00534AB8"/>
    <w:rsid w:val="005369C0"/>
    <w:rsid w:val="00536C20"/>
    <w:rsid w:val="005374C3"/>
    <w:rsid w:val="005411A2"/>
    <w:rsid w:val="005429B5"/>
    <w:rsid w:val="00542B19"/>
    <w:rsid w:val="00542EED"/>
    <w:rsid w:val="00542F68"/>
    <w:rsid w:val="00544713"/>
    <w:rsid w:val="005447B2"/>
    <w:rsid w:val="00544FD8"/>
    <w:rsid w:val="005450CB"/>
    <w:rsid w:val="005463E6"/>
    <w:rsid w:val="00546640"/>
    <w:rsid w:val="00547129"/>
    <w:rsid w:val="005472BF"/>
    <w:rsid w:val="00547EC8"/>
    <w:rsid w:val="005500E1"/>
    <w:rsid w:val="0055091F"/>
    <w:rsid w:val="00551BE6"/>
    <w:rsid w:val="00552F47"/>
    <w:rsid w:val="0055458B"/>
    <w:rsid w:val="00554726"/>
    <w:rsid w:val="005548F4"/>
    <w:rsid w:val="00554E6A"/>
    <w:rsid w:val="0055542A"/>
    <w:rsid w:val="005558D5"/>
    <w:rsid w:val="00555D1A"/>
    <w:rsid w:val="0055656C"/>
    <w:rsid w:val="00557E6F"/>
    <w:rsid w:val="005614E8"/>
    <w:rsid w:val="00562131"/>
    <w:rsid w:val="005624AA"/>
    <w:rsid w:val="00563281"/>
    <w:rsid w:val="00564787"/>
    <w:rsid w:val="00564CA0"/>
    <w:rsid w:val="00567621"/>
    <w:rsid w:val="00570053"/>
    <w:rsid w:val="00570454"/>
    <w:rsid w:val="0057057A"/>
    <w:rsid w:val="00571859"/>
    <w:rsid w:val="00571E08"/>
    <w:rsid w:val="00572FCA"/>
    <w:rsid w:val="00573862"/>
    <w:rsid w:val="00574156"/>
    <w:rsid w:val="00574649"/>
    <w:rsid w:val="0057518D"/>
    <w:rsid w:val="005756F8"/>
    <w:rsid w:val="00575857"/>
    <w:rsid w:val="00575914"/>
    <w:rsid w:val="005800A1"/>
    <w:rsid w:val="005800CA"/>
    <w:rsid w:val="0058028A"/>
    <w:rsid w:val="005806D2"/>
    <w:rsid w:val="00581A3F"/>
    <w:rsid w:val="005826C1"/>
    <w:rsid w:val="00582AE3"/>
    <w:rsid w:val="00582B1C"/>
    <w:rsid w:val="00582FF3"/>
    <w:rsid w:val="00584E19"/>
    <w:rsid w:val="005901F3"/>
    <w:rsid w:val="0059316A"/>
    <w:rsid w:val="00594E92"/>
    <w:rsid w:val="005950B5"/>
    <w:rsid w:val="00596951"/>
    <w:rsid w:val="005A1CEE"/>
    <w:rsid w:val="005A29C5"/>
    <w:rsid w:val="005A2F72"/>
    <w:rsid w:val="005A3C9C"/>
    <w:rsid w:val="005A4A9C"/>
    <w:rsid w:val="005A5343"/>
    <w:rsid w:val="005A54BB"/>
    <w:rsid w:val="005A6953"/>
    <w:rsid w:val="005A6A14"/>
    <w:rsid w:val="005B02A0"/>
    <w:rsid w:val="005B0EF8"/>
    <w:rsid w:val="005B25AD"/>
    <w:rsid w:val="005B3293"/>
    <w:rsid w:val="005B677B"/>
    <w:rsid w:val="005B6A93"/>
    <w:rsid w:val="005B6D44"/>
    <w:rsid w:val="005B72C9"/>
    <w:rsid w:val="005C0DB4"/>
    <w:rsid w:val="005C27F5"/>
    <w:rsid w:val="005C2990"/>
    <w:rsid w:val="005C2E0E"/>
    <w:rsid w:val="005C5B03"/>
    <w:rsid w:val="005C6C4F"/>
    <w:rsid w:val="005C79E1"/>
    <w:rsid w:val="005D0062"/>
    <w:rsid w:val="005D0496"/>
    <w:rsid w:val="005D0D35"/>
    <w:rsid w:val="005D2F13"/>
    <w:rsid w:val="005D3946"/>
    <w:rsid w:val="005D4683"/>
    <w:rsid w:val="005E0D39"/>
    <w:rsid w:val="005E2164"/>
    <w:rsid w:val="005E260B"/>
    <w:rsid w:val="005E424A"/>
    <w:rsid w:val="005E582D"/>
    <w:rsid w:val="005E5A5B"/>
    <w:rsid w:val="005E719C"/>
    <w:rsid w:val="005E7AB0"/>
    <w:rsid w:val="005F0B6D"/>
    <w:rsid w:val="005F1562"/>
    <w:rsid w:val="005F3F2B"/>
    <w:rsid w:val="005F4708"/>
    <w:rsid w:val="005F5E7C"/>
    <w:rsid w:val="005F6393"/>
    <w:rsid w:val="005F7057"/>
    <w:rsid w:val="00601CD7"/>
    <w:rsid w:val="00601CF1"/>
    <w:rsid w:val="006021CB"/>
    <w:rsid w:val="006037AC"/>
    <w:rsid w:val="006041ED"/>
    <w:rsid w:val="006042B3"/>
    <w:rsid w:val="00604C5A"/>
    <w:rsid w:val="0060713E"/>
    <w:rsid w:val="00610B1C"/>
    <w:rsid w:val="00611599"/>
    <w:rsid w:val="0061186A"/>
    <w:rsid w:val="0061236D"/>
    <w:rsid w:val="00612E7C"/>
    <w:rsid w:val="0061344E"/>
    <w:rsid w:val="00613CC9"/>
    <w:rsid w:val="00614437"/>
    <w:rsid w:val="0061484A"/>
    <w:rsid w:val="006148EC"/>
    <w:rsid w:val="00614FBC"/>
    <w:rsid w:val="00615686"/>
    <w:rsid w:val="006159BF"/>
    <w:rsid w:val="00616038"/>
    <w:rsid w:val="006165B0"/>
    <w:rsid w:val="00621F8F"/>
    <w:rsid w:val="0062263F"/>
    <w:rsid w:val="00622722"/>
    <w:rsid w:val="006229AE"/>
    <w:rsid w:val="00624C17"/>
    <w:rsid w:val="0062572D"/>
    <w:rsid w:val="00627271"/>
    <w:rsid w:val="0063050B"/>
    <w:rsid w:val="00631697"/>
    <w:rsid w:val="00631791"/>
    <w:rsid w:val="00631C52"/>
    <w:rsid w:val="006327E6"/>
    <w:rsid w:val="00634357"/>
    <w:rsid w:val="006367FA"/>
    <w:rsid w:val="00636C40"/>
    <w:rsid w:val="00636F17"/>
    <w:rsid w:val="006414F6"/>
    <w:rsid w:val="00643124"/>
    <w:rsid w:val="00643427"/>
    <w:rsid w:val="0064358C"/>
    <w:rsid w:val="00644159"/>
    <w:rsid w:val="00644374"/>
    <w:rsid w:val="0064668E"/>
    <w:rsid w:val="00647B1B"/>
    <w:rsid w:val="00647D1A"/>
    <w:rsid w:val="00651975"/>
    <w:rsid w:val="0065289F"/>
    <w:rsid w:val="0065451A"/>
    <w:rsid w:val="00655825"/>
    <w:rsid w:val="00655D13"/>
    <w:rsid w:val="00655FE3"/>
    <w:rsid w:val="006577C1"/>
    <w:rsid w:val="00660260"/>
    <w:rsid w:val="00660771"/>
    <w:rsid w:val="00660BCD"/>
    <w:rsid w:val="00661813"/>
    <w:rsid w:val="00662C46"/>
    <w:rsid w:val="00664622"/>
    <w:rsid w:val="00664B95"/>
    <w:rsid w:val="00665348"/>
    <w:rsid w:val="00665F74"/>
    <w:rsid w:val="0066613B"/>
    <w:rsid w:val="00667610"/>
    <w:rsid w:val="006676C7"/>
    <w:rsid w:val="006677F2"/>
    <w:rsid w:val="00670F85"/>
    <w:rsid w:val="00671607"/>
    <w:rsid w:val="006719D1"/>
    <w:rsid w:val="00671E53"/>
    <w:rsid w:val="00673238"/>
    <w:rsid w:val="00673D7F"/>
    <w:rsid w:val="00673D83"/>
    <w:rsid w:val="00674872"/>
    <w:rsid w:val="00675271"/>
    <w:rsid w:val="006755CF"/>
    <w:rsid w:val="00675DB3"/>
    <w:rsid w:val="00676A4B"/>
    <w:rsid w:val="00677CB9"/>
    <w:rsid w:val="006831B6"/>
    <w:rsid w:val="006834EA"/>
    <w:rsid w:val="00684139"/>
    <w:rsid w:val="006844A9"/>
    <w:rsid w:val="00684558"/>
    <w:rsid w:val="00686F67"/>
    <w:rsid w:val="00687243"/>
    <w:rsid w:val="00687678"/>
    <w:rsid w:val="00687A44"/>
    <w:rsid w:val="00687FC8"/>
    <w:rsid w:val="0069131B"/>
    <w:rsid w:val="006933D0"/>
    <w:rsid w:val="006963BF"/>
    <w:rsid w:val="006A081F"/>
    <w:rsid w:val="006A12FE"/>
    <w:rsid w:val="006A22D3"/>
    <w:rsid w:val="006A47E4"/>
    <w:rsid w:val="006A616C"/>
    <w:rsid w:val="006B06BB"/>
    <w:rsid w:val="006B125D"/>
    <w:rsid w:val="006B1277"/>
    <w:rsid w:val="006B2AD2"/>
    <w:rsid w:val="006B3912"/>
    <w:rsid w:val="006B3EAA"/>
    <w:rsid w:val="006B3FC7"/>
    <w:rsid w:val="006B5DD4"/>
    <w:rsid w:val="006B6A83"/>
    <w:rsid w:val="006B79F7"/>
    <w:rsid w:val="006C0599"/>
    <w:rsid w:val="006C1025"/>
    <w:rsid w:val="006C106B"/>
    <w:rsid w:val="006C1A60"/>
    <w:rsid w:val="006C2FC6"/>
    <w:rsid w:val="006C3D73"/>
    <w:rsid w:val="006C5212"/>
    <w:rsid w:val="006C64E9"/>
    <w:rsid w:val="006C6503"/>
    <w:rsid w:val="006C6695"/>
    <w:rsid w:val="006D2D79"/>
    <w:rsid w:val="006D3BD6"/>
    <w:rsid w:val="006D6465"/>
    <w:rsid w:val="006D6D7C"/>
    <w:rsid w:val="006D7058"/>
    <w:rsid w:val="006E0083"/>
    <w:rsid w:val="006E1937"/>
    <w:rsid w:val="006E2C3E"/>
    <w:rsid w:val="006E45B7"/>
    <w:rsid w:val="006E5040"/>
    <w:rsid w:val="006E56D3"/>
    <w:rsid w:val="006E612E"/>
    <w:rsid w:val="006E6511"/>
    <w:rsid w:val="006E6670"/>
    <w:rsid w:val="006E69F3"/>
    <w:rsid w:val="006F1686"/>
    <w:rsid w:val="006F259E"/>
    <w:rsid w:val="006F6DC7"/>
    <w:rsid w:val="006F757B"/>
    <w:rsid w:val="006F7E28"/>
    <w:rsid w:val="00702D29"/>
    <w:rsid w:val="00703B47"/>
    <w:rsid w:val="007057A9"/>
    <w:rsid w:val="00706856"/>
    <w:rsid w:val="00706933"/>
    <w:rsid w:val="00706E61"/>
    <w:rsid w:val="00707443"/>
    <w:rsid w:val="007074D5"/>
    <w:rsid w:val="00707945"/>
    <w:rsid w:val="00707B20"/>
    <w:rsid w:val="00710C53"/>
    <w:rsid w:val="00710DDB"/>
    <w:rsid w:val="00712263"/>
    <w:rsid w:val="007130EB"/>
    <w:rsid w:val="007143AA"/>
    <w:rsid w:val="00714DEF"/>
    <w:rsid w:val="00716C4A"/>
    <w:rsid w:val="00720D54"/>
    <w:rsid w:val="00722271"/>
    <w:rsid w:val="007228B0"/>
    <w:rsid w:val="0072293F"/>
    <w:rsid w:val="00722E5F"/>
    <w:rsid w:val="00723168"/>
    <w:rsid w:val="0072488F"/>
    <w:rsid w:val="00725C3A"/>
    <w:rsid w:val="0072631F"/>
    <w:rsid w:val="007274FF"/>
    <w:rsid w:val="007278EB"/>
    <w:rsid w:val="00731715"/>
    <w:rsid w:val="007338BF"/>
    <w:rsid w:val="007355F8"/>
    <w:rsid w:val="007357F0"/>
    <w:rsid w:val="0073689F"/>
    <w:rsid w:val="007372D6"/>
    <w:rsid w:val="00737979"/>
    <w:rsid w:val="00737BEF"/>
    <w:rsid w:val="00740F80"/>
    <w:rsid w:val="00742827"/>
    <w:rsid w:val="007445F4"/>
    <w:rsid w:val="00744C83"/>
    <w:rsid w:val="0074566C"/>
    <w:rsid w:val="0075030B"/>
    <w:rsid w:val="00750DDB"/>
    <w:rsid w:val="0075158B"/>
    <w:rsid w:val="00751673"/>
    <w:rsid w:val="00752119"/>
    <w:rsid w:val="007535A1"/>
    <w:rsid w:val="00755BC5"/>
    <w:rsid w:val="007570D3"/>
    <w:rsid w:val="007601B1"/>
    <w:rsid w:val="00760938"/>
    <w:rsid w:val="00762778"/>
    <w:rsid w:val="00762F6C"/>
    <w:rsid w:val="007630FA"/>
    <w:rsid w:val="007631AE"/>
    <w:rsid w:val="00764C20"/>
    <w:rsid w:val="00766F76"/>
    <w:rsid w:val="007678D3"/>
    <w:rsid w:val="00767E12"/>
    <w:rsid w:val="00771040"/>
    <w:rsid w:val="00774324"/>
    <w:rsid w:val="00774684"/>
    <w:rsid w:val="00774D4A"/>
    <w:rsid w:val="0077572B"/>
    <w:rsid w:val="00775EBB"/>
    <w:rsid w:val="007765EB"/>
    <w:rsid w:val="00776FE0"/>
    <w:rsid w:val="00777471"/>
    <w:rsid w:val="0077763B"/>
    <w:rsid w:val="00777889"/>
    <w:rsid w:val="00780441"/>
    <w:rsid w:val="00781302"/>
    <w:rsid w:val="00783549"/>
    <w:rsid w:val="00784324"/>
    <w:rsid w:val="007852E1"/>
    <w:rsid w:val="007852F1"/>
    <w:rsid w:val="0078585F"/>
    <w:rsid w:val="00785BF2"/>
    <w:rsid w:val="00786847"/>
    <w:rsid w:val="00786958"/>
    <w:rsid w:val="007902C2"/>
    <w:rsid w:val="00790516"/>
    <w:rsid w:val="00791021"/>
    <w:rsid w:val="007918D0"/>
    <w:rsid w:val="00792AD9"/>
    <w:rsid w:val="007936E2"/>
    <w:rsid w:val="0079402E"/>
    <w:rsid w:val="00794618"/>
    <w:rsid w:val="00794CB5"/>
    <w:rsid w:val="007952DE"/>
    <w:rsid w:val="00795733"/>
    <w:rsid w:val="007959FD"/>
    <w:rsid w:val="0079718D"/>
    <w:rsid w:val="00797C85"/>
    <w:rsid w:val="00797F8C"/>
    <w:rsid w:val="007A0C37"/>
    <w:rsid w:val="007A183B"/>
    <w:rsid w:val="007A26A6"/>
    <w:rsid w:val="007A2F67"/>
    <w:rsid w:val="007A3799"/>
    <w:rsid w:val="007A3B43"/>
    <w:rsid w:val="007A3EDD"/>
    <w:rsid w:val="007A6AA9"/>
    <w:rsid w:val="007A6F20"/>
    <w:rsid w:val="007A7282"/>
    <w:rsid w:val="007A72C7"/>
    <w:rsid w:val="007A7BBB"/>
    <w:rsid w:val="007B0E7C"/>
    <w:rsid w:val="007B1E26"/>
    <w:rsid w:val="007B3731"/>
    <w:rsid w:val="007B463A"/>
    <w:rsid w:val="007B48CF"/>
    <w:rsid w:val="007B5C86"/>
    <w:rsid w:val="007B6F4D"/>
    <w:rsid w:val="007B7AD8"/>
    <w:rsid w:val="007C0491"/>
    <w:rsid w:val="007C07FB"/>
    <w:rsid w:val="007C0A42"/>
    <w:rsid w:val="007C1858"/>
    <w:rsid w:val="007C1B9C"/>
    <w:rsid w:val="007C1C0B"/>
    <w:rsid w:val="007C265D"/>
    <w:rsid w:val="007C40FE"/>
    <w:rsid w:val="007C4A90"/>
    <w:rsid w:val="007C61C0"/>
    <w:rsid w:val="007C663F"/>
    <w:rsid w:val="007C69E1"/>
    <w:rsid w:val="007C76FD"/>
    <w:rsid w:val="007D0B87"/>
    <w:rsid w:val="007D1189"/>
    <w:rsid w:val="007D245B"/>
    <w:rsid w:val="007D24D0"/>
    <w:rsid w:val="007D3225"/>
    <w:rsid w:val="007D3DC3"/>
    <w:rsid w:val="007D3EFE"/>
    <w:rsid w:val="007D4A56"/>
    <w:rsid w:val="007D5088"/>
    <w:rsid w:val="007D61BF"/>
    <w:rsid w:val="007D6427"/>
    <w:rsid w:val="007D6B85"/>
    <w:rsid w:val="007E01E9"/>
    <w:rsid w:val="007E1546"/>
    <w:rsid w:val="007E3B2F"/>
    <w:rsid w:val="007E6A90"/>
    <w:rsid w:val="007E711E"/>
    <w:rsid w:val="007E713A"/>
    <w:rsid w:val="007F0448"/>
    <w:rsid w:val="007F0E22"/>
    <w:rsid w:val="007F3784"/>
    <w:rsid w:val="007F5678"/>
    <w:rsid w:val="0080041B"/>
    <w:rsid w:val="00800A60"/>
    <w:rsid w:val="0080105F"/>
    <w:rsid w:val="0080154C"/>
    <w:rsid w:val="00802347"/>
    <w:rsid w:val="008041E3"/>
    <w:rsid w:val="008065A6"/>
    <w:rsid w:val="00810D1C"/>
    <w:rsid w:val="0081410E"/>
    <w:rsid w:val="0081577E"/>
    <w:rsid w:val="00817431"/>
    <w:rsid w:val="008175C1"/>
    <w:rsid w:val="00820AC2"/>
    <w:rsid w:val="00821ACD"/>
    <w:rsid w:val="00823271"/>
    <w:rsid w:val="00823956"/>
    <w:rsid w:val="0082404F"/>
    <w:rsid w:val="008245EE"/>
    <w:rsid w:val="00824BFB"/>
    <w:rsid w:val="00825AD2"/>
    <w:rsid w:val="00825C9F"/>
    <w:rsid w:val="00826508"/>
    <w:rsid w:val="0082721B"/>
    <w:rsid w:val="008273C1"/>
    <w:rsid w:val="008305A9"/>
    <w:rsid w:val="00831324"/>
    <w:rsid w:val="00831789"/>
    <w:rsid w:val="00832E36"/>
    <w:rsid w:val="008337CA"/>
    <w:rsid w:val="00834BE2"/>
    <w:rsid w:val="008355DF"/>
    <w:rsid w:val="00835AE4"/>
    <w:rsid w:val="00835E98"/>
    <w:rsid w:val="0083627E"/>
    <w:rsid w:val="0084096F"/>
    <w:rsid w:val="00844241"/>
    <w:rsid w:val="00844B4C"/>
    <w:rsid w:val="00844D22"/>
    <w:rsid w:val="00845714"/>
    <w:rsid w:val="0084586E"/>
    <w:rsid w:val="00845EC3"/>
    <w:rsid w:val="008460B2"/>
    <w:rsid w:val="00846741"/>
    <w:rsid w:val="008475CD"/>
    <w:rsid w:val="00850861"/>
    <w:rsid w:val="008508E2"/>
    <w:rsid w:val="0085136C"/>
    <w:rsid w:val="00851AB4"/>
    <w:rsid w:val="00852238"/>
    <w:rsid w:val="0085248D"/>
    <w:rsid w:val="00852589"/>
    <w:rsid w:val="00852AE4"/>
    <w:rsid w:val="00852B42"/>
    <w:rsid w:val="00854CF9"/>
    <w:rsid w:val="00856032"/>
    <w:rsid w:val="0086031A"/>
    <w:rsid w:val="0086077A"/>
    <w:rsid w:val="0086112C"/>
    <w:rsid w:val="008617FC"/>
    <w:rsid w:val="00861C6F"/>
    <w:rsid w:val="00864485"/>
    <w:rsid w:val="00867302"/>
    <w:rsid w:val="00870956"/>
    <w:rsid w:val="00872683"/>
    <w:rsid w:val="00875314"/>
    <w:rsid w:val="00875720"/>
    <w:rsid w:val="0088015E"/>
    <w:rsid w:val="00880316"/>
    <w:rsid w:val="00880F38"/>
    <w:rsid w:val="008810F3"/>
    <w:rsid w:val="00883010"/>
    <w:rsid w:val="0088437C"/>
    <w:rsid w:val="00884F6F"/>
    <w:rsid w:val="008877E6"/>
    <w:rsid w:val="00890359"/>
    <w:rsid w:val="008905E3"/>
    <w:rsid w:val="00892183"/>
    <w:rsid w:val="00894420"/>
    <w:rsid w:val="00894A03"/>
    <w:rsid w:val="008975AF"/>
    <w:rsid w:val="00897616"/>
    <w:rsid w:val="0089789C"/>
    <w:rsid w:val="00897B71"/>
    <w:rsid w:val="008A13C7"/>
    <w:rsid w:val="008A169B"/>
    <w:rsid w:val="008A6111"/>
    <w:rsid w:val="008A6F8F"/>
    <w:rsid w:val="008A700C"/>
    <w:rsid w:val="008A7D45"/>
    <w:rsid w:val="008B19D7"/>
    <w:rsid w:val="008B235A"/>
    <w:rsid w:val="008B2BC0"/>
    <w:rsid w:val="008B2F47"/>
    <w:rsid w:val="008B479D"/>
    <w:rsid w:val="008B5B3F"/>
    <w:rsid w:val="008B7153"/>
    <w:rsid w:val="008B73A1"/>
    <w:rsid w:val="008B7670"/>
    <w:rsid w:val="008C10FD"/>
    <w:rsid w:val="008C134B"/>
    <w:rsid w:val="008C2B59"/>
    <w:rsid w:val="008C3F8D"/>
    <w:rsid w:val="008C46C3"/>
    <w:rsid w:val="008C46F7"/>
    <w:rsid w:val="008C55DF"/>
    <w:rsid w:val="008C75D7"/>
    <w:rsid w:val="008C77E3"/>
    <w:rsid w:val="008C7F03"/>
    <w:rsid w:val="008D0269"/>
    <w:rsid w:val="008D0DE7"/>
    <w:rsid w:val="008D278F"/>
    <w:rsid w:val="008D27F0"/>
    <w:rsid w:val="008D4693"/>
    <w:rsid w:val="008D48C3"/>
    <w:rsid w:val="008D58D0"/>
    <w:rsid w:val="008E0DB2"/>
    <w:rsid w:val="008E2380"/>
    <w:rsid w:val="008E371E"/>
    <w:rsid w:val="008E4398"/>
    <w:rsid w:val="008E5977"/>
    <w:rsid w:val="008E5BED"/>
    <w:rsid w:val="008E6721"/>
    <w:rsid w:val="008E6A72"/>
    <w:rsid w:val="008E7D5C"/>
    <w:rsid w:val="008F1505"/>
    <w:rsid w:val="008F31DE"/>
    <w:rsid w:val="008F3486"/>
    <w:rsid w:val="008F469A"/>
    <w:rsid w:val="008F5639"/>
    <w:rsid w:val="008F5A7F"/>
    <w:rsid w:val="008F7CC3"/>
    <w:rsid w:val="009009B4"/>
    <w:rsid w:val="00902224"/>
    <w:rsid w:val="0090237E"/>
    <w:rsid w:val="00903D2C"/>
    <w:rsid w:val="009047E2"/>
    <w:rsid w:val="00907D8A"/>
    <w:rsid w:val="00907E82"/>
    <w:rsid w:val="00910397"/>
    <w:rsid w:val="00910D2E"/>
    <w:rsid w:val="00911EDA"/>
    <w:rsid w:val="0091396F"/>
    <w:rsid w:val="00915CCA"/>
    <w:rsid w:val="00916058"/>
    <w:rsid w:val="009163F9"/>
    <w:rsid w:val="00916F59"/>
    <w:rsid w:val="009173B5"/>
    <w:rsid w:val="0091740B"/>
    <w:rsid w:val="00920156"/>
    <w:rsid w:val="0092029A"/>
    <w:rsid w:val="0092057D"/>
    <w:rsid w:val="009206E0"/>
    <w:rsid w:val="00922133"/>
    <w:rsid w:val="00922B4A"/>
    <w:rsid w:val="00925C56"/>
    <w:rsid w:val="009267DE"/>
    <w:rsid w:val="00930A3E"/>
    <w:rsid w:val="00930C35"/>
    <w:rsid w:val="0093227F"/>
    <w:rsid w:val="00933528"/>
    <w:rsid w:val="00933C9A"/>
    <w:rsid w:val="009362A2"/>
    <w:rsid w:val="00936646"/>
    <w:rsid w:val="00937682"/>
    <w:rsid w:val="00941EF9"/>
    <w:rsid w:val="00943862"/>
    <w:rsid w:val="00945E12"/>
    <w:rsid w:val="009469A8"/>
    <w:rsid w:val="0094745E"/>
    <w:rsid w:val="009500ED"/>
    <w:rsid w:val="009503C4"/>
    <w:rsid w:val="00951B04"/>
    <w:rsid w:val="00951EC2"/>
    <w:rsid w:val="009528D7"/>
    <w:rsid w:val="009529C0"/>
    <w:rsid w:val="00952AFC"/>
    <w:rsid w:val="00952C94"/>
    <w:rsid w:val="00953834"/>
    <w:rsid w:val="00955752"/>
    <w:rsid w:val="009557D4"/>
    <w:rsid w:val="00956150"/>
    <w:rsid w:val="00957D4A"/>
    <w:rsid w:val="0096086F"/>
    <w:rsid w:val="00960A50"/>
    <w:rsid w:val="00961EB0"/>
    <w:rsid w:val="00964D9A"/>
    <w:rsid w:val="00965FB3"/>
    <w:rsid w:val="009665EE"/>
    <w:rsid w:val="00966E1E"/>
    <w:rsid w:val="00967CE1"/>
    <w:rsid w:val="00970C3E"/>
    <w:rsid w:val="009710ED"/>
    <w:rsid w:val="009715D2"/>
    <w:rsid w:val="00972AC1"/>
    <w:rsid w:val="009738B6"/>
    <w:rsid w:val="00974CDB"/>
    <w:rsid w:val="00976D35"/>
    <w:rsid w:val="00976D3F"/>
    <w:rsid w:val="00977321"/>
    <w:rsid w:val="0098276C"/>
    <w:rsid w:val="00982918"/>
    <w:rsid w:val="0098340F"/>
    <w:rsid w:val="00983CD0"/>
    <w:rsid w:val="0098423B"/>
    <w:rsid w:val="00985D13"/>
    <w:rsid w:val="0098603E"/>
    <w:rsid w:val="009916F8"/>
    <w:rsid w:val="00991F8E"/>
    <w:rsid w:val="00991FFF"/>
    <w:rsid w:val="009923FD"/>
    <w:rsid w:val="00995A9B"/>
    <w:rsid w:val="00996781"/>
    <w:rsid w:val="00996996"/>
    <w:rsid w:val="009A0AB9"/>
    <w:rsid w:val="009A1EC1"/>
    <w:rsid w:val="009A3529"/>
    <w:rsid w:val="009A42E5"/>
    <w:rsid w:val="009A45BB"/>
    <w:rsid w:val="009A542D"/>
    <w:rsid w:val="009A5787"/>
    <w:rsid w:val="009A5FF6"/>
    <w:rsid w:val="009A61BA"/>
    <w:rsid w:val="009B145F"/>
    <w:rsid w:val="009B15D9"/>
    <w:rsid w:val="009B1724"/>
    <w:rsid w:val="009B2E67"/>
    <w:rsid w:val="009B30CB"/>
    <w:rsid w:val="009B30D4"/>
    <w:rsid w:val="009B423C"/>
    <w:rsid w:val="009B4A6C"/>
    <w:rsid w:val="009B736D"/>
    <w:rsid w:val="009C2488"/>
    <w:rsid w:val="009C249F"/>
    <w:rsid w:val="009C266D"/>
    <w:rsid w:val="009C2D2C"/>
    <w:rsid w:val="009C344C"/>
    <w:rsid w:val="009C4AE3"/>
    <w:rsid w:val="009D1575"/>
    <w:rsid w:val="009D1D79"/>
    <w:rsid w:val="009D2561"/>
    <w:rsid w:val="009D2607"/>
    <w:rsid w:val="009D4D13"/>
    <w:rsid w:val="009D504D"/>
    <w:rsid w:val="009D5160"/>
    <w:rsid w:val="009D5375"/>
    <w:rsid w:val="009D5392"/>
    <w:rsid w:val="009D6276"/>
    <w:rsid w:val="009D6CE7"/>
    <w:rsid w:val="009D6E4F"/>
    <w:rsid w:val="009D6ECB"/>
    <w:rsid w:val="009D77BC"/>
    <w:rsid w:val="009E06F9"/>
    <w:rsid w:val="009E3EFE"/>
    <w:rsid w:val="009E4504"/>
    <w:rsid w:val="009E7F0A"/>
    <w:rsid w:val="009F13E4"/>
    <w:rsid w:val="009F167D"/>
    <w:rsid w:val="009F1BFC"/>
    <w:rsid w:val="009F1FDA"/>
    <w:rsid w:val="009F3E13"/>
    <w:rsid w:val="009F4823"/>
    <w:rsid w:val="009F577A"/>
    <w:rsid w:val="009F7243"/>
    <w:rsid w:val="009F7ECE"/>
    <w:rsid w:val="00A01453"/>
    <w:rsid w:val="00A02E46"/>
    <w:rsid w:val="00A04BD4"/>
    <w:rsid w:val="00A05BD0"/>
    <w:rsid w:val="00A066B8"/>
    <w:rsid w:val="00A06F81"/>
    <w:rsid w:val="00A07839"/>
    <w:rsid w:val="00A10076"/>
    <w:rsid w:val="00A109F6"/>
    <w:rsid w:val="00A113EB"/>
    <w:rsid w:val="00A13064"/>
    <w:rsid w:val="00A147B7"/>
    <w:rsid w:val="00A16723"/>
    <w:rsid w:val="00A16C87"/>
    <w:rsid w:val="00A176D3"/>
    <w:rsid w:val="00A177A7"/>
    <w:rsid w:val="00A2010B"/>
    <w:rsid w:val="00A21079"/>
    <w:rsid w:val="00A21089"/>
    <w:rsid w:val="00A222DA"/>
    <w:rsid w:val="00A22367"/>
    <w:rsid w:val="00A22514"/>
    <w:rsid w:val="00A22720"/>
    <w:rsid w:val="00A22FCD"/>
    <w:rsid w:val="00A230FC"/>
    <w:rsid w:val="00A2387A"/>
    <w:rsid w:val="00A23E97"/>
    <w:rsid w:val="00A25009"/>
    <w:rsid w:val="00A253E7"/>
    <w:rsid w:val="00A257B6"/>
    <w:rsid w:val="00A25F8B"/>
    <w:rsid w:val="00A26371"/>
    <w:rsid w:val="00A264B1"/>
    <w:rsid w:val="00A264C0"/>
    <w:rsid w:val="00A270A1"/>
    <w:rsid w:val="00A273DB"/>
    <w:rsid w:val="00A279BF"/>
    <w:rsid w:val="00A31023"/>
    <w:rsid w:val="00A32444"/>
    <w:rsid w:val="00A32791"/>
    <w:rsid w:val="00A3299A"/>
    <w:rsid w:val="00A33E4E"/>
    <w:rsid w:val="00A33FE7"/>
    <w:rsid w:val="00A340BC"/>
    <w:rsid w:val="00A35E00"/>
    <w:rsid w:val="00A365B0"/>
    <w:rsid w:val="00A4037C"/>
    <w:rsid w:val="00A40B81"/>
    <w:rsid w:val="00A41E49"/>
    <w:rsid w:val="00A429E8"/>
    <w:rsid w:val="00A445AE"/>
    <w:rsid w:val="00A448AC"/>
    <w:rsid w:val="00A45A2B"/>
    <w:rsid w:val="00A50168"/>
    <w:rsid w:val="00A5117B"/>
    <w:rsid w:val="00A51D6D"/>
    <w:rsid w:val="00A52E42"/>
    <w:rsid w:val="00A531AE"/>
    <w:rsid w:val="00A53886"/>
    <w:rsid w:val="00A53DB3"/>
    <w:rsid w:val="00A54C3E"/>
    <w:rsid w:val="00A55356"/>
    <w:rsid w:val="00A55A40"/>
    <w:rsid w:val="00A56694"/>
    <w:rsid w:val="00A57302"/>
    <w:rsid w:val="00A57448"/>
    <w:rsid w:val="00A60646"/>
    <w:rsid w:val="00A609D8"/>
    <w:rsid w:val="00A62DA7"/>
    <w:rsid w:val="00A63798"/>
    <w:rsid w:val="00A63EC4"/>
    <w:rsid w:val="00A64168"/>
    <w:rsid w:val="00A645AA"/>
    <w:rsid w:val="00A651B7"/>
    <w:rsid w:val="00A66586"/>
    <w:rsid w:val="00A667B2"/>
    <w:rsid w:val="00A6793A"/>
    <w:rsid w:val="00A67994"/>
    <w:rsid w:val="00A67AC4"/>
    <w:rsid w:val="00A67F29"/>
    <w:rsid w:val="00A70DF8"/>
    <w:rsid w:val="00A71644"/>
    <w:rsid w:val="00A7463B"/>
    <w:rsid w:val="00A74B06"/>
    <w:rsid w:val="00A75254"/>
    <w:rsid w:val="00A75380"/>
    <w:rsid w:val="00A753CA"/>
    <w:rsid w:val="00A76A43"/>
    <w:rsid w:val="00A77583"/>
    <w:rsid w:val="00A77C7B"/>
    <w:rsid w:val="00A8031D"/>
    <w:rsid w:val="00A80CE9"/>
    <w:rsid w:val="00A814FC"/>
    <w:rsid w:val="00A8177E"/>
    <w:rsid w:val="00A81B3F"/>
    <w:rsid w:val="00A82160"/>
    <w:rsid w:val="00A827BC"/>
    <w:rsid w:val="00A83342"/>
    <w:rsid w:val="00A84EE1"/>
    <w:rsid w:val="00A85208"/>
    <w:rsid w:val="00A8524C"/>
    <w:rsid w:val="00A85F74"/>
    <w:rsid w:val="00A8622A"/>
    <w:rsid w:val="00A90657"/>
    <w:rsid w:val="00A90B3C"/>
    <w:rsid w:val="00A9127E"/>
    <w:rsid w:val="00A921A8"/>
    <w:rsid w:val="00A9287D"/>
    <w:rsid w:val="00A939B4"/>
    <w:rsid w:val="00A93D58"/>
    <w:rsid w:val="00A94F8D"/>
    <w:rsid w:val="00A965BA"/>
    <w:rsid w:val="00A97854"/>
    <w:rsid w:val="00A97B1D"/>
    <w:rsid w:val="00A97E91"/>
    <w:rsid w:val="00AA16BE"/>
    <w:rsid w:val="00AA26BC"/>
    <w:rsid w:val="00AA3827"/>
    <w:rsid w:val="00AA3D8F"/>
    <w:rsid w:val="00AB0566"/>
    <w:rsid w:val="00AB166C"/>
    <w:rsid w:val="00AB1CEE"/>
    <w:rsid w:val="00AB2B75"/>
    <w:rsid w:val="00AB3828"/>
    <w:rsid w:val="00AB3863"/>
    <w:rsid w:val="00AB3E01"/>
    <w:rsid w:val="00AB449D"/>
    <w:rsid w:val="00AB583E"/>
    <w:rsid w:val="00AB5E1F"/>
    <w:rsid w:val="00AB6103"/>
    <w:rsid w:val="00AC021D"/>
    <w:rsid w:val="00AC043A"/>
    <w:rsid w:val="00AC1A56"/>
    <w:rsid w:val="00AC4BB2"/>
    <w:rsid w:val="00AD099F"/>
    <w:rsid w:val="00AD0CE1"/>
    <w:rsid w:val="00AD167E"/>
    <w:rsid w:val="00AD2955"/>
    <w:rsid w:val="00AD2C32"/>
    <w:rsid w:val="00AD3A5F"/>
    <w:rsid w:val="00AD47BF"/>
    <w:rsid w:val="00AD4A5A"/>
    <w:rsid w:val="00AD4AF6"/>
    <w:rsid w:val="00AD5318"/>
    <w:rsid w:val="00AD7C4C"/>
    <w:rsid w:val="00AE0200"/>
    <w:rsid w:val="00AE0449"/>
    <w:rsid w:val="00AE0E2A"/>
    <w:rsid w:val="00AE0FB8"/>
    <w:rsid w:val="00AE1256"/>
    <w:rsid w:val="00AE1534"/>
    <w:rsid w:val="00AE1EC2"/>
    <w:rsid w:val="00AE1F0C"/>
    <w:rsid w:val="00AE2A1F"/>
    <w:rsid w:val="00AE3939"/>
    <w:rsid w:val="00AE3A0D"/>
    <w:rsid w:val="00AE6847"/>
    <w:rsid w:val="00AE6B14"/>
    <w:rsid w:val="00AE7093"/>
    <w:rsid w:val="00AF1530"/>
    <w:rsid w:val="00AF2155"/>
    <w:rsid w:val="00AF302C"/>
    <w:rsid w:val="00AF3BEC"/>
    <w:rsid w:val="00AF3FB4"/>
    <w:rsid w:val="00AF469F"/>
    <w:rsid w:val="00AF4D1F"/>
    <w:rsid w:val="00AF4DBA"/>
    <w:rsid w:val="00AF768F"/>
    <w:rsid w:val="00B00D4F"/>
    <w:rsid w:val="00B01BB4"/>
    <w:rsid w:val="00B0421C"/>
    <w:rsid w:val="00B05676"/>
    <w:rsid w:val="00B056B8"/>
    <w:rsid w:val="00B0645E"/>
    <w:rsid w:val="00B06656"/>
    <w:rsid w:val="00B069AC"/>
    <w:rsid w:val="00B07FE3"/>
    <w:rsid w:val="00B10BCB"/>
    <w:rsid w:val="00B115A0"/>
    <w:rsid w:val="00B12314"/>
    <w:rsid w:val="00B137C7"/>
    <w:rsid w:val="00B14EBB"/>
    <w:rsid w:val="00B16AED"/>
    <w:rsid w:val="00B223A0"/>
    <w:rsid w:val="00B22DB3"/>
    <w:rsid w:val="00B23970"/>
    <w:rsid w:val="00B26A6F"/>
    <w:rsid w:val="00B30385"/>
    <w:rsid w:val="00B312E9"/>
    <w:rsid w:val="00B31848"/>
    <w:rsid w:val="00B31A87"/>
    <w:rsid w:val="00B3223B"/>
    <w:rsid w:val="00B324C9"/>
    <w:rsid w:val="00B329F7"/>
    <w:rsid w:val="00B33B72"/>
    <w:rsid w:val="00B3417F"/>
    <w:rsid w:val="00B35EF5"/>
    <w:rsid w:val="00B3771A"/>
    <w:rsid w:val="00B40599"/>
    <w:rsid w:val="00B40FA9"/>
    <w:rsid w:val="00B41309"/>
    <w:rsid w:val="00B41919"/>
    <w:rsid w:val="00B4220F"/>
    <w:rsid w:val="00B42B29"/>
    <w:rsid w:val="00B43B61"/>
    <w:rsid w:val="00B4492D"/>
    <w:rsid w:val="00B44B08"/>
    <w:rsid w:val="00B47ED3"/>
    <w:rsid w:val="00B50F07"/>
    <w:rsid w:val="00B518D8"/>
    <w:rsid w:val="00B53620"/>
    <w:rsid w:val="00B536CB"/>
    <w:rsid w:val="00B537EB"/>
    <w:rsid w:val="00B54FD8"/>
    <w:rsid w:val="00B568A7"/>
    <w:rsid w:val="00B5698E"/>
    <w:rsid w:val="00B56DDB"/>
    <w:rsid w:val="00B5781C"/>
    <w:rsid w:val="00B6115F"/>
    <w:rsid w:val="00B612E6"/>
    <w:rsid w:val="00B61E33"/>
    <w:rsid w:val="00B62349"/>
    <w:rsid w:val="00B62A1B"/>
    <w:rsid w:val="00B6317F"/>
    <w:rsid w:val="00B64590"/>
    <w:rsid w:val="00B650E3"/>
    <w:rsid w:val="00B65B73"/>
    <w:rsid w:val="00B65E56"/>
    <w:rsid w:val="00B67328"/>
    <w:rsid w:val="00B67D76"/>
    <w:rsid w:val="00B71E42"/>
    <w:rsid w:val="00B721FB"/>
    <w:rsid w:val="00B7299A"/>
    <w:rsid w:val="00B73801"/>
    <w:rsid w:val="00B73BC3"/>
    <w:rsid w:val="00B819B0"/>
    <w:rsid w:val="00B82300"/>
    <w:rsid w:val="00B8461C"/>
    <w:rsid w:val="00B84AA4"/>
    <w:rsid w:val="00B8535E"/>
    <w:rsid w:val="00B86B00"/>
    <w:rsid w:val="00B87687"/>
    <w:rsid w:val="00B87FE3"/>
    <w:rsid w:val="00B92439"/>
    <w:rsid w:val="00B947E8"/>
    <w:rsid w:val="00B96CA9"/>
    <w:rsid w:val="00BA0338"/>
    <w:rsid w:val="00BA0862"/>
    <w:rsid w:val="00BA1759"/>
    <w:rsid w:val="00BA200C"/>
    <w:rsid w:val="00BA2176"/>
    <w:rsid w:val="00BA2B82"/>
    <w:rsid w:val="00BA60EF"/>
    <w:rsid w:val="00BA67BA"/>
    <w:rsid w:val="00BA6DA5"/>
    <w:rsid w:val="00BA71BA"/>
    <w:rsid w:val="00BB0758"/>
    <w:rsid w:val="00BB0921"/>
    <w:rsid w:val="00BB10AC"/>
    <w:rsid w:val="00BB1246"/>
    <w:rsid w:val="00BB14F3"/>
    <w:rsid w:val="00BB20EE"/>
    <w:rsid w:val="00BB25EE"/>
    <w:rsid w:val="00BB2AFD"/>
    <w:rsid w:val="00BB2B4D"/>
    <w:rsid w:val="00BB2E6A"/>
    <w:rsid w:val="00BB3B3E"/>
    <w:rsid w:val="00BB56F3"/>
    <w:rsid w:val="00BB647B"/>
    <w:rsid w:val="00BC29E2"/>
    <w:rsid w:val="00BC4717"/>
    <w:rsid w:val="00BC5675"/>
    <w:rsid w:val="00BC5E5C"/>
    <w:rsid w:val="00BD0428"/>
    <w:rsid w:val="00BD1012"/>
    <w:rsid w:val="00BD2182"/>
    <w:rsid w:val="00BD3B8D"/>
    <w:rsid w:val="00BD42AE"/>
    <w:rsid w:val="00BD47AE"/>
    <w:rsid w:val="00BD69E0"/>
    <w:rsid w:val="00BE181E"/>
    <w:rsid w:val="00BE2C17"/>
    <w:rsid w:val="00BE3954"/>
    <w:rsid w:val="00BE468B"/>
    <w:rsid w:val="00BE6172"/>
    <w:rsid w:val="00BE6194"/>
    <w:rsid w:val="00BE69F9"/>
    <w:rsid w:val="00BE6AD2"/>
    <w:rsid w:val="00BE7E97"/>
    <w:rsid w:val="00BE7F31"/>
    <w:rsid w:val="00BF1CED"/>
    <w:rsid w:val="00BF3114"/>
    <w:rsid w:val="00BF3B70"/>
    <w:rsid w:val="00BF4588"/>
    <w:rsid w:val="00BF4650"/>
    <w:rsid w:val="00BF4AE1"/>
    <w:rsid w:val="00BF4E14"/>
    <w:rsid w:val="00BF57E4"/>
    <w:rsid w:val="00C018CF"/>
    <w:rsid w:val="00C02739"/>
    <w:rsid w:val="00C02B31"/>
    <w:rsid w:val="00C03665"/>
    <w:rsid w:val="00C05512"/>
    <w:rsid w:val="00C05B6F"/>
    <w:rsid w:val="00C064AB"/>
    <w:rsid w:val="00C07A2B"/>
    <w:rsid w:val="00C109ED"/>
    <w:rsid w:val="00C10A2E"/>
    <w:rsid w:val="00C11A76"/>
    <w:rsid w:val="00C11C47"/>
    <w:rsid w:val="00C11D11"/>
    <w:rsid w:val="00C12239"/>
    <w:rsid w:val="00C12C96"/>
    <w:rsid w:val="00C13AAA"/>
    <w:rsid w:val="00C13E92"/>
    <w:rsid w:val="00C13F4E"/>
    <w:rsid w:val="00C14714"/>
    <w:rsid w:val="00C153FB"/>
    <w:rsid w:val="00C15E41"/>
    <w:rsid w:val="00C16B68"/>
    <w:rsid w:val="00C17453"/>
    <w:rsid w:val="00C21FC9"/>
    <w:rsid w:val="00C222E9"/>
    <w:rsid w:val="00C23930"/>
    <w:rsid w:val="00C25247"/>
    <w:rsid w:val="00C252B8"/>
    <w:rsid w:val="00C266E6"/>
    <w:rsid w:val="00C2749B"/>
    <w:rsid w:val="00C27BA7"/>
    <w:rsid w:val="00C30840"/>
    <w:rsid w:val="00C30DAE"/>
    <w:rsid w:val="00C317DA"/>
    <w:rsid w:val="00C32AD1"/>
    <w:rsid w:val="00C32DEF"/>
    <w:rsid w:val="00C33688"/>
    <w:rsid w:val="00C341D0"/>
    <w:rsid w:val="00C34A40"/>
    <w:rsid w:val="00C357AF"/>
    <w:rsid w:val="00C35A15"/>
    <w:rsid w:val="00C37B34"/>
    <w:rsid w:val="00C40AA8"/>
    <w:rsid w:val="00C40C62"/>
    <w:rsid w:val="00C40E94"/>
    <w:rsid w:val="00C41306"/>
    <w:rsid w:val="00C415E9"/>
    <w:rsid w:val="00C4269C"/>
    <w:rsid w:val="00C436E5"/>
    <w:rsid w:val="00C43803"/>
    <w:rsid w:val="00C472DB"/>
    <w:rsid w:val="00C47F5F"/>
    <w:rsid w:val="00C5021F"/>
    <w:rsid w:val="00C50330"/>
    <w:rsid w:val="00C51AA2"/>
    <w:rsid w:val="00C530EF"/>
    <w:rsid w:val="00C552D0"/>
    <w:rsid w:val="00C57415"/>
    <w:rsid w:val="00C601EE"/>
    <w:rsid w:val="00C605A8"/>
    <w:rsid w:val="00C60CEF"/>
    <w:rsid w:val="00C614AB"/>
    <w:rsid w:val="00C6194A"/>
    <w:rsid w:val="00C61DF2"/>
    <w:rsid w:val="00C61FA0"/>
    <w:rsid w:val="00C6303D"/>
    <w:rsid w:val="00C639A1"/>
    <w:rsid w:val="00C66A90"/>
    <w:rsid w:val="00C724C7"/>
    <w:rsid w:val="00C72908"/>
    <w:rsid w:val="00C73464"/>
    <w:rsid w:val="00C738FB"/>
    <w:rsid w:val="00C74B40"/>
    <w:rsid w:val="00C750B2"/>
    <w:rsid w:val="00C758B9"/>
    <w:rsid w:val="00C77A58"/>
    <w:rsid w:val="00C77E98"/>
    <w:rsid w:val="00C80FE2"/>
    <w:rsid w:val="00C82130"/>
    <w:rsid w:val="00C82652"/>
    <w:rsid w:val="00C82C80"/>
    <w:rsid w:val="00C83CA8"/>
    <w:rsid w:val="00C848C0"/>
    <w:rsid w:val="00C863E0"/>
    <w:rsid w:val="00C86ED0"/>
    <w:rsid w:val="00C86FEB"/>
    <w:rsid w:val="00C87321"/>
    <w:rsid w:val="00C875CF"/>
    <w:rsid w:val="00C906B2"/>
    <w:rsid w:val="00C91267"/>
    <w:rsid w:val="00C91883"/>
    <w:rsid w:val="00C918F2"/>
    <w:rsid w:val="00C938F2"/>
    <w:rsid w:val="00C95CAE"/>
    <w:rsid w:val="00CA01CD"/>
    <w:rsid w:val="00CA043F"/>
    <w:rsid w:val="00CA211A"/>
    <w:rsid w:val="00CA29B7"/>
    <w:rsid w:val="00CA2CD2"/>
    <w:rsid w:val="00CA327C"/>
    <w:rsid w:val="00CA5FB6"/>
    <w:rsid w:val="00CA61A6"/>
    <w:rsid w:val="00CA62CA"/>
    <w:rsid w:val="00CA6CF3"/>
    <w:rsid w:val="00CB07E0"/>
    <w:rsid w:val="00CB0986"/>
    <w:rsid w:val="00CB1241"/>
    <w:rsid w:val="00CB15D7"/>
    <w:rsid w:val="00CB2109"/>
    <w:rsid w:val="00CB26C8"/>
    <w:rsid w:val="00CB2727"/>
    <w:rsid w:val="00CB2E66"/>
    <w:rsid w:val="00CB3260"/>
    <w:rsid w:val="00CB5937"/>
    <w:rsid w:val="00CB5944"/>
    <w:rsid w:val="00CB79FC"/>
    <w:rsid w:val="00CB7A49"/>
    <w:rsid w:val="00CC0550"/>
    <w:rsid w:val="00CC184D"/>
    <w:rsid w:val="00CC1970"/>
    <w:rsid w:val="00CC2405"/>
    <w:rsid w:val="00CC2600"/>
    <w:rsid w:val="00CC4558"/>
    <w:rsid w:val="00CC4BA8"/>
    <w:rsid w:val="00CC4FA6"/>
    <w:rsid w:val="00CC53E5"/>
    <w:rsid w:val="00CC5AC0"/>
    <w:rsid w:val="00CC6C9E"/>
    <w:rsid w:val="00CC7EA1"/>
    <w:rsid w:val="00CD045F"/>
    <w:rsid w:val="00CD0E5D"/>
    <w:rsid w:val="00CD132A"/>
    <w:rsid w:val="00CD174D"/>
    <w:rsid w:val="00CD1B1F"/>
    <w:rsid w:val="00CD20B3"/>
    <w:rsid w:val="00CD2148"/>
    <w:rsid w:val="00CD254A"/>
    <w:rsid w:val="00CD414C"/>
    <w:rsid w:val="00CD4CA7"/>
    <w:rsid w:val="00CD5563"/>
    <w:rsid w:val="00CD6725"/>
    <w:rsid w:val="00CD6BF1"/>
    <w:rsid w:val="00CE0F1D"/>
    <w:rsid w:val="00CE46E0"/>
    <w:rsid w:val="00CE4F5B"/>
    <w:rsid w:val="00CF04C7"/>
    <w:rsid w:val="00CF24E8"/>
    <w:rsid w:val="00CF303F"/>
    <w:rsid w:val="00CF370C"/>
    <w:rsid w:val="00CF370E"/>
    <w:rsid w:val="00CF3E21"/>
    <w:rsid w:val="00CF3E6D"/>
    <w:rsid w:val="00CF5F92"/>
    <w:rsid w:val="00CF7A89"/>
    <w:rsid w:val="00CF7C5B"/>
    <w:rsid w:val="00D00579"/>
    <w:rsid w:val="00D01AFC"/>
    <w:rsid w:val="00D021C6"/>
    <w:rsid w:val="00D02527"/>
    <w:rsid w:val="00D06ECE"/>
    <w:rsid w:val="00D103F9"/>
    <w:rsid w:val="00D1192C"/>
    <w:rsid w:val="00D11B0A"/>
    <w:rsid w:val="00D13AAC"/>
    <w:rsid w:val="00D15C0B"/>
    <w:rsid w:val="00D16D64"/>
    <w:rsid w:val="00D1765A"/>
    <w:rsid w:val="00D17933"/>
    <w:rsid w:val="00D20545"/>
    <w:rsid w:val="00D210DC"/>
    <w:rsid w:val="00D2172F"/>
    <w:rsid w:val="00D24058"/>
    <w:rsid w:val="00D24DA6"/>
    <w:rsid w:val="00D24F13"/>
    <w:rsid w:val="00D25463"/>
    <w:rsid w:val="00D25469"/>
    <w:rsid w:val="00D257E7"/>
    <w:rsid w:val="00D269AA"/>
    <w:rsid w:val="00D26DCF"/>
    <w:rsid w:val="00D27089"/>
    <w:rsid w:val="00D30652"/>
    <w:rsid w:val="00D31577"/>
    <w:rsid w:val="00D320FC"/>
    <w:rsid w:val="00D33A2C"/>
    <w:rsid w:val="00D343C6"/>
    <w:rsid w:val="00D34D1D"/>
    <w:rsid w:val="00D40846"/>
    <w:rsid w:val="00D41EF0"/>
    <w:rsid w:val="00D4211F"/>
    <w:rsid w:val="00D42819"/>
    <w:rsid w:val="00D439FF"/>
    <w:rsid w:val="00D43BF7"/>
    <w:rsid w:val="00D44445"/>
    <w:rsid w:val="00D44A51"/>
    <w:rsid w:val="00D44F2E"/>
    <w:rsid w:val="00D46A8A"/>
    <w:rsid w:val="00D4750D"/>
    <w:rsid w:val="00D475C2"/>
    <w:rsid w:val="00D50DCC"/>
    <w:rsid w:val="00D52735"/>
    <w:rsid w:val="00D52772"/>
    <w:rsid w:val="00D52A40"/>
    <w:rsid w:val="00D52EF7"/>
    <w:rsid w:val="00D5315F"/>
    <w:rsid w:val="00D56107"/>
    <w:rsid w:val="00D57F75"/>
    <w:rsid w:val="00D60EB1"/>
    <w:rsid w:val="00D631A9"/>
    <w:rsid w:val="00D634A5"/>
    <w:rsid w:val="00D646FF"/>
    <w:rsid w:val="00D654DB"/>
    <w:rsid w:val="00D65646"/>
    <w:rsid w:val="00D66584"/>
    <w:rsid w:val="00D665BD"/>
    <w:rsid w:val="00D70336"/>
    <w:rsid w:val="00D72334"/>
    <w:rsid w:val="00D72F00"/>
    <w:rsid w:val="00D73B96"/>
    <w:rsid w:val="00D74447"/>
    <w:rsid w:val="00D75C5D"/>
    <w:rsid w:val="00D75F70"/>
    <w:rsid w:val="00D76AB3"/>
    <w:rsid w:val="00D81BBA"/>
    <w:rsid w:val="00D834AD"/>
    <w:rsid w:val="00D83DF2"/>
    <w:rsid w:val="00D8577D"/>
    <w:rsid w:val="00D8601F"/>
    <w:rsid w:val="00D86240"/>
    <w:rsid w:val="00D86919"/>
    <w:rsid w:val="00D86B7D"/>
    <w:rsid w:val="00D873A9"/>
    <w:rsid w:val="00D9266A"/>
    <w:rsid w:val="00D92ECB"/>
    <w:rsid w:val="00D93120"/>
    <w:rsid w:val="00D931DA"/>
    <w:rsid w:val="00D940AD"/>
    <w:rsid w:val="00D9497C"/>
    <w:rsid w:val="00D95089"/>
    <w:rsid w:val="00D95117"/>
    <w:rsid w:val="00D9622C"/>
    <w:rsid w:val="00DA0A61"/>
    <w:rsid w:val="00DA1EDA"/>
    <w:rsid w:val="00DA2D7A"/>
    <w:rsid w:val="00DA4D45"/>
    <w:rsid w:val="00DA5C97"/>
    <w:rsid w:val="00DA747D"/>
    <w:rsid w:val="00DB072A"/>
    <w:rsid w:val="00DB3EB2"/>
    <w:rsid w:val="00DB4327"/>
    <w:rsid w:val="00DB68C4"/>
    <w:rsid w:val="00DB69CE"/>
    <w:rsid w:val="00DC2A44"/>
    <w:rsid w:val="00DC2F31"/>
    <w:rsid w:val="00DC3D70"/>
    <w:rsid w:val="00DC5DA0"/>
    <w:rsid w:val="00DC5EBB"/>
    <w:rsid w:val="00DC6627"/>
    <w:rsid w:val="00DC75C8"/>
    <w:rsid w:val="00DC7F53"/>
    <w:rsid w:val="00DD012D"/>
    <w:rsid w:val="00DD0648"/>
    <w:rsid w:val="00DD0C46"/>
    <w:rsid w:val="00DD10AB"/>
    <w:rsid w:val="00DD1D07"/>
    <w:rsid w:val="00DD3C2B"/>
    <w:rsid w:val="00DD3F1E"/>
    <w:rsid w:val="00DD5C92"/>
    <w:rsid w:val="00DD68D7"/>
    <w:rsid w:val="00DD78DF"/>
    <w:rsid w:val="00DE034A"/>
    <w:rsid w:val="00DE0DC6"/>
    <w:rsid w:val="00DE2C53"/>
    <w:rsid w:val="00DE38B2"/>
    <w:rsid w:val="00DE3D22"/>
    <w:rsid w:val="00DE400E"/>
    <w:rsid w:val="00DE5500"/>
    <w:rsid w:val="00DE5A9D"/>
    <w:rsid w:val="00DE5DBC"/>
    <w:rsid w:val="00DE5E60"/>
    <w:rsid w:val="00DE5FF4"/>
    <w:rsid w:val="00DE7791"/>
    <w:rsid w:val="00DF0698"/>
    <w:rsid w:val="00DF0966"/>
    <w:rsid w:val="00DF21FB"/>
    <w:rsid w:val="00DF2E00"/>
    <w:rsid w:val="00DF50FB"/>
    <w:rsid w:val="00DF669D"/>
    <w:rsid w:val="00DF6C8E"/>
    <w:rsid w:val="00E018AD"/>
    <w:rsid w:val="00E027DB"/>
    <w:rsid w:val="00E02A7F"/>
    <w:rsid w:val="00E02D8A"/>
    <w:rsid w:val="00E02F68"/>
    <w:rsid w:val="00E03154"/>
    <w:rsid w:val="00E03F4F"/>
    <w:rsid w:val="00E04357"/>
    <w:rsid w:val="00E04551"/>
    <w:rsid w:val="00E10AC4"/>
    <w:rsid w:val="00E10DDF"/>
    <w:rsid w:val="00E111FA"/>
    <w:rsid w:val="00E12597"/>
    <w:rsid w:val="00E13293"/>
    <w:rsid w:val="00E133FE"/>
    <w:rsid w:val="00E149B2"/>
    <w:rsid w:val="00E14A6F"/>
    <w:rsid w:val="00E15C84"/>
    <w:rsid w:val="00E164C3"/>
    <w:rsid w:val="00E16DFD"/>
    <w:rsid w:val="00E1717D"/>
    <w:rsid w:val="00E215C7"/>
    <w:rsid w:val="00E21F18"/>
    <w:rsid w:val="00E220D6"/>
    <w:rsid w:val="00E221D2"/>
    <w:rsid w:val="00E22CBE"/>
    <w:rsid w:val="00E22D4D"/>
    <w:rsid w:val="00E2312A"/>
    <w:rsid w:val="00E24BAA"/>
    <w:rsid w:val="00E26759"/>
    <w:rsid w:val="00E30539"/>
    <w:rsid w:val="00E31556"/>
    <w:rsid w:val="00E3412E"/>
    <w:rsid w:val="00E34BBE"/>
    <w:rsid w:val="00E35565"/>
    <w:rsid w:val="00E3586A"/>
    <w:rsid w:val="00E35E7D"/>
    <w:rsid w:val="00E3605E"/>
    <w:rsid w:val="00E366FD"/>
    <w:rsid w:val="00E371A7"/>
    <w:rsid w:val="00E372DC"/>
    <w:rsid w:val="00E373CA"/>
    <w:rsid w:val="00E406A4"/>
    <w:rsid w:val="00E407BB"/>
    <w:rsid w:val="00E40ECA"/>
    <w:rsid w:val="00E416EF"/>
    <w:rsid w:val="00E41741"/>
    <w:rsid w:val="00E43381"/>
    <w:rsid w:val="00E43D14"/>
    <w:rsid w:val="00E4499F"/>
    <w:rsid w:val="00E4583D"/>
    <w:rsid w:val="00E4694A"/>
    <w:rsid w:val="00E50551"/>
    <w:rsid w:val="00E52943"/>
    <w:rsid w:val="00E531C4"/>
    <w:rsid w:val="00E53D07"/>
    <w:rsid w:val="00E53E82"/>
    <w:rsid w:val="00E546B6"/>
    <w:rsid w:val="00E5536A"/>
    <w:rsid w:val="00E57114"/>
    <w:rsid w:val="00E57C6B"/>
    <w:rsid w:val="00E61B95"/>
    <w:rsid w:val="00E61E91"/>
    <w:rsid w:val="00E622F5"/>
    <w:rsid w:val="00E624B5"/>
    <w:rsid w:val="00E62CFC"/>
    <w:rsid w:val="00E63B63"/>
    <w:rsid w:val="00E63C02"/>
    <w:rsid w:val="00E643F9"/>
    <w:rsid w:val="00E648BB"/>
    <w:rsid w:val="00E6493E"/>
    <w:rsid w:val="00E64D99"/>
    <w:rsid w:val="00E65F02"/>
    <w:rsid w:val="00E678DA"/>
    <w:rsid w:val="00E70F1F"/>
    <w:rsid w:val="00E7249D"/>
    <w:rsid w:val="00E74270"/>
    <w:rsid w:val="00E7452E"/>
    <w:rsid w:val="00E75239"/>
    <w:rsid w:val="00E75D35"/>
    <w:rsid w:val="00E7692A"/>
    <w:rsid w:val="00E77651"/>
    <w:rsid w:val="00E80A70"/>
    <w:rsid w:val="00E8196D"/>
    <w:rsid w:val="00E8253B"/>
    <w:rsid w:val="00E8295A"/>
    <w:rsid w:val="00E83236"/>
    <w:rsid w:val="00E84FB1"/>
    <w:rsid w:val="00E85013"/>
    <w:rsid w:val="00E862C6"/>
    <w:rsid w:val="00E863EF"/>
    <w:rsid w:val="00E8680A"/>
    <w:rsid w:val="00E9064E"/>
    <w:rsid w:val="00E90BE1"/>
    <w:rsid w:val="00E90C5F"/>
    <w:rsid w:val="00E91B9E"/>
    <w:rsid w:val="00E9263B"/>
    <w:rsid w:val="00E94C22"/>
    <w:rsid w:val="00E953A6"/>
    <w:rsid w:val="00EA044D"/>
    <w:rsid w:val="00EA047C"/>
    <w:rsid w:val="00EA2311"/>
    <w:rsid w:val="00EA3522"/>
    <w:rsid w:val="00EA4A16"/>
    <w:rsid w:val="00EA5DA1"/>
    <w:rsid w:val="00EA70FC"/>
    <w:rsid w:val="00EA7E1E"/>
    <w:rsid w:val="00EB13FF"/>
    <w:rsid w:val="00EB1707"/>
    <w:rsid w:val="00EB19D1"/>
    <w:rsid w:val="00EB64E2"/>
    <w:rsid w:val="00EB6E75"/>
    <w:rsid w:val="00EC2178"/>
    <w:rsid w:val="00EC321C"/>
    <w:rsid w:val="00EC32AC"/>
    <w:rsid w:val="00EC44E1"/>
    <w:rsid w:val="00EC451F"/>
    <w:rsid w:val="00EC4D9B"/>
    <w:rsid w:val="00EC6A37"/>
    <w:rsid w:val="00ED0504"/>
    <w:rsid w:val="00ED064C"/>
    <w:rsid w:val="00ED12FC"/>
    <w:rsid w:val="00ED184D"/>
    <w:rsid w:val="00ED3E69"/>
    <w:rsid w:val="00ED45BF"/>
    <w:rsid w:val="00ED46BA"/>
    <w:rsid w:val="00ED70EF"/>
    <w:rsid w:val="00EE082B"/>
    <w:rsid w:val="00EE1F87"/>
    <w:rsid w:val="00EE2BEB"/>
    <w:rsid w:val="00EE5186"/>
    <w:rsid w:val="00EE584F"/>
    <w:rsid w:val="00EE68B1"/>
    <w:rsid w:val="00EE78DB"/>
    <w:rsid w:val="00EE7A76"/>
    <w:rsid w:val="00EF0570"/>
    <w:rsid w:val="00EF0CEB"/>
    <w:rsid w:val="00EF19C3"/>
    <w:rsid w:val="00EF4820"/>
    <w:rsid w:val="00EF536B"/>
    <w:rsid w:val="00EF5876"/>
    <w:rsid w:val="00EF658A"/>
    <w:rsid w:val="00EF6ACF"/>
    <w:rsid w:val="00EF781D"/>
    <w:rsid w:val="00F00308"/>
    <w:rsid w:val="00F02433"/>
    <w:rsid w:val="00F04A61"/>
    <w:rsid w:val="00F05DFF"/>
    <w:rsid w:val="00F06FEB"/>
    <w:rsid w:val="00F07E66"/>
    <w:rsid w:val="00F10291"/>
    <w:rsid w:val="00F10948"/>
    <w:rsid w:val="00F10BDF"/>
    <w:rsid w:val="00F10D1D"/>
    <w:rsid w:val="00F1178C"/>
    <w:rsid w:val="00F11F7E"/>
    <w:rsid w:val="00F13D69"/>
    <w:rsid w:val="00F14DAE"/>
    <w:rsid w:val="00F2062C"/>
    <w:rsid w:val="00F20BE5"/>
    <w:rsid w:val="00F21666"/>
    <w:rsid w:val="00F2172E"/>
    <w:rsid w:val="00F21EAB"/>
    <w:rsid w:val="00F22577"/>
    <w:rsid w:val="00F23B79"/>
    <w:rsid w:val="00F23CAD"/>
    <w:rsid w:val="00F24965"/>
    <w:rsid w:val="00F2552D"/>
    <w:rsid w:val="00F25ABD"/>
    <w:rsid w:val="00F2797D"/>
    <w:rsid w:val="00F302D7"/>
    <w:rsid w:val="00F31D47"/>
    <w:rsid w:val="00F32726"/>
    <w:rsid w:val="00F33897"/>
    <w:rsid w:val="00F33A48"/>
    <w:rsid w:val="00F342CA"/>
    <w:rsid w:val="00F34FE4"/>
    <w:rsid w:val="00F35864"/>
    <w:rsid w:val="00F35BCC"/>
    <w:rsid w:val="00F37C97"/>
    <w:rsid w:val="00F4110E"/>
    <w:rsid w:val="00F418C3"/>
    <w:rsid w:val="00F41977"/>
    <w:rsid w:val="00F432E3"/>
    <w:rsid w:val="00F43BB6"/>
    <w:rsid w:val="00F447DE"/>
    <w:rsid w:val="00F510B5"/>
    <w:rsid w:val="00F520DE"/>
    <w:rsid w:val="00F52198"/>
    <w:rsid w:val="00F540FF"/>
    <w:rsid w:val="00F5590D"/>
    <w:rsid w:val="00F56031"/>
    <w:rsid w:val="00F56151"/>
    <w:rsid w:val="00F57CB9"/>
    <w:rsid w:val="00F603A3"/>
    <w:rsid w:val="00F60BD0"/>
    <w:rsid w:val="00F611F2"/>
    <w:rsid w:val="00F6144B"/>
    <w:rsid w:val="00F636C3"/>
    <w:rsid w:val="00F67476"/>
    <w:rsid w:val="00F719B4"/>
    <w:rsid w:val="00F71BEA"/>
    <w:rsid w:val="00F747C2"/>
    <w:rsid w:val="00F75105"/>
    <w:rsid w:val="00F7584B"/>
    <w:rsid w:val="00F75B0C"/>
    <w:rsid w:val="00F7666B"/>
    <w:rsid w:val="00F77070"/>
    <w:rsid w:val="00F7737A"/>
    <w:rsid w:val="00F77884"/>
    <w:rsid w:val="00F80F19"/>
    <w:rsid w:val="00F8204F"/>
    <w:rsid w:val="00F8243C"/>
    <w:rsid w:val="00F83D27"/>
    <w:rsid w:val="00F84352"/>
    <w:rsid w:val="00F85AF7"/>
    <w:rsid w:val="00F85B93"/>
    <w:rsid w:val="00F863E2"/>
    <w:rsid w:val="00F87958"/>
    <w:rsid w:val="00F910A2"/>
    <w:rsid w:val="00F91203"/>
    <w:rsid w:val="00F93A54"/>
    <w:rsid w:val="00F97AE0"/>
    <w:rsid w:val="00FA128A"/>
    <w:rsid w:val="00FA29EE"/>
    <w:rsid w:val="00FA50F2"/>
    <w:rsid w:val="00FA5146"/>
    <w:rsid w:val="00FA64D8"/>
    <w:rsid w:val="00FA7C01"/>
    <w:rsid w:val="00FB068C"/>
    <w:rsid w:val="00FB0D65"/>
    <w:rsid w:val="00FB1360"/>
    <w:rsid w:val="00FB6777"/>
    <w:rsid w:val="00FC0DB4"/>
    <w:rsid w:val="00FC19E4"/>
    <w:rsid w:val="00FC20E6"/>
    <w:rsid w:val="00FC20EA"/>
    <w:rsid w:val="00FC30F4"/>
    <w:rsid w:val="00FC4357"/>
    <w:rsid w:val="00FC4D42"/>
    <w:rsid w:val="00FC509C"/>
    <w:rsid w:val="00FC5A3F"/>
    <w:rsid w:val="00FC5A44"/>
    <w:rsid w:val="00FC5D2A"/>
    <w:rsid w:val="00FC7582"/>
    <w:rsid w:val="00FD23A1"/>
    <w:rsid w:val="00FD2C2A"/>
    <w:rsid w:val="00FD3473"/>
    <w:rsid w:val="00FD7626"/>
    <w:rsid w:val="00FE0744"/>
    <w:rsid w:val="00FE074A"/>
    <w:rsid w:val="00FE0A85"/>
    <w:rsid w:val="00FE2956"/>
    <w:rsid w:val="00FE3F08"/>
    <w:rsid w:val="00FE3F15"/>
    <w:rsid w:val="00FE4183"/>
    <w:rsid w:val="00FE4FDF"/>
    <w:rsid w:val="00FE573E"/>
    <w:rsid w:val="00FE6C9D"/>
    <w:rsid w:val="00FE79AF"/>
    <w:rsid w:val="00FF0727"/>
    <w:rsid w:val="00FF1001"/>
    <w:rsid w:val="00FF14FE"/>
    <w:rsid w:val="00FF1794"/>
    <w:rsid w:val="00FF1807"/>
    <w:rsid w:val="00FF1D63"/>
    <w:rsid w:val="00FF1DFF"/>
    <w:rsid w:val="00FF2206"/>
    <w:rsid w:val="00FF244E"/>
    <w:rsid w:val="00FF2953"/>
    <w:rsid w:val="00FF5E3D"/>
    <w:rsid w:val="00FF6282"/>
    <w:rsid w:val="00FF7D00"/>
    <w:rsid w:val="00FF7FA1"/>
    <w:rsid w:val="46F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ECCA2FC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059D"/>
    <w:rPr>
      <w:rFonts w:ascii="Arial" w:hAnsi="Arial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num" w:pos="3993"/>
        <w:tab w:val="center" w:pos="6480"/>
        <w:tab w:val="right" w:pos="10440"/>
      </w:tabs>
      <w:ind w:left="3993"/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Corps de texte,heading_txt,bodytxy2,Body Text - Level 2,body,Specs,Tempo Body Text,Viñeta,Texto independiente,body tesx,body text1,body text2,bt1,body text3,bt2,body text4,bt3,body text5,b"/>
    <w:basedOn w:val="Normal"/>
    <w:link w:val="BodyTextChar"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Corps de texte Char,heading_txt Char,bodytxy2 Char,Body Text - Level 2 Char,body Char,Specs Char,Tempo Body Text Char,Viñeta Char,body tesx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4F059D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0B0DD6"/>
    <w:rPr>
      <w:i/>
      <w:iCs/>
    </w:rPr>
  </w:style>
  <w:style w:type="paragraph" w:customStyle="1" w:styleId="paragraph0">
    <w:name w:val="paragraph"/>
    <w:basedOn w:val="Normal"/>
    <w:rsid w:val="00911ED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911EDA"/>
  </w:style>
  <w:style w:type="character" w:customStyle="1" w:styleId="eop">
    <w:name w:val="eop"/>
    <w:basedOn w:val="DefaultParagraphFont"/>
    <w:rsid w:val="00911EDA"/>
  </w:style>
  <w:style w:type="character" w:customStyle="1" w:styleId="scxw180505419">
    <w:name w:val="scxw180505419"/>
    <w:basedOn w:val="DefaultParagraphFont"/>
    <w:rsid w:val="00976D35"/>
  </w:style>
  <w:style w:type="character" w:customStyle="1" w:styleId="scxw19737798">
    <w:name w:val="scxw19737798"/>
    <w:basedOn w:val="DefaultParagraphFont"/>
    <w:rsid w:val="00D27089"/>
  </w:style>
  <w:style w:type="character" w:customStyle="1" w:styleId="scxw161864199">
    <w:name w:val="scxw161864199"/>
    <w:basedOn w:val="DefaultParagraphFont"/>
    <w:rsid w:val="00BB10AC"/>
  </w:style>
  <w:style w:type="table" w:styleId="PlainTable1">
    <w:name w:val="Plain Table 1"/>
    <w:basedOn w:val="TableNormal"/>
    <w:uiPriority w:val="41"/>
    <w:rsid w:val="0014445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8295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48295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164C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07A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5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8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2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187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6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4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0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nguez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25C4C"/>
    <w:rsid w:val="000276A8"/>
    <w:rsid w:val="00031893"/>
    <w:rsid w:val="000D5BAF"/>
    <w:rsid w:val="000E16A0"/>
    <w:rsid w:val="000F3F4D"/>
    <w:rsid w:val="00250900"/>
    <w:rsid w:val="00275FF1"/>
    <w:rsid w:val="002977D9"/>
    <w:rsid w:val="002A6083"/>
    <w:rsid w:val="00327A8B"/>
    <w:rsid w:val="003F3B4F"/>
    <w:rsid w:val="00482B72"/>
    <w:rsid w:val="004D4A1F"/>
    <w:rsid w:val="004F6031"/>
    <w:rsid w:val="00507AFF"/>
    <w:rsid w:val="00542B19"/>
    <w:rsid w:val="00570718"/>
    <w:rsid w:val="005B32BC"/>
    <w:rsid w:val="005D4CAC"/>
    <w:rsid w:val="005D7C99"/>
    <w:rsid w:val="00622242"/>
    <w:rsid w:val="006839CF"/>
    <w:rsid w:val="00735AC7"/>
    <w:rsid w:val="0077082F"/>
    <w:rsid w:val="00785AD8"/>
    <w:rsid w:val="007A3B86"/>
    <w:rsid w:val="007B08ED"/>
    <w:rsid w:val="007C0314"/>
    <w:rsid w:val="008352F7"/>
    <w:rsid w:val="00837B2A"/>
    <w:rsid w:val="00854F13"/>
    <w:rsid w:val="008A6141"/>
    <w:rsid w:val="008A7D45"/>
    <w:rsid w:val="008E4AEB"/>
    <w:rsid w:val="00937AA3"/>
    <w:rsid w:val="009A61BA"/>
    <w:rsid w:val="009D5383"/>
    <w:rsid w:val="009D692D"/>
    <w:rsid w:val="009D6F83"/>
    <w:rsid w:val="00AA27C4"/>
    <w:rsid w:val="00AC6691"/>
    <w:rsid w:val="00AD0B8B"/>
    <w:rsid w:val="00BB2133"/>
    <w:rsid w:val="00BE5694"/>
    <w:rsid w:val="00CD5D59"/>
    <w:rsid w:val="00D741C1"/>
    <w:rsid w:val="00FC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3AAA2B8B-8670-4406-9AF4-DC00567550AD}"/>
</file>

<file path=customXml/itemProps3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1291</TotalTime>
  <Pages>11</Pages>
  <Words>669</Words>
  <Characters>5250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DES-030 Deployment Instruction</vt:lpstr>
    </vt:vector>
  </TitlesOfParts>
  <Company>Infor</Company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Deployment Instruction</dc:title>
  <dc:creator>Infor PMO</dc:creator>
  <cp:keywords>DES</cp:keywords>
  <dc:description>Copyright © Infor 2013</dc:description>
  <cp:lastModifiedBy>Jennilyn Miguel</cp:lastModifiedBy>
  <cp:revision>1473</cp:revision>
  <cp:lastPrinted>2013-08-14T02:04:00Z</cp:lastPrinted>
  <dcterms:created xsi:type="dcterms:W3CDTF">2021-08-30T13:18:00Z</dcterms:created>
  <dcterms:modified xsi:type="dcterms:W3CDTF">2024-11-25T09:47:00Z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  <property fmtid="{D5CDD505-2E9C-101B-9397-08002B2CF9AE}" pid="3" name="MediaServiceImageTags">
    <vt:lpwstr/>
  </property>
</Properties>
</file>